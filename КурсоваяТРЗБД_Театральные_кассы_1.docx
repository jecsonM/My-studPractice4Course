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220FE" w14:textId="5A6F6E77" w:rsidR="00827344" w:rsidRPr="00827344" w:rsidRDefault="00827344" w:rsidP="001E477D">
      <w:pPr>
        <w:pStyle w:val="afffb"/>
      </w:pPr>
      <w:r w:rsidRPr="00827344">
        <w:t xml:space="preserve">МИНИСТЕРСТВО НАУКИ И ВЫСШЕГО ОБРАЗОВАНИЯ </w:t>
      </w:r>
      <w:r>
        <w:br/>
      </w:r>
      <w:r w:rsidRPr="00827344">
        <w:t>РОССИЙСКОЙ ФЕДЕРАЦИИ</w:t>
      </w:r>
    </w:p>
    <w:p w14:paraId="5DF8804C" w14:textId="77777777" w:rsidR="00827344" w:rsidRPr="00E4105D" w:rsidRDefault="00827344" w:rsidP="001E477D">
      <w:pPr>
        <w:pStyle w:val="afffb"/>
        <w:rPr>
          <w:sz w:val="19"/>
          <w:szCs w:val="24"/>
        </w:rPr>
      </w:pPr>
      <w:r w:rsidRPr="00E4105D">
        <w:rPr>
          <w:noProof/>
          <w:sz w:val="24"/>
          <w:szCs w:val="24"/>
        </w:rPr>
        <mc:AlternateContent>
          <mc:Choice Requires="wps">
            <w:drawing>
              <wp:anchor distT="0" distB="0" distL="0" distR="0" simplePos="0" relativeHeight="251659264" behindDoc="1" locked="0" layoutInCell="1" allowOverlap="1" wp14:anchorId="3CDE078F" wp14:editId="2CD4BE42">
                <wp:simplePos x="0" y="0"/>
                <wp:positionH relativeFrom="page">
                  <wp:posOffset>1834230</wp:posOffset>
                </wp:positionH>
                <wp:positionV relativeFrom="paragraph">
                  <wp:posOffset>167005</wp:posOffset>
                </wp:positionV>
                <wp:extent cx="4572000" cy="1270"/>
                <wp:effectExtent l="0" t="0" r="12700" b="11430"/>
                <wp:wrapTopAndBottom/>
                <wp:docPr id="11" name="Полилиния: фигура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0" cy="1270"/>
                        </a:xfrm>
                        <a:custGeom>
                          <a:avLst/>
                          <a:gdLst>
                            <a:gd name="T0" fmla="+- 0 2352 2352"/>
                            <a:gd name="T1" fmla="*/ T0 w 7200"/>
                            <a:gd name="T2" fmla="+- 0 9552 2352"/>
                            <a:gd name="T3" fmla="*/ T2 w 7200"/>
                          </a:gdLst>
                          <a:ahLst/>
                          <a:cxnLst>
                            <a:cxn ang="0">
                              <a:pos x="T1" y="0"/>
                            </a:cxn>
                            <a:cxn ang="0">
                              <a:pos x="T3" y="0"/>
                            </a:cxn>
                          </a:cxnLst>
                          <a:rect l="0" t="0" r="r" b="b"/>
                          <a:pathLst>
                            <a:path w="7200">
                              <a:moveTo>
                                <a:pt x="0" y="0"/>
                              </a:moveTo>
                              <a:lnTo>
                                <a:pt x="7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69C1095" id="Полилиния: фигура 11" o:spid="_x0000_s1026" style="position:absolute;margin-left:144.45pt;margin-top:13.15pt;width:5in;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" path="m,l7200,e" filled="f" strokeweight=".48pt">
                <v:path arrowok="t" o:connecttype="custom" o:connectlocs="0,0;4572000,0" o:connectangles="0,0"/>
                <w10:wrap type="topAndBottom" anchorx="page"/>
              </v:shape>
            </w:pict>
          </mc:Fallback>
        </mc:AlternateContent>
      </w:r>
    </w:p>
    <w:p w14:paraId="4A8B36F7" w14:textId="07E98554" w:rsidR="00827344" w:rsidRPr="001E477D" w:rsidRDefault="00827344" w:rsidP="001E477D">
      <w:pPr>
        <w:pStyle w:val="afffb"/>
        <w:rPr>
          <w:b w:val="0"/>
          <w:bCs/>
          <w:sz w:val="24"/>
          <w:szCs w:val="24"/>
        </w:rPr>
      </w:pPr>
      <w:r w:rsidRPr="001E477D">
        <w:rPr>
          <w:b w:val="0"/>
          <w:bCs/>
          <w:sz w:val="24"/>
          <w:szCs w:val="24"/>
        </w:rPr>
        <w:t>федеральное государственное автономное образовательное</w:t>
      </w:r>
      <w:r w:rsidR="001E477D">
        <w:rPr>
          <w:b w:val="0"/>
          <w:bCs/>
          <w:sz w:val="24"/>
          <w:szCs w:val="24"/>
        </w:rPr>
        <w:br/>
      </w:r>
      <w:r w:rsidRPr="001E477D">
        <w:rPr>
          <w:b w:val="0"/>
          <w:bCs/>
          <w:sz w:val="24"/>
          <w:szCs w:val="24"/>
        </w:rPr>
        <w:t xml:space="preserve"> учреждение</w:t>
      </w:r>
      <w:r w:rsidR="001E477D">
        <w:rPr>
          <w:b w:val="0"/>
          <w:bCs/>
          <w:sz w:val="24"/>
          <w:szCs w:val="24"/>
        </w:rPr>
        <w:t xml:space="preserve"> </w:t>
      </w:r>
      <w:r w:rsidRPr="001E477D">
        <w:rPr>
          <w:b w:val="0"/>
          <w:bCs/>
          <w:spacing w:val="-57"/>
          <w:sz w:val="24"/>
          <w:szCs w:val="24"/>
        </w:rPr>
        <w:t xml:space="preserve"> </w:t>
      </w:r>
      <w:r w:rsidRPr="001E477D">
        <w:rPr>
          <w:b w:val="0"/>
          <w:bCs/>
          <w:sz w:val="24"/>
          <w:szCs w:val="24"/>
        </w:rPr>
        <w:t>высшего</w:t>
      </w:r>
      <w:r w:rsidRPr="001E477D">
        <w:rPr>
          <w:b w:val="0"/>
          <w:bCs/>
          <w:spacing w:val="-2"/>
          <w:sz w:val="24"/>
          <w:szCs w:val="24"/>
        </w:rPr>
        <w:t xml:space="preserve"> </w:t>
      </w:r>
      <w:r w:rsidRPr="001E477D">
        <w:rPr>
          <w:b w:val="0"/>
          <w:bCs/>
          <w:sz w:val="24"/>
          <w:szCs w:val="24"/>
        </w:rPr>
        <w:t>образования</w:t>
      </w:r>
      <w:r w:rsidR="001E477D">
        <w:rPr>
          <w:b w:val="0"/>
          <w:bCs/>
          <w:sz w:val="24"/>
          <w:szCs w:val="24"/>
        </w:rPr>
        <w:br/>
      </w:r>
      <w:r w:rsidRPr="001E477D">
        <w:rPr>
          <w:b w:val="0"/>
          <w:bCs/>
          <w:sz w:val="24"/>
          <w:szCs w:val="24"/>
        </w:rPr>
        <w:t>«Санкт-Петербургский политехнический университет Петра Великого»</w:t>
      </w:r>
      <w:r w:rsidRPr="001E477D">
        <w:rPr>
          <w:b w:val="0"/>
          <w:bCs/>
          <w:spacing w:val="-58"/>
          <w:sz w:val="24"/>
          <w:szCs w:val="24"/>
        </w:rPr>
        <w:t xml:space="preserve"> </w:t>
      </w:r>
      <w:r w:rsidR="001E477D">
        <w:rPr>
          <w:b w:val="0"/>
          <w:bCs/>
          <w:spacing w:val="-58"/>
          <w:sz w:val="24"/>
          <w:szCs w:val="24"/>
        </w:rPr>
        <w:br/>
      </w:r>
      <w:r w:rsidRPr="001E477D">
        <w:rPr>
          <w:b w:val="0"/>
          <w:bCs/>
          <w:sz w:val="24"/>
          <w:szCs w:val="24"/>
        </w:rPr>
        <w:t>(ФГАОУ</w:t>
      </w:r>
      <w:r w:rsidRPr="001E477D">
        <w:rPr>
          <w:b w:val="0"/>
          <w:bCs/>
          <w:spacing w:val="-2"/>
          <w:sz w:val="24"/>
          <w:szCs w:val="24"/>
        </w:rPr>
        <w:t xml:space="preserve"> </w:t>
      </w:r>
      <w:r w:rsidRPr="001E477D">
        <w:rPr>
          <w:b w:val="0"/>
          <w:bCs/>
          <w:sz w:val="24"/>
          <w:szCs w:val="24"/>
        </w:rPr>
        <w:t>ВО</w:t>
      </w:r>
      <w:r w:rsidRPr="001E477D">
        <w:rPr>
          <w:b w:val="0"/>
          <w:bCs/>
          <w:spacing w:val="4"/>
          <w:sz w:val="24"/>
          <w:szCs w:val="24"/>
        </w:rPr>
        <w:t xml:space="preserve"> </w:t>
      </w:r>
      <w:r w:rsidRPr="001E477D">
        <w:rPr>
          <w:b w:val="0"/>
          <w:bCs/>
          <w:sz w:val="24"/>
          <w:szCs w:val="24"/>
        </w:rPr>
        <w:t>«СПБПУ»)</w:t>
      </w:r>
    </w:p>
    <w:p w14:paraId="59C88B9A" w14:textId="77777777" w:rsidR="00827344" w:rsidRPr="001E477D" w:rsidRDefault="00827344" w:rsidP="001E477D">
      <w:pPr>
        <w:pStyle w:val="afffb"/>
        <w:rPr>
          <w:sz w:val="24"/>
          <w:szCs w:val="24"/>
        </w:rPr>
      </w:pPr>
      <w:bookmarkStart w:id="0" w:name="_Toc169399155"/>
      <w:bookmarkStart w:id="1" w:name="_Toc169507388"/>
      <w:r w:rsidRPr="001E477D">
        <w:rPr>
          <w:sz w:val="24"/>
          <w:szCs w:val="24"/>
        </w:rPr>
        <w:t>Институт</w:t>
      </w:r>
      <w:r w:rsidRPr="001E477D">
        <w:rPr>
          <w:spacing w:val="-3"/>
          <w:sz w:val="24"/>
          <w:szCs w:val="24"/>
        </w:rPr>
        <w:t xml:space="preserve"> </w:t>
      </w:r>
      <w:r w:rsidRPr="001E477D">
        <w:rPr>
          <w:sz w:val="24"/>
          <w:szCs w:val="24"/>
        </w:rPr>
        <w:t>среднего</w:t>
      </w:r>
      <w:r w:rsidRPr="001E477D">
        <w:rPr>
          <w:spacing w:val="-3"/>
          <w:sz w:val="24"/>
          <w:szCs w:val="24"/>
        </w:rPr>
        <w:t xml:space="preserve"> </w:t>
      </w:r>
      <w:r w:rsidRPr="001E477D">
        <w:rPr>
          <w:sz w:val="24"/>
          <w:szCs w:val="24"/>
        </w:rPr>
        <w:t>профессионального</w:t>
      </w:r>
      <w:r w:rsidRPr="001E477D">
        <w:rPr>
          <w:spacing w:val="-3"/>
          <w:sz w:val="24"/>
          <w:szCs w:val="24"/>
        </w:rPr>
        <w:t xml:space="preserve"> </w:t>
      </w:r>
      <w:r w:rsidRPr="001E477D">
        <w:rPr>
          <w:sz w:val="24"/>
          <w:szCs w:val="24"/>
        </w:rPr>
        <w:t>образования</w:t>
      </w:r>
      <w:bookmarkEnd w:id="0"/>
      <w:bookmarkEnd w:id="1"/>
    </w:p>
    <w:p w14:paraId="1242E11D" w14:textId="24AC98F8" w:rsidR="00827344" w:rsidRPr="001E477D" w:rsidRDefault="00827344" w:rsidP="001E477D">
      <w:pPr>
        <w:pStyle w:val="afffb"/>
        <w:rPr>
          <w:b w:val="0"/>
          <w:bCs/>
          <w:sz w:val="24"/>
          <w:szCs w:val="24"/>
        </w:rPr>
      </w:pPr>
      <w:r w:rsidRPr="00E4105D">
        <w:rPr>
          <w:noProof/>
          <w:sz w:val="24"/>
          <w:szCs w:val="24"/>
        </w:rPr>
        <mc:AlternateContent>
          <mc:Choice Requires="wps">
            <w:drawing>
              <wp:anchor distT="0" distB="0" distL="0" distR="0" simplePos="0" relativeHeight="251660288" behindDoc="1" locked="0" layoutInCell="1" allowOverlap="1" wp14:anchorId="7893C47D" wp14:editId="57E5D96F">
                <wp:simplePos x="0" y="0"/>
                <wp:positionH relativeFrom="page">
                  <wp:posOffset>1949100</wp:posOffset>
                </wp:positionH>
                <wp:positionV relativeFrom="paragraph">
                  <wp:posOffset>169545</wp:posOffset>
                </wp:positionV>
                <wp:extent cx="4344035" cy="1270"/>
                <wp:effectExtent l="0" t="0" r="12065" b="11430"/>
                <wp:wrapTopAndBottom/>
                <wp:docPr id="15" name="Полилиния: фигура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44035" cy="1270"/>
                        </a:xfrm>
                        <a:custGeom>
                          <a:avLst/>
                          <a:gdLst>
                            <a:gd name="T0" fmla="+- 0 2532 2532"/>
                            <a:gd name="T1" fmla="*/ T0 w 6841"/>
                            <a:gd name="T2" fmla="+- 0 9373 2532"/>
                            <a:gd name="T3" fmla="*/ T2 w 6841"/>
                          </a:gdLst>
                          <a:ahLst/>
                          <a:cxnLst>
                            <a:cxn ang="0">
                              <a:pos x="T1" y="0"/>
                            </a:cxn>
                            <a:cxn ang="0">
                              <a:pos x="T3" y="0"/>
                            </a:cxn>
                          </a:cxnLst>
                          <a:rect l="0" t="0" r="r" b="b"/>
                          <a:pathLst>
                            <a:path w="6841">
                              <a:moveTo>
                                <a:pt x="0" y="0"/>
                              </a:moveTo>
                              <a:lnTo>
                                <a:pt x="6841"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1822E6E" id="Полилиния: фигура 15" o:spid="_x0000_s1026" style="position:absolute;margin-left:153.45pt;margin-top:13.35pt;width:342.0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" path="m,l6841,e" filled="f" strokeweight=".48pt">
                <v:path arrowok="t" o:connecttype="custom" o:connectlocs="0,0;4344035,0" o:connectangles="0,0"/>
                <w10:wrap type="topAndBottom" anchorx="page"/>
              </v:shape>
            </w:pict>
          </mc:Fallback>
        </mc:AlternateContent>
      </w:r>
      <w:r w:rsidRPr="001E477D">
        <w:rPr>
          <w:b w:val="0"/>
          <w:bCs/>
          <w:sz w:val="24"/>
          <w:szCs w:val="24"/>
        </w:rPr>
        <w:t>Отделение</w:t>
      </w:r>
      <w:r w:rsidRPr="001E477D">
        <w:rPr>
          <w:b w:val="0"/>
          <w:bCs/>
          <w:spacing w:val="-7"/>
          <w:sz w:val="24"/>
          <w:szCs w:val="24"/>
        </w:rPr>
        <w:t xml:space="preserve"> </w:t>
      </w:r>
      <w:r w:rsidRPr="001E477D">
        <w:rPr>
          <w:b w:val="0"/>
          <w:bCs/>
          <w:sz w:val="24"/>
          <w:szCs w:val="24"/>
        </w:rPr>
        <w:t>информационных</w:t>
      </w:r>
      <w:r w:rsidRPr="001E477D">
        <w:rPr>
          <w:b w:val="0"/>
          <w:bCs/>
          <w:spacing w:val="-4"/>
          <w:sz w:val="24"/>
          <w:szCs w:val="24"/>
        </w:rPr>
        <w:t xml:space="preserve"> </w:t>
      </w:r>
      <w:r w:rsidRPr="001E477D">
        <w:rPr>
          <w:b w:val="0"/>
          <w:bCs/>
          <w:sz w:val="24"/>
          <w:szCs w:val="24"/>
        </w:rPr>
        <w:t>технологий</w:t>
      </w:r>
    </w:p>
    <w:p w14:paraId="5E85CB4F" w14:textId="77777777" w:rsidR="00827344" w:rsidRPr="00E4105D" w:rsidRDefault="00827344" w:rsidP="001E477D">
      <w:pPr>
        <w:pStyle w:val="afffb"/>
        <w:rPr>
          <w:sz w:val="24"/>
          <w:szCs w:val="24"/>
        </w:rPr>
      </w:pPr>
    </w:p>
    <w:p w14:paraId="6606ED9E" w14:textId="6224E485" w:rsidR="00827344" w:rsidRPr="001E477D" w:rsidRDefault="00827344" w:rsidP="001E477D">
      <w:pPr>
        <w:pStyle w:val="afffb"/>
        <w:jc w:val="left"/>
        <w:rPr>
          <w:b w:val="0"/>
          <w:bCs/>
          <w:sz w:val="24"/>
          <w:szCs w:val="24"/>
        </w:rPr>
      </w:pPr>
      <w:r w:rsidRPr="001E477D">
        <w:rPr>
          <w:b w:val="0"/>
          <w:bCs/>
          <w:sz w:val="24"/>
          <w:szCs w:val="24"/>
        </w:rPr>
        <w:t>Специальность: 09.02.07 Информационные системы и программирование</w:t>
      </w:r>
      <w:r w:rsidR="001E477D">
        <w:rPr>
          <w:b w:val="0"/>
          <w:bCs/>
          <w:sz w:val="24"/>
          <w:szCs w:val="24"/>
        </w:rPr>
        <w:br/>
      </w:r>
      <w:r w:rsidRPr="001E477D">
        <w:rPr>
          <w:b w:val="0"/>
          <w:bCs/>
          <w:sz w:val="24"/>
          <w:szCs w:val="24"/>
        </w:rPr>
        <w:t>Дисциплина: МДК.11.01 Технология разработки и защиты баз данных</w:t>
      </w:r>
      <w:r w:rsidR="001E477D">
        <w:rPr>
          <w:b w:val="0"/>
          <w:bCs/>
          <w:sz w:val="24"/>
          <w:szCs w:val="24"/>
        </w:rPr>
        <w:br/>
      </w:r>
      <w:r w:rsidRPr="001E477D">
        <w:rPr>
          <w:b w:val="0"/>
          <w:bCs/>
          <w:sz w:val="24"/>
          <w:szCs w:val="24"/>
        </w:rPr>
        <w:t>Группа: 32919/</w:t>
      </w:r>
      <w:r w:rsidR="003F71CA">
        <w:rPr>
          <w:b w:val="0"/>
          <w:bCs/>
          <w:sz w:val="24"/>
          <w:szCs w:val="24"/>
        </w:rPr>
        <w:t>8</w:t>
      </w:r>
    </w:p>
    <w:p w14:paraId="464CAAC3" w14:textId="77777777" w:rsidR="00827344" w:rsidRPr="00E4105D" w:rsidRDefault="00827344" w:rsidP="001E477D">
      <w:pPr>
        <w:pStyle w:val="afffb"/>
        <w:spacing w:before="1200"/>
        <w:rPr>
          <w:bCs/>
          <w:sz w:val="40"/>
          <w:szCs w:val="40"/>
          <w:shd w:val="clear" w:color="auto" w:fill="FFFFFF"/>
        </w:rPr>
      </w:pPr>
      <w:r w:rsidRPr="00E4105D">
        <w:rPr>
          <w:bCs/>
          <w:sz w:val="40"/>
          <w:szCs w:val="40"/>
          <w:shd w:val="clear" w:color="auto" w:fill="FFFFFF"/>
        </w:rPr>
        <w:t>КУРСОВОЙ ПРОЕКТ</w:t>
      </w:r>
    </w:p>
    <w:p w14:paraId="063FC34D" w14:textId="77777777" w:rsidR="00827344" w:rsidRPr="00E4105D" w:rsidRDefault="00827344" w:rsidP="001E477D">
      <w:pPr>
        <w:pStyle w:val="afffb"/>
        <w:rPr>
          <w:bCs/>
          <w:sz w:val="28"/>
          <w:szCs w:val="28"/>
        </w:rPr>
      </w:pPr>
      <w:r w:rsidRPr="00E4105D">
        <w:rPr>
          <w:bCs/>
          <w:sz w:val="28"/>
          <w:szCs w:val="28"/>
        </w:rPr>
        <w:t>на тему:</w:t>
      </w:r>
    </w:p>
    <w:p w14:paraId="573406E3" w14:textId="09552817" w:rsidR="00827344" w:rsidRPr="00E4105D" w:rsidRDefault="00827344" w:rsidP="001E477D">
      <w:pPr>
        <w:pStyle w:val="afffb"/>
        <w:spacing w:after="1200"/>
        <w:rPr>
          <w:bCs/>
          <w:sz w:val="28"/>
          <w:szCs w:val="28"/>
        </w:rPr>
      </w:pPr>
      <w:r w:rsidRPr="00E4105D">
        <w:rPr>
          <w:bCs/>
          <w:sz w:val="28"/>
          <w:szCs w:val="28"/>
        </w:rPr>
        <w:t>«Информационная система</w:t>
      </w:r>
      <w:r>
        <w:rPr>
          <w:bCs/>
          <w:sz w:val="28"/>
          <w:szCs w:val="28"/>
        </w:rPr>
        <w:t xml:space="preserve"> </w:t>
      </w:r>
      <w:r w:rsidR="007F1809">
        <w:rPr>
          <w:bCs/>
          <w:sz w:val="28"/>
          <w:szCs w:val="28"/>
        </w:rPr>
        <w:t>театральные кассы</w:t>
      </w:r>
      <w:r w:rsidRPr="00E4105D">
        <w:rPr>
          <w:bCs/>
          <w:sz w:val="28"/>
          <w:szCs w:val="28"/>
        </w:rPr>
        <w:t>»</w:t>
      </w:r>
    </w:p>
    <w:p w14:paraId="01F908DC" w14:textId="74A80FF2" w:rsidR="00827344" w:rsidRPr="001E477D" w:rsidRDefault="001E477D" w:rsidP="001E477D">
      <w:pPr>
        <w:pStyle w:val="afffb"/>
        <w:spacing w:after="480"/>
        <w:rPr>
          <w:b w:val="0"/>
          <w:bCs/>
          <w:sz w:val="28"/>
          <w:szCs w:val="28"/>
        </w:rPr>
      </w:pPr>
      <w:r w:rsidRPr="001E477D">
        <w:rPr>
          <w:b w:val="0"/>
          <w:bCs/>
          <w:noProof/>
          <w:sz w:val="28"/>
          <w:szCs w:val="28"/>
          <w14:ligatures w14:val="standardContextual"/>
        </w:rPr>
        <mc:AlternateContent>
          <mc:Choice Requires="wps">
            <w:drawing>
              <wp:anchor distT="0" distB="0" distL="114300" distR="114300" simplePos="0" relativeHeight="251666432" behindDoc="0" locked="0" layoutInCell="1" allowOverlap="1" wp14:anchorId="20C24C10" wp14:editId="36017CB0">
                <wp:simplePos x="0" y="0"/>
                <wp:positionH relativeFrom="column">
                  <wp:posOffset>4430779</wp:posOffset>
                </wp:positionH>
                <wp:positionV relativeFrom="paragraph">
                  <wp:posOffset>168155</wp:posOffset>
                </wp:positionV>
                <wp:extent cx="805758" cy="290799"/>
                <wp:effectExtent l="0" t="0" r="0" b="0"/>
                <wp:wrapNone/>
                <wp:docPr id="869142466" name="Надпись 1"/>
                <wp:cNvGraphicFramePr/>
                <a:graphic xmlns:a="http://schemas.openxmlformats.org/drawingml/2006/main">
                  <a:graphicData uri="http://schemas.microsoft.com/office/word/2010/wordprocessingShape">
                    <wps:wsp>
                      <wps:cNvSpPr txBox="1"/>
                      <wps:spPr>
                        <a:xfrm>
                          <a:off x="0" y="0"/>
                          <a:ext cx="805758" cy="290799"/>
                        </a:xfrm>
                        <a:prstGeom prst="rect">
                          <a:avLst/>
                        </a:prstGeom>
                        <a:noFill/>
                        <a:ln w="6350">
                          <a:noFill/>
                        </a:ln>
                      </wps:spPr>
                      <wps:txbx>
                        <w:txbxContent>
                          <w:p w14:paraId="7CB7730C" w14:textId="77777777" w:rsidR="00827344" w:rsidRPr="003A224A" w:rsidRDefault="00827344" w:rsidP="001E477D">
                            <w:pPr>
                              <w:ind w:firstLine="0"/>
                              <w:rPr>
                                <w:sz w:val="20"/>
                                <w:szCs w:val="20"/>
                              </w:rPr>
                            </w:pPr>
                            <w:r w:rsidRPr="003A224A">
                              <w:rPr>
                                <w:sz w:val="20"/>
                                <w:szCs w:val="20"/>
                              </w:rPr>
                              <w:t>(</w:t>
                            </w:r>
                            <w:r>
                              <w:rPr>
                                <w:sz w:val="20"/>
                                <w:szCs w:val="20"/>
                              </w:rPr>
                              <w:t>подпись</w:t>
                            </w:r>
                            <w:r w:rsidRPr="003A224A">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24C10" id="_x0000_t202" coordsize="21600,21600" o:spt="202" path="m,l,21600r21600,l21600,xe">
                <v:stroke joinstyle="miter"/>
                <v:path gradientshapeok="t" o:connecttype="rect"/>
              </v:shapetype>
              <v:shape id="Надпись 1" o:spid="_x0000_s1026" type="#_x0000_t202" style="position:absolute;left:0;text-align:left;margin-left:348.9pt;margin-top:13.25pt;width:63.45pt;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" filled="f" stroked="f" strokeweight=".5pt">
                <v:textbox>
                  <w:txbxContent>
                    <w:p w14:paraId="7CB7730C" w14:textId="77777777" w:rsidR="00827344" w:rsidRPr="003A224A" w:rsidRDefault="00827344" w:rsidP="001E477D">
                      <w:pPr>
                        <w:ind w:firstLine="0"/>
                        <w:rPr>
                          <w:sz w:val="20"/>
                          <w:szCs w:val="20"/>
                        </w:rPr>
                      </w:pPr>
                      <w:r w:rsidRPr="003A224A">
                        <w:rPr>
                          <w:sz w:val="20"/>
                          <w:szCs w:val="20"/>
                        </w:rPr>
                        <w:t>(</w:t>
                      </w:r>
                      <w:r>
                        <w:rPr>
                          <w:sz w:val="20"/>
                          <w:szCs w:val="20"/>
                        </w:rPr>
                        <w:t>подпись</w:t>
                      </w:r>
                      <w:r w:rsidRPr="003A224A">
                        <w:rPr>
                          <w:sz w:val="20"/>
                          <w:szCs w:val="20"/>
                        </w:rPr>
                        <w:t>)</w:t>
                      </w:r>
                    </w:p>
                  </w:txbxContent>
                </v:textbox>
              </v:shape>
            </w:pict>
          </mc:Fallback>
        </mc:AlternateContent>
      </w:r>
      <w:r w:rsidRPr="001E477D">
        <w:rPr>
          <w:b w:val="0"/>
          <w:bCs/>
          <w:noProof/>
          <w:sz w:val="28"/>
          <w:szCs w:val="28"/>
          <w14:ligatures w14:val="standardContextual"/>
        </w:rPr>
        <mc:AlternateContent>
          <mc:Choice Requires="wps">
            <w:drawing>
              <wp:anchor distT="0" distB="0" distL="114300" distR="114300" simplePos="0" relativeHeight="251662336" behindDoc="0" locked="0" layoutInCell="1" allowOverlap="1" wp14:anchorId="2C7F6768" wp14:editId="3F6CA186">
                <wp:simplePos x="0" y="0"/>
                <wp:positionH relativeFrom="column">
                  <wp:posOffset>2002323</wp:posOffset>
                </wp:positionH>
                <wp:positionV relativeFrom="paragraph">
                  <wp:posOffset>168227</wp:posOffset>
                </wp:positionV>
                <wp:extent cx="672068" cy="290799"/>
                <wp:effectExtent l="0" t="0" r="0" b="0"/>
                <wp:wrapNone/>
                <wp:docPr id="954362768" name="Надпись 1"/>
                <wp:cNvGraphicFramePr/>
                <a:graphic xmlns:a="http://schemas.openxmlformats.org/drawingml/2006/main">
                  <a:graphicData uri="http://schemas.microsoft.com/office/word/2010/wordprocessingShape">
                    <wps:wsp>
                      <wps:cNvSpPr txBox="1"/>
                      <wps:spPr>
                        <a:xfrm>
                          <a:off x="0" y="0"/>
                          <a:ext cx="672068" cy="290799"/>
                        </a:xfrm>
                        <a:prstGeom prst="rect">
                          <a:avLst/>
                        </a:prstGeom>
                        <a:noFill/>
                        <a:ln w="6350">
                          <a:noFill/>
                        </a:ln>
                      </wps:spPr>
                      <wps:txbx>
                        <w:txbxContent>
                          <w:p w14:paraId="52F77F85" w14:textId="77777777" w:rsidR="00827344" w:rsidRPr="003A224A" w:rsidRDefault="00827344" w:rsidP="001E477D">
                            <w:pPr>
                              <w:ind w:firstLine="0"/>
                              <w:rPr>
                                <w:sz w:val="20"/>
                                <w:szCs w:val="20"/>
                              </w:rPr>
                            </w:pPr>
                            <w:r w:rsidRPr="003A224A">
                              <w:rPr>
                                <w:sz w:val="20"/>
                                <w:szCs w:val="20"/>
                              </w:rPr>
                              <w:t>(ФИО)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F6768" id="_x0000_s1027" type="#_x0000_t202" style="position:absolute;left:0;text-align:left;margin-left:157.65pt;margin-top:13.25pt;width:52.9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" filled="f" stroked="f" strokeweight=".5pt">
                <v:textbox>
                  <w:txbxContent>
                    <w:p w14:paraId="52F77F85" w14:textId="77777777" w:rsidR="00827344" w:rsidRPr="003A224A" w:rsidRDefault="00827344" w:rsidP="001E477D">
                      <w:pPr>
                        <w:ind w:firstLine="0"/>
                        <w:rPr>
                          <w:sz w:val="20"/>
                          <w:szCs w:val="20"/>
                        </w:rPr>
                      </w:pPr>
                      <w:r w:rsidRPr="003A224A">
                        <w:rPr>
                          <w:sz w:val="20"/>
                          <w:szCs w:val="20"/>
                        </w:rPr>
                        <w:t>(ФИО)</w:t>
                      </w:r>
                    </w:p>
                  </w:txbxContent>
                </v:textbox>
              </v:shape>
            </w:pict>
          </mc:Fallback>
        </mc:AlternateContent>
      </w:r>
      <w:r w:rsidR="00827344" w:rsidRPr="001E477D">
        <w:rPr>
          <w:b w:val="0"/>
          <w:bCs/>
          <w:sz w:val="28"/>
          <w:szCs w:val="28"/>
        </w:rPr>
        <w:t>Студент</w:t>
      </w:r>
      <w:r w:rsidR="00827344" w:rsidRPr="001E477D">
        <w:rPr>
          <w:b w:val="0"/>
          <w:bCs/>
          <w:sz w:val="28"/>
          <w:szCs w:val="28"/>
        </w:rPr>
        <w:tab/>
      </w:r>
      <w:r w:rsidR="00827344" w:rsidRPr="001E477D">
        <w:rPr>
          <w:b w:val="0"/>
          <w:bCs/>
          <w:sz w:val="28"/>
          <w:szCs w:val="28"/>
        </w:rPr>
        <w:tab/>
      </w:r>
      <w:r w:rsidR="00B16311" w:rsidRPr="00B16311">
        <w:rPr>
          <w:b w:val="0"/>
          <w:bCs/>
          <w:sz w:val="28"/>
          <w:szCs w:val="28"/>
          <w:u w:val="single"/>
        </w:rPr>
        <w:t xml:space="preserve"> </w:t>
      </w:r>
      <w:r w:rsidR="00B16311" w:rsidRPr="00B16311">
        <w:rPr>
          <w:b w:val="0"/>
          <w:bCs/>
          <w:sz w:val="24"/>
          <w:szCs w:val="24"/>
          <w:u w:val="single"/>
        </w:rPr>
        <w:t>Моисеев Евгений Васильевич</w:t>
      </w:r>
      <w:r w:rsidR="00B16311">
        <w:rPr>
          <w:b w:val="0"/>
          <w:bCs/>
          <w:sz w:val="24"/>
          <w:szCs w:val="24"/>
          <w:u w:val="single"/>
        </w:rPr>
        <w:t xml:space="preserve"> </w:t>
      </w:r>
      <w:r w:rsidR="00827344" w:rsidRPr="001E477D">
        <w:rPr>
          <w:b w:val="0"/>
          <w:bCs/>
          <w:sz w:val="28"/>
          <w:szCs w:val="28"/>
        </w:rPr>
        <w:tab/>
      </w:r>
      <w:r w:rsidR="00827344" w:rsidRPr="001E477D">
        <w:rPr>
          <w:b w:val="0"/>
          <w:bCs/>
          <w:sz w:val="28"/>
          <w:szCs w:val="28"/>
        </w:rPr>
        <w:tab/>
        <w:t>__________________</w:t>
      </w:r>
    </w:p>
    <w:p w14:paraId="49D5A3F5" w14:textId="30410402" w:rsidR="00827344" w:rsidRPr="001E477D" w:rsidRDefault="001E477D" w:rsidP="001E477D">
      <w:pPr>
        <w:pStyle w:val="afffb"/>
        <w:spacing w:after="480"/>
        <w:rPr>
          <w:b w:val="0"/>
          <w:bCs/>
          <w:sz w:val="28"/>
          <w:szCs w:val="28"/>
        </w:rPr>
      </w:pPr>
      <w:r w:rsidRPr="00E4105D">
        <w:rPr>
          <w:noProof/>
          <w:sz w:val="28"/>
          <w:szCs w:val="28"/>
          <w14:ligatures w14:val="standardContextual"/>
        </w:rPr>
        <mc:AlternateContent>
          <mc:Choice Requires="wps">
            <w:drawing>
              <wp:anchor distT="0" distB="0" distL="114300" distR="114300" simplePos="0" relativeHeight="251667456" behindDoc="0" locked="0" layoutInCell="1" allowOverlap="1" wp14:anchorId="00C74853" wp14:editId="037A193F">
                <wp:simplePos x="0" y="0"/>
                <wp:positionH relativeFrom="column">
                  <wp:posOffset>2012662</wp:posOffset>
                </wp:positionH>
                <wp:positionV relativeFrom="paragraph">
                  <wp:posOffset>172133</wp:posOffset>
                </wp:positionV>
                <wp:extent cx="671830" cy="290195"/>
                <wp:effectExtent l="0" t="0" r="0" b="0"/>
                <wp:wrapNone/>
                <wp:docPr id="1241256190" name="Надпись 1"/>
                <wp:cNvGraphicFramePr/>
                <a:graphic xmlns:a="http://schemas.openxmlformats.org/drawingml/2006/main">
                  <a:graphicData uri="http://schemas.microsoft.com/office/word/2010/wordprocessingShape">
                    <wps:wsp>
                      <wps:cNvSpPr txBox="1"/>
                      <wps:spPr>
                        <a:xfrm>
                          <a:off x="0" y="0"/>
                          <a:ext cx="671830" cy="290195"/>
                        </a:xfrm>
                        <a:prstGeom prst="rect">
                          <a:avLst/>
                        </a:prstGeom>
                        <a:noFill/>
                        <a:ln w="6350">
                          <a:noFill/>
                        </a:ln>
                      </wps:spPr>
                      <wps:txbx>
                        <w:txbxContent>
                          <w:p w14:paraId="71BB6F76" w14:textId="77777777" w:rsidR="00827344" w:rsidRPr="003A224A" w:rsidRDefault="00827344" w:rsidP="001E477D">
                            <w:pPr>
                              <w:ind w:firstLine="0"/>
                              <w:rPr>
                                <w:sz w:val="20"/>
                                <w:szCs w:val="20"/>
                              </w:rPr>
                            </w:pPr>
                            <w:r w:rsidRPr="003A224A">
                              <w:rPr>
                                <w:sz w:val="20"/>
                                <w:szCs w:val="20"/>
                              </w:rPr>
                              <w:t>(ФИО)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74853" id="_x0000_s1028" type="#_x0000_t202" style="position:absolute;left:0;text-align:left;margin-left:158.5pt;margin-top:13.55pt;width:52.9pt;height:22.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" filled="f" stroked="f" strokeweight=".5pt">
                <v:textbox>
                  <w:txbxContent>
                    <w:p w14:paraId="71BB6F76" w14:textId="77777777" w:rsidR="00827344" w:rsidRPr="003A224A" w:rsidRDefault="00827344" w:rsidP="001E477D">
                      <w:pPr>
                        <w:ind w:firstLine="0"/>
                        <w:rPr>
                          <w:sz w:val="20"/>
                          <w:szCs w:val="20"/>
                        </w:rPr>
                      </w:pPr>
                      <w:r w:rsidRPr="003A224A">
                        <w:rPr>
                          <w:sz w:val="20"/>
                          <w:szCs w:val="20"/>
                        </w:rPr>
                        <w:t>(ФИО)</w:t>
                      </w:r>
                    </w:p>
                  </w:txbxContent>
                </v:textbox>
              </v:shape>
            </w:pict>
          </mc:Fallback>
        </mc:AlternateContent>
      </w:r>
      <w:r w:rsidRPr="001E477D">
        <w:rPr>
          <w:b w:val="0"/>
          <w:bCs/>
          <w:noProof/>
          <w:sz w:val="28"/>
          <w:szCs w:val="28"/>
          <w14:ligatures w14:val="standardContextual"/>
        </w:rPr>
        <mc:AlternateContent>
          <mc:Choice Requires="wps">
            <w:drawing>
              <wp:anchor distT="0" distB="0" distL="114300" distR="114300" simplePos="0" relativeHeight="251663360" behindDoc="0" locked="0" layoutInCell="1" allowOverlap="1" wp14:anchorId="294E3F8A" wp14:editId="36BFF802">
                <wp:simplePos x="0" y="0"/>
                <wp:positionH relativeFrom="column">
                  <wp:posOffset>4496590</wp:posOffset>
                </wp:positionH>
                <wp:positionV relativeFrom="paragraph">
                  <wp:posOffset>176422</wp:posOffset>
                </wp:positionV>
                <wp:extent cx="805758" cy="290799"/>
                <wp:effectExtent l="0" t="0" r="0" b="0"/>
                <wp:wrapNone/>
                <wp:docPr id="705483643" name="Надпись 1"/>
                <wp:cNvGraphicFramePr/>
                <a:graphic xmlns:a="http://schemas.openxmlformats.org/drawingml/2006/main">
                  <a:graphicData uri="http://schemas.microsoft.com/office/word/2010/wordprocessingShape">
                    <wps:wsp>
                      <wps:cNvSpPr txBox="1"/>
                      <wps:spPr>
                        <a:xfrm>
                          <a:off x="0" y="0"/>
                          <a:ext cx="805758" cy="290799"/>
                        </a:xfrm>
                        <a:prstGeom prst="rect">
                          <a:avLst/>
                        </a:prstGeom>
                        <a:noFill/>
                        <a:ln w="6350">
                          <a:noFill/>
                        </a:ln>
                      </wps:spPr>
                      <wps:txbx>
                        <w:txbxContent>
                          <w:p w14:paraId="480179B7" w14:textId="77777777" w:rsidR="00827344" w:rsidRPr="003A224A" w:rsidRDefault="00827344" w:rsidP="001E477D">
                            <w:pPr>
                              <w:ind w:firstLine="0"/>
                              <w:rPr>
                                <w:sz w:val="20"/>
                                <w:szCs w:val="20"/>
                              </w:rPr>
                            </w:pPr>
                            <w:r w:rsidRPr="003A224A">
                              <w:rPr>
                                <w:sz w:val="20"/>
                                <w:szCs w:val="20"/>
                              </w:rPr>
                              <w:t>(</w:t>
                            </w:r>
                            <w:r>
                              <w:rPr>
                                <w:sz w:val="20"/>
                                <w:szCs w:val="20"/>
                              </w:rPr>
                              <w:t>подпись</w:t>
                            </w:r>
                            <w:r w:rsidRPr="003A224A">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E3F8A" id="_x0000_s1029" type="#_x0000_t202" style="position:absolute;left:0;text-align:left;margin-left:354.05pt;margin-top:13.9pt;width:63.45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" filled="f" stroked="f" strokeweight=".5pt">
                <v:textbox>
                  <w:txbxContent>
                    <w:p w14:paraId="480179B7" w14:textId="77777777" w:rsidR="00827344" w:rsidRPr="003A224A" w:rsidRDefault="00827344" w:rsidP="001E477D">
                      <w:pPr>
                        <w:ind w:firstLine="0"/>
                        <w:rPr>
                          <w:sz w:val="20"/>
                          <w:szCs w:val="20"/>
                        </w:rPr>
                      </w:pPr>
                      <w:r w:rsidRPr="003A224A">
                        <w:rPr>
                          <w:sz w:val="20"/>
                          <w:szCs w:val="20"/>
                        </w:rPr>
                        <w:t>(</w:t>
                      </w:r>
                      <w:r>
                        <w:rPr>
                          <w:sz w:val="20"/>
                          <w:szCs w:val="20"/>
                        </w:rPr>
                        <w:t>подпись</w:t>
                      </w:r>
                      <w:r w:rsidRPr="003A224A">
                        <w:rPr>
                          <w:sz w:val="20"/>
                          <w:szCs w:val="20"/>
                        </w:rPr>
                        <w:t>)</w:t>
                      </w:r>
                    </w:p>
                  </w:txbxContent>
                </v:textbox>
              </v:shape>
            </w:pict>
          </mc:Fallback>
        </mc:AlternateContent>
      </w:r>
      <w:r w:rsidR="00827344" w:rsidRPr="001E477D">
        <w:rPr>
          <w:b w:val="0"/>
          <w:bCs/>
          <w:sz w:val="28"/>
          <w:szCs w:val="28"/>
        </w:rPr>
        <w:t>Руководитель</w:t>
      </w:r>
      <w:r w:rsidR="00827344" w:rsidRPr="001E477D">
        <w:rPr>
          <w:b w:val="0"/>
          <w:bCs/>
          <w:sz w:val="28"/>
          <w:szCs w:val="28"/>
        </w:rPr>
        <w:tab/>
      </w:r>
      <w:r w:rsidR="00B16311" w:rsidRPr="00B16311">
        <w:rPr>
          <w:b w:val="0"/>
          <w:bCs/>
          <w:sz w:val="28"/>
          <w:szCs w:val="28"/>
          <w:u w:val="single"/>
        </w:rPr>
        <w:t xml:space="preserve"> Сынкова Алина Денисовна</w:t>
      </w:r>
      <w:r w:rsidR="00B16311">
        <w:rPr>
          <w:b w:val="0"/>
          <w:bCs/>
          <w:sz w:val="28"/>
          <w:szCs w:val="28"/>
          <w:u w:val="single"/>
        </w:rPr>
        <w:t xml:space="preserve"> </w:t>
      </w:r>
      <w:r w:rsidR="00827344" w:rsidRPr="001E477D">
        <w:rPr>
          <w:b w:val="0"/>
          <w:bCs/>
          <w:sz w:val="28"/>
          <w:szCs w:val="28"/>
        </w:rPr>
        <w:tab/>
      </w:r>
      <w:r w:rsidR="00827344" w:rsidRPr="001E477D">
        <w:rPr>
          <w:b w:val="0"/>
          <w:bCs/>
          <w:sz w:val="28"/>
          <w:szCs w:val="28"/>
        </w:rPr>
        <w:tab/>
        <w:t>__________________</w:t>
      </w:r>
    </w:p>
    <w:p w14:paraId="1584BFF4" w14:textId="525F4DDC" w:rsidR="001E477D" w:rsidRPr="001E477D" w:rsidRDefault="001E477D" w:rsidP="001E477D">
      <w:pPr>
        <w:pStyle w:val="afffb"/>
        <w:spacing w:after="480"/>
        <w:rPr>
          <w:sz w:val="28"/>
          <w:szCs w:val="28"/>
        </w:rPr>
      </w:pPr>
      <w:r w:rsidRPr="001E477D">
        <w:rPr>
          <w:b w:val="0"/>
          <w:bCs/>
          <w:noProof/>
          <w:sz w:val="28"/>
          <w:szCs w:val="28"/>
          <w14:ligatures w14:val="standardContextual"/>
        </w:rPr>
        <mc:AlternateContent>
          <mc:Choice Requires="wps">
            <w:drawing>
              <wp:anchor distT="0" distB="0" distL="114300" distR="114300" simplePos="0" relativeHeight="251665408" behindDoc="0" locked="0" layoutInCell="1" allowOverlap="1" wp14:anchorId="0F96FFA8" wp14:editId="448A2191">
                <wp:simplePos x="0" y="0"/>
                <wp:positionH relativeFrom="column">
                  <wp:posOffset>1213533</wp:posOffset>
                </wp:positionH>
                <wp:positionV relativeFrom="paragraph">
                  <wp:posOffset>164213</wp:posOffset>
                </wp:positionV>
                <wp:extent cx="805758" cy="290799"/>
                <wp:effectExtent l="0" t="0" r="0" b="0"/>
                <wp:wrapNone/>
                <wp:docPr id="1496330293" name="Надпись 1"/>
                <wp:cNvGraphicFramePr/>
                <a:graphic xmlns:a="http://schemas.openxmlformats.org/drawingml/2006/main">
                  <a:graphicData uri="http://schemas.microsoft.com/office/word/2010/wordprocessingShape">
                    <wps:wsp>
                      <wps:cNvSpPr txBox="1"/>
                      <wps:spPr>
                        <a:xfrm>
                          <a:off x="0" y="0"/>
                          <a:ext cx="805758" cy="290799"/>
                        </a:xfrm>
                        <a:prstGeom prst="rect">
                          <a:avLst/>
                        </a:prstGeom>
                        <a:noFill/>
                        <a:ln w="6350">
                          <a:noFill/>
                        </a:ln>
                      </wps:spPr>
                      <wps:txbx>
                        <w:txbxContent>
                          <w:p w14:paraId="4AB7ED43" w14:textId="77777777" w:rsidR="00827344" w:rsidRPr="003A224A" w:rsidRDefault="00827344" w:rsidP="001E477D">
                            <w:pPr>
                              <w:ind w:firstLine="0"/>
                              <w:rPr>
                                <w:sz w:val="20"/>
                                <w:szCs w:val="20"/>
                              </w:rPr>
                            </w:pPr>
                            <w:r w:rsidRPr="003A224A">
                              <w:rPr>
                                <w:sz w:val="20"/>
                                <w:szCs w:val="20"/>
                              </w:rPr>
                              <w:t>(</w:t>
                            </w:r>
                            <w:r>
                              <w:rPr>
                                <w:sz w:val="20"/>
                                <w:szCs w:val="20"/>
                              </w:rPr>
                              <w:t>оценка</w:t>
                            </w:r>
                            <w:r w:rsidRPr="003A224A">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FFA8" id="_x0000_s1030" type="#_x0000_t202" style="position:absolute;left:0;text-align:left;margin-left:95.55pt;margin-top:12.95pt;width:63.45pt;height:2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" filled="f" stroked="f" strokeweight=".5pt">
                <v:textbox>
                  <w:txbxContent>
                    <w:p w14:paraId="4AB7ED43" w14:textId="77777777" w:rsidR="00827344" w:rsidRPr="003A224A" w:rsidRDefault="00827344" w:rsidP="001E477D">
                      <w:pPr>
                        <w:ind w:firstLine="0"/>
                        <w:rPr>
                          <w:sz w:val="20"/>
                          <w:szCs w:val="20"/>
                        </w:rPr>
                      </w:pPr>
                      <w:r w:rsidRPr="003A224A">
                        <w:rPr>
                          <w:sz w:val="20"/>
                          <w:szCs w:val="20"/>
                        </w:rPr>
                        <w:t>(</w:t>
                      </w:r>
                      <w:r>
                        <w:rPr>
                          <w:sz w:val="20"/>
                          <w:szCs w:val="20"/>
                        </w:rPr>
                        <w:t>оценка</w:t>
                      </w:r>
                      <w:r w:rsidRPr="003A224A">
                        <w:rPr>
                          <w:sz w:val="20"/>
                          <w:szCs w:val="20"/>
                        </w:rPr>
                        <w:t>)</w:t>
                      </w:r>
                    </w:p>
                  </w:txbxContent>
                </v:textbox>
              </v:shape>
            </w:pict>
          </mc:Fallback>
        </mc:AlternateContent>
      </w:r>
      <w:r w:rsidRPr="001E477D">
        <w:rPr>
          <w:b w:val="0"/>
          <w:bCs/>
          <w:noProof/>
          <w:sz w:val="28"/>
          <w:szCs w:val="28"/>
          <w14:ligatures w14:val="standardContextual"/>
        </w:rPr>
        <mc:AlternateContent>
          <mc:Choice Requires="wps">
            <w:drawing>
              <wp:anchor distT="0" distB="0" distL="114300" distR="114300" simplePos="0" relativeHeight="251661312" behindDoc="0" locked="0" layoutInCell="1" allowOverlap="1" wp14:anchorId="27D35210" wp14:editId="5D0EC40E">
                <wp:simplePos x="0" y="0"/>
                <wp:positionH relativeFrom="column">
                  <wp:posOffset>4720889</wp:posOffset>
                </wp:positionH>
                <wp:positionV relativeFrom="paragraph">
                  <wp:posOffset>196526</wp:posOffset>
                </wp:positionV>
                <wp:extent cx="671830" cy="290195"/>
                <wp:effectExtent l="0" t="0" r="0" b="0"/>
                <wp:wrapNone/>
                <wp:docPr id="1089565296" name="Надпись 1"/>
                <wp:cNvGraphicFramePr/>
                <a:graphic xmlns:a="http://schemas.openxmlformats.org/drawingml/2006/main">
                  <a:graphicData uri="http://schemas.microsoft.com/office/word/2010/wordprocessingShape">
                    <wps:wsp>
                      <wps:cNvSpPr txBox="1"/>
                      <wps:spPr>
                        <a:xfrm>
                          <a:off x="0" y="0"/>
                          <a:ext cx="671830" cy="290195"/>
                        </a:xfrm>
                        <a:prstGeom prst="rect">
                          <a:avLst/>
                        </a:prstGeom>
                        <a:noFill/>
                        <a:ln w="6350">
                          <a:noFill/>
                        </a:ln>
                      </wps:spPr>
                      <wps:txbx>
                        <w:txbxContent>
                          <w:p w14:paraId="1D046F1A" w14:textId="77777777" w:rsidR="00827344" w:rsidRPr="003A224A" w:rsidRDefault="00827344" w:rsidP="001E477D">
                            <w:pPr>
                              <w:ind w:firstLine="0"/>
                              <w:rPr>
                                <w:sz w:val="20"/>
                                <w:szCs w:val="20"/>
                              </w:rPr>
                            </w:pPr>
                            <w:r w:rsidRPr="003A224A">
                              <w:rPr>
                                <w:sz w:val="20"/>
                                <w:szCs w:val="20"/>
                              </w:rPr>
                              <w:t>(ФИО)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35210" id="_x0000_s1031" type="#_x0000_t202" style="position:absolute;left:0;text-align:left;margin-left:371.7pt;margin-top:15.45pt;width:52.9pt;height:2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" filled="f" stroked="f" strokeweight=".5pt">
                <v:textbox>
                  <w:txbxContent>
                    <w:p w14:paraId="1D046F1A" w14:textId="77777777" w:rsidR="00827344" w:rsidRPr="003A224A" w:rsidRDefault="00827344" w:rsidP="001E477D">
                      <w:pPr>
                        <w:ind w:firstLine="0"/>
                        <w:rPr>
                          <w:sz w:val="20"/>
                          <w:szCs w:val="20"/>
                        </w:rPr>
                      </w:pPr>
                      <w:r w:rsidRPr="003A224A">
                        <w:rPr>
                          <w:sz w:val="20"/>
                          <w:szCs w:val="20"/>
                        </w:rPr>
                        <w:t>(ФИО)</w:t>
                      </w:r>
                    </w:p>
                  </w:txbxContent>
                </v:textbox>
              </v:shape>
            </w:pict>
          </mc:Fallback>
        </mc:AlternateContent>
      </w:r>
      <w:r w:rsidRPr="001E477D">
        <w:rPr>
          <w:b w:val="0"/>
          <w:bCs/>
          <w:noProof/>
          <w:sz w:val="28"/>
          <w:szCs w:val="28"/>
          <w14:ligatures w14:val="standardContextual"/>
        </w:rPr>
        <mc:AlternateContent>
          <mc:Choice Requires="wps">
            <w:drawing>
              <wp:anchor distT="0" distB="0" distL="114300" distR="114300" simplePos="0" relativeHeight="251664384" behindDoc="0" locked="0" layoutInCell="1" allowOverlap="1" wp14:anchorId="234E704A" wp14:editId="7D1D5656">
                <wp:simplePos x="0" y="0"/>
                <wp:positionH relativeFrom="column">
                  <wp:posOffset>3050277</wp:posOffset>
                </wp:positionH>
                <wp:positionV relativeFrom="paragraph">
                  <wp:posOffset>169701</wp:posOffset>
                </wp:positionV>
                <wp:extent cx="805180" cy="290195"/>
                <wp:effectExtent l="0" t="0" r="0" b="0"/>
                <wp:wrapNone/>
                <wp:docPr id="2100438838" name="Надпись 1"/>
                <wp:cNvGraphicFramePr/>
                <a:graphic xmlns:a="http://schemas.openxmlformats.org/drawingml/2006/main">
                  <a:graphicData uri="http://schemas.microsoft.com/office/word/2010/wordprocessingShape">
                    <wps:wsp>
                      <wps:cNvSpPr txBox="1"/>
                      <wps:spPr>
                        <a:xfrm>
                          <a:off x="0" y="0"/>
                          <a:ext cx="805180" cy="290195"/>
                        </a:xfrm>
                        <a:prstGeom prst="rect">
                          <a:avLst/>
                        </a:prstGeom>
                        <a:noFill/>
                        <a:ln w="6350">
                          <a:noFill/>
                        </a:ln>
                      </wps:spPr>
                      <wps:txbx>
                        <w:txbxContent>
                          <w:p w14:paraId="587657A7" w14:textId="77777777" w:rsidR="00827344" w:rsidRPr="003A224A" w:rsidRDefault="00827344" w:rsidP="001E477D">
                            <w:pPr>
                              <w:ind w:firstLine="0"/>
                              <w:rPr>
                                <w:sz w:val="20"/>
                                <w:szCs w:val="20"/>
                              </w:rPr>
                            </w:pPr>
                            <w:r w:rsidRPr="003A224A">
                              <w:rPr>
                                <w:sz w:val="20"/>
                                <w:szCs w:val="20"/>
                              </w:rPr>
                              <w:t>(</w:t>
                            </w:r>
                            <w:r>
                              <w:rPr>
                                <w:sz w:val="20"/>
                                <w:szCs w:val="20"/>
                              </w:rPr>
                              <w:t>подпись</w:t>
                            </w:r>
                            <w:r w:rsidRPr="003A224A">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E704A" id="_x0000_s1032" type="#_x0000_t202" style="position:absolute;left:0;text-align:left;margin-left:240.2pt;margin-top:13.35pt;width:63.4pt;height:2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" filled="f" stroked="f" strokeweight=".5pt">
                <v:textbox>
                  <w:txbxContent>
                    <w:p w14:paraId="587657A7" w14:textId="77777777" w:rsidR="00827344" w:rsidRPr="003A224A" w:rsidRDefault="00827344" w:rsidP="001E477D">
                      <w:pPr>
                        <w:ind w:firstLine="0"/>
                        <w:rPr>
                          <w:sz w:val="20"/>
                          <w:szCs w:val="20"/>
                        </w:rPr>
                      </w:pPr>
                      <w:r w:rsidRPr="003A224A">
                        <w:rPr>
                          <w:sz w:val="20"/>
                          <w:szCs w:val="20"/>
                        </w:rPr>
                        <w:t>(</w:t>
                      </w:r>
                      <w:r>
                        <w:rPr>
                          <w:sz w:val="20"/>
                          <w:szCs w:val="20"/>
                        </w:rPr>
                        <w:t>подпись</w:t>
                      </w:r>
                      <w:r w:rsidRPr="003A224A">
                        <w:rPr>
                          <w:sz w:val="20"/>
                          <w:szCs w:val="20"/>
                        </w:rPr>
                        <w:t>)</w:t>
                      </w:r>
                    </w:p>
                  </w:txbxContent>
                </v:textbox>
              </v:shape>
            </w:pict>
          </mc:Fallback>
        </mc:AlternateContent>
      </w:r>
      <w:r w:rsidR="00827344" w:rsidRPr="001E477D">
        <w:rPr>
          <w:b w:val="0"/>
          <w:bCs/>
          <w:sz w:val="28"/>
          <w:szCs w:val="28"/>
        </w:rPr>
        <w:t>Оценка</w:t>
      </w:r>
      <w:r w:rsidR="00827344" w:rsidRPr="00E4105D">
        <w:rPr>
          <w:sz w:val="28"/>
          <w:szCs w:val="28"/>
        </w:rPr>
        <w:t xml:space="preserve">    _________________</w:t>
      </w:r>
      <w:r w:rsidR="00827344" w:rsidRPr="00E4105D">
        <w:rPr>
          <w:sz w:val="28"/>
          <w:szCs w:val="28"/>
        </w:rPr>
        <w:tab/>
        <w:t>_____________</w:t>
      </w:r>
      <w:r w:rsidR="00827344" w:rsidRPr="00E4105D">
        <w:rPr>
          <w:sz w:val="28"/>
          <w:szCs w:val="28"/>
        </w:rPr>
        <w:tab/>
      </w:r>
      <w:r w:rsidR="00827344" w:rsidRPr="00E4105D">
        <w:rPr>
          <w:sz w:val="28"/>
          <w:szCs w:val="28"/>
        </w:rPr>
        <w:tab/>
      </w:r>
      <w:r w:rsidR="00B16311" w:rsidRPr="00B16311">
        <w:rPr>
          <w:sz w:val="28"/>
          <w:szCs w:val="28"/>
          <w:u w:val="single"/>
        </w:rPr>
        <w:t xml:space="preserve"> </w:t>
      </w:r>
      <w:r w:rsidR="00B16311" w:rsidRPr="00B16311">
        <w:rPr>
          <w:b w:val="0"/>
          <w:bCs/>
          <w:sz w:val="28"/>
          <w:szCs w:val="28"/>
          <w:u w:val="single"/>
        </w:rPr>
        <w:t xml:space="preserve">Сынкова А.Д. </w:t>
      </w:r>
    </w:p>
    <w:p w14:paraId="33A7F76F" w14:textId="62899CF1" w:rsidR="001E477D" w:rsidRDefault="001E477D" w:rsidP="001E477D">
      <w:pPr>
        <w:pStyle w:val="afffb"/>
        <w:rPr>
          <w:b w:val="0"/>
          <w:bCs/>
          <w:sz w:val="28"/>
          <w:szCs w:val="28"/>
        </w:rPr>
      </w:pPr>
    </w:p>
    <w:p w14:paraId="5456A257" w14:textId="1A9EC6D0" w:rsidR="001E477D" w:rsidRDefault="001E477D" w:rsidP="001E477D">
      <w:pPr>
        <w:pStyle w:val="afffb"/>
        <w:rPr>
          <w:b w:val="0"/>
          <w:bCs/>
          <w:sz w:val="28"/>
          <w:szCs w:val="28"/>
        </w:rPr>
      </w:pPr>
    </w:p>
    <w:p w14:paraId="583DDFEB" w14:textId="58C429B7" w:rsidR="001E477D" w:rsidRDefault="001E477D" w:rsidP="001E477D">
      <w:pPr>
        <w:pStyle w:val="afffb"/>
        <w:rPr>
          <w:b w:val="0"/>
          <w:bCs/>
          <w:sz w:val="28"/>
          <w:szCs w:val="28"/>
        </w:rPr>
      </w:pPr>
    </w:p>
    <w:p w14:paraId="7881282B" w14:textId="77777777" w:rsidR="001E477D" w:rsidRDefault="001E477D" w:rsidP="001E477D">
      <w:pPr>
        <w:pStyle w:val="afffb"/>
        <w:rPr>
          <w:b w:val="0"/>
          <w:bCs/>
          <w:sz w:val="28"/>
          <w:szCs w:val="28"/>
        </w:rPr>
      </w:pPr>
    </w:p>
    <w:p w14:paraId="7D0A97F3" w14:textId="1C9BFBB0" w:rsidR="00827344" w:rsidRPr="001E477D" w:rsidRDefault="00827344" w:rsidP="001E477D">
      <w:pPr>
        <w:pStyle w:val="afffb"/>
        <w:rPr>
          <w:b w:val="0"/>
          <w:bCs/>
          <w:sz w:val="28"/>
          <w:szCs w:val="28"/>
        </w:rPr>
      </w:pPr>
      <w:r w:rsidRPr="001E477D">
        <w:rPr>
          <w:b w:val="0"/>
          <w:bCs/>
          <w:sz w:val="28"/>
          <w:szCs w:val="28"/>
        </w:rPr>
        <w:t>Санкт-Петербург</w:t>
      </w:r>
      <w:r w:rsidR="001E477D">
        <w:rPr>
          <w:b w:val="0"/>
          <w:bCs/>
          <w:sz w:val="28"/>
          <w:szCs w:val="28"/>
        </w:rPr>
        <w:br/>
      </w:r>
      <w:r w:rsidRPr="001E477D">
        <w:rPr>
          <w:b w:val="0"/>
          <w:bCs/>
          <w:sz w:val="28"/>
          <w:szCs w:val="28"/>
        </w:rPr>
        <w:t>202</w:t>
      </w:r>
      <w:r w:rsidR="001E477D">
        <w:rPr>
          <w:b w:val="0"/>
          <w:bCs/>
          <w:sz w:val="28"/>
          <w:szCs w:val="28"/>
        </w:rPr>
        <w:t>5</w:t>
      </w:r>
      <w:r w:rsidRPr="00E4105D">
        <w:rPr>
          <w:sz w:val="28"/>
          <w:szCs w:val="28"/>
        </w:rPr>
        <w:br w:type="page"/>
      </w:r>
    </w:p>
    <w:p w14:paraId="1A744302" w14:textId="2BB64DDA" w:rsidR="00827344" w:rsidRPr="00E4105D" w:rsidRDefault="00827344" w:rsidP="001E477D">
      <w:pPr>
        <w:pStyle w:val="afffb"/>
      </w:pPr>
      <w:r w:rsidRPr="00E4105D">
        <w:lastRenderedPageBreak/>
        <w:t>МИНИСТЕРСТВО НАУКИ И ВЫСШЕГО ОБРАЗОВАНИЯ</w:t>
      </w:r>
      <w:r w:rsidR="001E477D">
        <w:br/>
      </w:r>
      <w:r w:rsidRPr="00E4105D">
        <w:t>РОССИЙСКОЙ ФЕДЕРАЦИИ</w:t>
      </w:r>
    </w:p>
    <w:p w14:paraId="792202CB" w14:textId="09E7FD73" w:rsidR="00827344" w:rsidRPr="001E477D" w:rsidRDefault="00827344" w:rsidP="001E477D">
      <w:pPr>
        <w:pStyle w:val="afffb"/>
        <w:rPr>
          <w:b w:val="0"/>
          <w:bCs/>
          <w:sz w:val="24"/>
          <w:szCs w:val="24"/>
        </w:rPr>
      </w:pPr>
      <w:r w:rsidRPr="001E477D">
        <w:rPr>
          <w:b w:val="0"/>
          <w:bCs/>
          <w:noProof/>
          <w:sz w:val="24"/>
          <w:szCs w:val="24"/>
        </w:rPr>
        <mc:AlternateContent>
          <mc:Choice Requires="wps">
            <w:drawing>
              <wp:anchor distT="0" distB="0" distL="0" distR="0" simplePos="0" relativeHeight="251668480" behindDoc="1" locked="0" layoutInCell="1" allowOverlap="1" wp14:anchorId="110217BF" wp14:editId="1855A9AB">
                <wp:simplePos x="0" y="0"/>
                <wp:positionH relativeFrom="page">
                  <wp:posOffset>1834230</wp:posOffset>
                </wp:positionH>
                <wp:positionV relativeFrom="paragraph">
                  <wp:posOffset>167005</wp:posOffset>
                </wp:positionV>
                <wp:extent cx="4572000" cy="1270"/>
                <wp:effectExtent l="0" t="0" r="12700" b="11430"/>
                <wp:wrapTopAndBottom/>
                <wp:docPr id="426037468" name="Полилиния: фигура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0" cy="1270"/>
                        </a:xfrm>
                        <a:custGeom>
                          <a:avLst/>
                          <a:gdLst>
                            <a:gd name="T0" fmla="+- 0 2352 2352"/>
                            <a:gd name="T1" fmla="*/ T0 w 7200"/>
                            <a:gd name="T2" fmla="+- 0 9552 2352"/>
                            <a:gd name="T3" fmla="*/ T2 w 7200"/>
                          </a:gdLst>
                          <a:ahLst/>
                          <a:cxnLst>
                            <a:cxn ang="0">
                              <a:pos x="T1" y="0"/>
                            </a:cxn>
                            <a:cxn ang="0">
                              <a:pos x="T3" y="0"/>
                            </a:cxn>
                          </a:cxnLst>
                          <a:rect l="0" t="0" r="r" b="b"/>
                          <a:pathLst>
                            <a:path w="7200">
                              <a:moveTo>
                                <a:pt x="0" y="0"/>
                              </a:moveTo>
                              <a:lnTo>
                                <a:pt x="72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27A9FE42" id="Полилиния: фигура 8" o:spid="_x0000_s1026" style="position:absolute;margin-left:144.45pt;margin-top:13.15pt;width:5in;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" path="m,l7200,e" filled="f" strokeweight=".48pt">
                <v:path arrowok="t" o:connecttype="custom" o:connectlocs="0,0;4572000,0" o:connectangles="0,0"/>
                <w10:wrap type="topAndBottom" anchorx="page"/>
              </v:shape>
            </w:pict>
          </mc:Fallback>
        </mc:AlternateContent>
      </w:r>
      <w:r w:rsidRPr="001E477D">
        <w:rPr>
          <w:b w:val="0"/>
          <w:bCs/>
          <w:sz w:val="24"/>
          <w:szCs w:val="24"/>
        </w:rPr>
        <w:t>федеральное государственное автономное образовательное</w:t>
      </w:r>
      <w:r w:rsidR="001E477D">
        <w:rPr>
          <w:b w:val="0"/>
          <w:bCs/>
          <w:sz w:val="24"/>
          <w:szCs w:val="24"/>
        </w:rPr>
        <w:br/>
      </w:r>
      <w:r w:rsidRPr="001E477D">
        <w:rPr>
          <w:b w:val="0"/>
          <w:bCs/>
          <w:sz w:val="24"/>
          <w:szCs w:val="24"/>
        </w:rPr>
        <w:t>учреждени</w:t>
      </w:r>
      <w:r w:rsidR="001E477D">
        <w:rPr>
          <w:b w:val="0"/>
          <w:bCs/>
          <w:sz w:val="24"/>
          <w:szCs w:val="24"/>
        </w:rPr>
        <w:t xml:space="preserve">е </w:t>
      </w:r>
      <w:r w:rsidRPr="001E477D">
        <w:rPr>
          <w:b w:val="0"/>
          <w:bCs/>
          <w:sz w:val="24"/>
          <w:szCs w:val="24"/>
        </w:rPr>
        <w:t>высшего</w:t>
      </w:r>
      <w:r w:rsidRPr="001E477D">
        <w:rPr>
          <w:b w:val="0"/>
          <w:bCs/>
          <w:spacing w:val="-2"/>
          <w:sz w:val="24"/>
          <w:szCs w:val="24"/>
        </w:rPr>
        <w:t xml:space="preserve"> </w:t>
      </w:r>
      <w:r w:rsidRPr="001E477D">
        <w:rPr>
          <w:b w:val="0"/>
          <w:bCs/>
          <w:sz w:val="24"/>
          <w:szCs w:val="24"/>
        </w:rPr>
        <w:t>образования</w:t>
      </w:r>
    </w:p>
    <w:p w14:paraId="28D22C3E" w14:textId="23F2E751" w:rsidR="00827344" w:rsidRPr="001E477D" w:rsidRDefault="00827344" w:rsidP="001E477D">
      <w:pPr>
        <w:pStyle w:val="afffb"/>
        <w:rPr>
          <w:b w:val="0"/>
          <w:bCs/>
          <w:sz w:val="24"/>
          <w:szCs w:val="24"/>
        </w:rPr>
      </w:pPr>
      <w:r w:rsidRPr="001E477D">
        <w:rPr>
          <w:b w:val="0"/>
          <w:bCs/>
          <w:sz w:val="24"/>
          <w:szCs w:val="24"/>
        </w:rPr>
        <w:t>«Санкт-Петербургский политехнический университет Петра Великого»</w:t>
      </w:r>
      <w:r w:rsidR="001E477D">
        <w:rPr>
          <w:b w:val="0"/>
          <w:bCs/>
          <w:sz w:val="24"/>
          <w:szCs w:val="24"/>
        </w:rPr>
        <w:br/>
      </w:r>
      <w:r w:rsidRPr="001E477D">
        <w:rPr>
          <w:b w:val="0"/>
          <w:bCs/>
          <w:spacing w:val="-58"/>
          <w:sz w:val="24"/>
          <w:szCs w:val="24"/>
        </w:rPr>
        <w:t xml:space="preserve"> </w:t>
      </w:r>
      <w:r w:rsidRPr="001E477D">
        <w:rPr>
          <w:b w:val="0"/>
          <w:bCs/>
          <w:sz w:val="24"/>
          <w:szCs w:val="24"/>
        </w:rPr>
        <w:t>(ФГАОУ</w:t>
      </w:r>
      <w:r w:rsidRPr="001E477D">
        <w:rPr>
          <w:b w:val="0"/>
          <w:bCs/>
          <w:spacing w:val="-2"/>
          <w:sz w:val="24"/>
          <w:szCs w:val="24"/>
        </w:rPr>
        <w:t xml:space="preserve"> </w:t>
      </w:r>
      <w:r w:rsidRPr="001E477D">
        <w:rPr>
          <w:b w:val="0"/>
          <w:bCs/>
          <w:sz w:val="24"/>
          <w:szCs w:val="24"/>
        </w:rPr>
        <w:t>ВО</w:t>
      </w:r>
      <w:r w:rsidRPr="001E477D">
        <w:rPr>
          <w:b w:val="0"/>
          <w:bCs/>
          <w:spacing w:val="4"/>
          <w:sz w:val="24"/>
          <w:szCs w:val="24"/>
        </w:rPr>
        <w:t xml:space="preserve"> </w:t>
      </w:r>
      <w:r w:rsidRPr="001E477D">
        <w:rPr>
          <w:b w:val="0"/>
          <w:bCs/>
          <w:sz w:val="24"/>
          <w:szCs w:val="24"/>
        </w:rPr>
        <w:t>«СПБПУ»)</w:t>
      </w:r>
    </w:p>
    <w:p w14:paraId="21F8222A" w14:textId="77777777" w:rsidR="00827344" w:rsidRPr="00E4105D" w:rsidRDefault="00827344" w:rsidP="001E477D">
      <w:pPr>
        <w:pStyle w:val="afffb"/>
        <w:rPr>
          <w:bCs/>
          <w:sz w:val="24"/>
          <w:szCs w:val="24"/>
        </w:rPr>
      </w:pPr>
      <w:bookmarkStart w:id="2" w:name="_Toc169399156"/>
      <w:bookmarkStart w:id="3" w:name="_Toc169507389"/>
      <w:r w:rsidRPr="00E4105D">
        <w:rPr>
          <w:bCs/>
          <w:sz w:val="24"/>
          <w:szCs w:val="24"/>
        </w:rPr>
        <w:t>Институт</w:t>
      </w:r>
      <w:r w:rsidRPr="00E4105D">
        <w:rPr>
          <w:bCs/>
          <w:spacing w:val="-3"/>
          <w:sz w:val="24"/>
          <w:szCs w:val="24"/>
        </w:rPr>
        <w:t xml:space="preserve"> </w:t>
      </w:r>
      <w:r w:rsidRPr="00E4105D">
        <w:rPr>
          <w:bCs/>
          <w:sz w:val="24"/>
          <w:szCs w:val="24"/>
        </w:rPr>
        <w:t>среднего</w:t>
      </w:r>
      <w:r w:rsidRPr="00E4105D">
        <w:rPr>
          <w:bCs/>
          <w:spacing w:val="-3"/>
          <w:sz w:val="24"/>
          <w:szCs w:val="24"/>
        </w:rPr>
        <w:t xml:space="preserve"> </w:t>
      </w:r>
      <w:r w:rsidRPr="00E4105D">
        <w:rPr>
          <w:bCs/>
          <w:sz w:val="24"/>
          <w:szCs w:val="24"/>
        </w:rPr>
        <w:t>профессионального</w:t>
      </w:r>
      <w:r w:rsidRPr="00E4105D">
        <w:rPr>
          <w:bCs/>
          <w:spacing w:val="-3"/>
          <w:sz w:val="24"/>
          <w:szCs w:val="24"/>
        </w:rPr>
        <w:t xml:space="preserve"> </w:t>
      </w:r>
      <w:r w:rsidRPr="00E4105D">
        <w:rPr>
          <w:bCs/>
          <w:sz w:val="24"/>
          <w:szCs w:val="24"/>
        </w:rPr>
        <w:t>образования</w:t>
      </w:r>
      <w:bookmarkEnd w:id="2"/>
      <w:bookmarkEnd w:id="3"/>
    </w:p>
    <w:p w14:paraId="7E878C44" w14:textId="38A0CD4B" w:rsidR="00827344" w:rsidRPr="001E477D" w:rsidRDefault="00827344" w:rsidP="001E477D">
      <w:pPr>
        <w:pStyle w:val="afffb"/>
        <w:rPr>
          <w:b w:val="0"/>
          <w:bCs/>
          <w:sz w:val="24"/>
          <w:szCs w:val="24"/>
        </w:rPr>
      </w:pPr>
      <w:r w:rsidRPr="00E4105D">
        <w:rPr>
          <w:noProof/>
          <w:sz w:val="24"/>
          <w:szCs w:val="24"/>
        </w:rPr>
        <mc:AlternateContent>
          <mc:Choice Requires="wps">
            <w:drawing>
              <wp:anchor distT="0" distB="0" distL="0" distR="0" simplePos="0" relativeHeight="251669504" behindDoc="1" locked="0" layoutInCell="1" allowOverlap="1" wp14:anchorId="295AD033" wp14:editId="1BF20E85">
                <wp:simplePos x="0" y="0"/>
                <wp:positionH relativeFrom="page">
                  <wp:posOffset>1949100</wp:posOffset>
                </wp:positionH>
                <wp:positionV relativeFrom="paragraph">
                  <wp:posOffset>169545</wp:posOffset>
                </wp:positionV>
                <wp:extent cx="4344035" cy="1270"/>
                <wp:effectExtent l="0" t="0" r="12065" b="11430"/>
                <wp:wrapTopAndBottom/>
                <wp:docPr id="833224142" name="Полилиния: фигура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44035" cy="1270"/>
                        </a:xfrm>
                        <a:custGeom>
                          <a:avLst/>
                          <a:gdLst>
                            <a:gd name="T0" fmla="+- 0 2532 2532"/>
                            <a:gd name="T1" fmla="*/ T0 w 6841"/>
                            <a:gd name="T2" fmla="+- 0 9373 2532"/>
                            <a:gd name="T3" fmla="*/ T2 w 6841"/>
                          </a:gdLst>
                          <a:ahLst/>
                          <a:cxnLst>
                            <a:cxn ang="0">
                              <a:pos x="T1" y="0"/>
                            </a:cxn>
                            <a:cxn ang="0">
                              <a:pos x="T3" y="0"/>
                            </a:cxn>
                          </a:cxnLst>
                          <a:rect l="0" t="0" r="r" b="b"/>
                          <a:pathLst>
                            <a:path w="6841">
                              <a:moveTo>
                                <a:pt x="0" y="0"/>
                              </a:moveTo>
                              <a:lnTo>
                                <a:pt x="6841"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CCB7607" id="Полилиния: фигура 7" o:spid="_x0000_s1026" style="position:absolute;margin-left:153.45pt;margin-top:13.35pt;width:342.0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" path="m,l6841,e" filled="f" strokeweight=".48pt">
                <v:path arrowok="t" o:connecttype="custom" o:connectlocs="0,0;4344035,0" o:connectangles="0,0"/>
                <w10:wrap type="topAndBottom" anchorx="page"/>
              </v:shape>
            </w:pict>
          </mc:Fallback>
        </mc:AlternateContent>
      </w:r>
      <w:r w:rsidRPr="001E477D">
        <w:rPr>
          <w:b w:val="0"/>
          <w:bCs/>
          <w:sz w:val="24"/>
          <w:szCs w:val="24"/>
        </w:rPr>
        <w:t>Отделение</w:t>
      </w:r>
      <w:r w:rsidRPr="001E477D">
        <w:rPr>
          <w:b w:val="0"/>
          <w:bCs/>
          <w:spacing w:val="-7"/>
          <w:sz w:val="24"/>
          <w:szCs w:val="24"/>
        </w:rPr>
        <w:t xml:space="preserve"> </w:t>
      </w:r>
      <w:r w:rsidRPr="001E477D">
        <w:rPr>
          <w:b w:val="0"/>
          <w:bCs/>
          <w:sz w:val="24"/>
          <w:szCs w:val="24"/>
        </w:rPr>
        <w:t>информационных</w:t>
      </w:r>
      <w:r w:rsidRPr="001E477D">
        <w:rPr>
          <w:b w:val="0"/>
          <w:bCs/>
          <w:spacing w:val="-4"/>
          <w:sz w:val="24"/>
          <w:szCs w:val="24"/>
        </w:rPr>
        <w:t xml:space="preserve"> </w:t>
      </w:r>
      <w:r w:rsidRPr="001E477D">
        <w:rPr>
          <w:b w:val="0"/>
          <w:bCs/>
          <w:sz w:val="24"/>
          <w:szCs w:val="24"/>
        </w:rPr>
        <w:t>технологий</w:t>
      </w:r>
    </w:p>
    <w:p w14:paraId="311D0A49" w14:textId="77777777" w:rsidR="00827344" w:rsidRPr="00E4105D" w:rsidRDefault="00827344" w:rsidP="001E477D">
      <w:pPr>
        <w:pStyle w:val="afffb"/>
        <w:spacing w:before="360"/>
        <w:rPr>
          <w:sz w:val="28"/>
          <w:szCs w:val="24"/>
        </w:rPr>
      </w:pPr>
      <w:r w:rsidRPr="00E4105D">
        <w:rPr>
          <w:sz w:val="28"/>
          <w:szCs w:val="24"/>
        </w:rPr>
        <w:t>Задание</w:t>
      </w:r>
      <w:r w:rsidRPr="00E4105D">
        <w:rPr>
          <w:spacing w:val="-5"/>
          <w:sz w:val="28"/>
          <w:szCs w:val="24"/>
        </w:rPr>
        <w:t xml:space="preserve"> </w:t>
      </w:r>
      <w:r w:rsidRPr="00E4105D">
        <w:rPr>
          <w:sz w:val="28"/>
          <w:szCs w:val="24"/>
        </w:rPr>
        <w:t>на</w:t>
      </w:r>
      <w:r w:rsidRPr="00E4105D">
        <w:rPr>
          <w:spacing w:val="-2"/>
          <w:sz w:val="28"/>
          <w:szCs w:val="24"/>
        </w:rPr>
        <w:t xml:space="preserve"> </w:t>
      </w:r>
      <w:r w:rsidRPr="00E4105D">
        <w:rPr>
          <w:sz w:val="28"/>
          <w:szCs w:val="24"/>
        </w:rPr>
        <w:t>курсовое</w:t>
      </w:r>
      <w:r w:rsidRPr="00E4105D">
        <w:rPr>
          <w:spacing w:val="-3"/>
          <w:sz w:val="28"/>
          <w:szCs w:val="24"/>
        </w:rPr>
        <w:t xml:space="preserve"> </w:t>
      </w:r>
      <w:r w:rsidRPr="00E4105D">
        <w:rPr>
          <w:sz w:val="28"/>
          <w:szCs w:val="24"/>
        </w:rPr>
        <w:t>проектирование</w:t>
      </w:r>
    </w:p>
    <w:p w14:paraId="6DA27CDB" w14:textId="6550ABD1" w:rsidR="00827344" w:rsidRPr="00DC60AA" w:rsidRDefault="00827344" w:rsidP="00DC60AA">
      <w:pPr>
        <w:pStyle w:val="afffb"/>
        <w:rPr>
          <w:sz w:val="28"/>
          <w:szCs w:val="24"/>
        </w:rPr>
      </w:pPr>
      <w:r w:rsidRPr="00E4105D">
        <w:rPr>
          <w:sz w:val="28"/>
          <w:szCs w:val="24"/>
        </w:rPr>
        <w:t>по</w:t>
      </w:r>
      <w:r w:rsidRPr="00E4105D">
        <w:rPr>
          <w:spacing w:val="-2"/>
          <w:sz w:val="28"/>
          <w:szCs w:val="24"/>
        </w:rPr>
        <w:t xml:space="preserve"> </w:t>
      </w:r>
      <w:r w:rsidRPr="00E4105D">
        <w:rPr>
          <w:sz w:val="28"/>
          <w:szCs w:val="24"/>
        </w:rPr>
        <w:t>МДК.11.01</w:t>
      </w:r>
      <w:r w:rsidRPr="00E4105D">
        <w:rPr>
          <w:spacing w:val="-1"/>
          <w:sz w:val="28"/>
          <w:szCs w:val="24"/>
        </w:rPr>
        <w:t xml:space="preserve"> </w:t>
      </w:r>
      <w:r w:rsidRPr="00E4105D">
        <w:rPr>
          <w:sz w:val="28"/>
          <w:szCs w:val="24"/>
        </w:rPr>
        <w:t>«Технология</w:t>
      </w:r>
      <w:r w:rsidRPr="00E4105D">
        <w:rPr>
          <w:spacing w:val="-4"/>
          <w:sz w:val="28"/>
          <w:szCs w:val="24"/>
        </w:rPr>
        <w:t xml:space="preserve"> </w:t>
      </w:r>
      <w:r w:rsidRPr="00E4105D">
        <w:rPr>
          <w:sz w:val="28"/>
          <w:szCs w:val="24"/>
        </w:rPr>
        <w:t>разработки</w:t>
      </w:r>
      <w:r w:rsidRPr="00E4105D">
        <w:rPr>
          <w:spacing w:val="-2"/>
          <w:sz w:val="28"/>
          <w:szCs w:val="24"/>
        </w:rPr>
        <w:t xml:space="preserve"> </w:t>
      </w:r>
      <w:r w:rsidRPr="00E4105D">
        <w:rPr>
          <w:sz w:val="28"/>
          <w:szCs w:val="24"/>
        </w:rPr>
        <w:t>и</w:t>
      </w:r>
      <w:r w:rsidRPr="00E4105D">
        <w:rPr>
          <w:spacing w:val="-4"/>
          <w:sz w:val="28"/>
          <w:szCs w:val="24"/>
        </w:rPr>
        <w:t xml:space="preserve"> </w:t>
      </w:r>
      <w:r w:rsidRPr="00E4105D">
        <w:rPr>
          <w:sz w:val="28"/>
          <w:szCs w:val="24"/>
        </w:rPr>
        <w:t>защиты</w:t>
      </w:r>
      <w:r w:rsidRPr="00E4105D">
        <w:rPr>
          <w:spacing w:val="-2"/>
          <w:sz w:val="28"/>
          <w:szCs w:val="24"/>
        </w:rPr>
        <w:t xml:space="preserve"> </w:t>
      </w:r>
      <w:r w:rsidRPr="00E4105D">
        <w:rPr>
          <w:sz w:val="28"/>
          <w:szCs w:val="24"/>
        </w:rPr>
        <w:t>баз</w:t>
      </w:r>
      <w:r w:rsidRPr="00E4105D">
        <w:rPr>
          <w:spacing w:val="-1"/>
          <w:sz w:val="28"/>
          <w:szCs w:val="24"/>
        </w:rPr>
        <w:t xml:space="preserve"> </w:t>
      </w:r>
      <w:r w:rsidRPr="00E4105D">
        <w:rPr>
          <w:sz w:val="28"/>
          <w:szCs w:val="24"/>
        </w:rPr>
        <w:t>данных»</w:t>
      </w:r>
    </w:p>
    <w:p w14:paraId="0D9CC50A" w14:textId="77777777" w:rsidR="00827344" w:rsidRPr="001E477D" w:rsidRDefault="00827344" w:rsidP="001E477D">
      <w:pPr>
        <w:pStyle w:val="afffb"/>
        <w:jc w:val="left"/>
        <w:rPr>
          <w:b w:val="0"/>
          <w:bCs/>
          <w:sz w:val="24"/>
          <w:szCs w:val="24"/>
        </w:rPr>
      </w:pPr>
      <w:r w:rsidRPr="001E477D">
        <w:rPr>
          <w:b w:val="0"/>
          <w:bCs/>
          <w:sz w:val="24"/>
          <w:szCs w:val="24"/>
        </w:rPr>
        <w:t>Специальность:</w:t>
      </w:r>
      <w:r w:rsidRPr="001E477D">
        <w:rPr>
          <w:b w:val="0"/>
          <w:bCs/>
          <w:spacing w:val="-3"/>
          <w:sz w:val="24"/>
          <w:szCs w:val="24"/>
        </w:rPr>
        <w:t xml:space="preserve"> </w:t>
      </w:r>
      <w:r w:rsidRPr="001E477D">
        <w:rPr>
          <w:b w:val="0"/>
          <w:bCs/>
          <w:sz w:val="24"/>
          <w:szCs w:val="24"/>
        </w:rPr>
        <w:t>09.02.07</w:t>
      </w:r>
      <w:r w:rsidRPr="001E477D">
        <w:rPr>
          <w:b w:val="0"/>
          <w:bCs/>
          <w:spacing w:val="-3"/>
          <w:sz w:val="24"/>
          <w:szCs w:val="24"/>
        </w:rPr>
        <w:t xml:space="preserve"> </w:t>
      </w:r>
      <w:r w:rsidRPr="001E477D">
        <w:rPr>
          <w:b w:val="0"/>
          <w:bCs/>
          <w:sz w:val="24"/>
          <w:szCs w:val="24"/>
        </w:rPr>
        <w:t>Информационные</w:t>
      </w:r>
      <w:r w:rsidRPr="001E477D">
        <w:rPr>
          <w:b w:val="0"/>
          <w:bCs/>
          <w:spacing w:val="-4"/>
          <w:sz w:val="24"/>
          <w:szCs w:val="24"/>
        </w:rPr>
        <w:t xml:space="preserve"> </w:t>
      </w:r>
      <w:r w:rsidRPr="001E477D">
        <w:rPr>
          <w:b w:val="0"/>
          <w:bCs/>
          <w:sz w:val="24"/>
          <w:szCs w:val="24"/>
        </w:rPr>
        <w:t>системы</w:t>
      </w:r>
      <w:r w:rsidRPr="001E477D">
        <w:rPr>
          <w:b w:val="0"/>
          <w:bCs/>
          <w:spacing w:val="-3"/>
          <w:sz w:val="24"/>
          <w:szCs w:val="24"/>
        </w:rPr>
        <w:t xml:space="preserve"> </w:t>
      </w:r>
      <w:r w:rsidRPr="001E477D">
        <w:rPr>
          <w:b w:val="0"/>
          <w:bCs/>
          <w:sz w:val="24"/>
          <w:szCs w:val="24"/>
        </w:rPr>
        <w:t>и</w:t>
      </w:r>
      <w:r w:rsidRPr="001E477D">
        <w:rPr>
          <w:b w:val="0"/>
          <w:bCs/>
          <w:spacing w:val="-3"/>
          <w:sz w:val="24"/>
          <w:szCs w:val="24"/>
        </w:rPr>
        <w:t xml:space="preserve"> </w:t>
      </w:r>
      <w:r w:rsidRPr="001E477D">
        <w:rPr>
          <w:b w:val="0"/>
          <w:bCs/>
          <w:sz w:val="24"/>
          <w:szCs w:val="24"/>
        </w:rPr>
        <w:t>программирование</w:t>
      </w:r>
    </w:p>
    <w:p w14:paraId="523FBE43" w14:textId="5282514F" w:rsidR="00827344" w:rsidRPr="00E4105D" w:rsidRDefault="00827344" w:rsidP="001E477D">
      <w:pPr>
        <w:pStyle w:val="afffb"/>
        <w:jc w:val="left"/>
        <w:rPr>
          <w:sz w:val="24"/>
          <w:szCs w:val="24"/>
        </w:rPr>
      </w:pPr>
      <w:r w:rsidRPr="00E4105D">
        <w:rPr>
          <w:sz w:val="24"/>
          <w:szCs w:val="24"/>
        </w:rPr>
        <w:t>студенту(ке)</w:t>
      </w:r>
      <w:r w:rsidRPr="00E4105D">
        <w:rPr>
          <w:sz w:val="24"/>
          <w:szCs w:val="24"/>
          <w:u w:val="single"/>
        </w:rPr>
        <w:t xml:space="preserve">             </w:t>
      </w:r>
      <w:r w:rsidR="00B16311">
        <w:rPr>
          <w:sz w:val="24"/>
          <w:szCs w:val="24"/>
          <w:u w:val="single"/>
        </w:rPr>
        <w:t>Моисееву Е.В.</w:t>
      </w:r>
      <w:r>
        <w:rPr>
          <w:sz w:val="24"/>
          <w:szCs w:val="24"/>
          <w:u w:val="single"/>
        </w:rPr>
        <w:t>__</w:t>
      </w:r>
      <w:r w:rsidRPr="00E4105D">
        <w:rPr>
          <w:sz w:val="24"/>
          <w:szCs w:val="24"/>
          <w:u w:val="single"/>
        </w:rPr>
        <w:t xml:space="preserve">              </w:t>
      </w:r>
      <w:r w:rsidRPr="00E4105D">
        <w:rPr>
          <w:sz w:val="24"/>
          <w:szCs w:val="24"/>
          <w:u w:val="single"/>
        </w:rPr>
        <w:tab/>
      </w:r>
      <w:r w:rsidRPr="00E4105D">
        <w:rPr>
          <w:sz w:val="24"/>
          <w:szCs w:val="24"/>
        </w:rPr>
        <w:t>группа</w:t>
      </w:r>
      <w:r w:rsidRPr="00E4105D">
        <w:rPr>
          <w:sz w:val="24"/>
          <w:szCs w:val="24"/>
          <w:u w:val="single"/>
        </w:rPr>
        <w:t xml:space="preserve">  32919/</w:t>
      </w:r>
      <w:r w:rsidR="003F71CA">
        <w:rPr>
          <w:sz w:val="24"/>
          <w:szCs w:val="24"/>
          <w:u w:val="single"/>
        </w:rPr>
        <w:t>8</w:t>
      </w:r>
      <w:r w:rsidRPr="00E4105D">
        <w:rPr>
          <w:sz w:val="24"/>
          <w:szCs w:val="24"/>
          <w:u w:val="single"/>
        </w:rPr>
        <w:tab/>
        <w:t xml:space="preserve"> </w:t>
      </w:r>
    </w:p>
    <w:p w14:paraId="727301EE" w14:textId="77777777" w:rsidR="00827344" w:rsidRPr="00E4105D" w:rsidRDefault="00827344" w:rsidP="001E477D">
      <w:pPr>
        <w:pStyle w:val="afffb"/>
        <w:rPr>
          <w:sz w:val="16"/>
          <w:szCs w:val="24"/>
        </w:rPr>
      </w:pPr>
      <w:r w:rsidRPr="00E4105D">
        <w:rPr>
          <w:sz w:val="16"/>
          <w:szCs w:val="24"/>
        </w:rPr>
        <w:t>(фамилия,</w:t>
      </w:r>
      <w:r w:rsidRPr="00E4105D">
        <w:rPr>
          <w:spacing w:val="-4"/>
          <w:sz w:val="16"/>
          <w:szCs w:val="24"/>
        </w:rPr>
        <w:t xml:space="preserve"> </w:t>
      </w:r>
      <w:r w:rsidRPr="00E4105D">
        <w:rPr>
          <w:sz w:val="16"/>
          <w:szCs w:val="24"/>
        </w:rPr>
        <w:t>инициалы)</w:t>
      </w:r>
    </w:p>
    <w:p w14:paraId="411DEF63" w14:textId="7EC3839F" w:rsidR="00827344" w:rsidRPr="00E4105D" w:rsidRDefault="00827344" w:rsidP="001E477D">
      <w:pPr>
        <w:pStyle w:val="afffb"/>
        <w:jc w:val="left"/>
        <w:rPr>
          <w:bCs/>
          <w:sz w:val="24"/>
          <w:szCs w:val="24"/>
          <w:u w:val="thick"/>
        </w:rPr>
      </w:pPr>
      <w:bookmarkStart w:id="4" w:name="_Toc169399157"/>
      <w:bookmarkStart w:id="5" w:name="_Toc169507390"/>
      <w:r w:rsidRPr="00E4105D">
        <w:rPr>
          <w:bCs/>
          <w:sz w:val="24"/>
          <w:szCs w:val="24"/>
        </w:rPr>
        <w:t>Тема:</w:t>
      </w:r>
      <w:r w:rsidRPr="00E4105D">
        <w:rPr>
          <w:bCs/>
          <w:sz w:val="24"/>
          <w:szCs w:val="24"/>
          <w:u w:val="thick"/>
        </w:rPr>
        <w:tab/>
        <w:t>Информационная</w:t>
      </w:r>
      <w:r w:rsidRPr="00E4105D">
        <w:rPr>
          <w:bCs/>
          <w:spacing w:val="-6"/>
          <w:sz w:val="24"/>
          <w:szCs w:val="24"/>
          <w:u w:val="thick"/>
        </w:rPr>
        <w:t xml:space="preserve"> </w:t>
      </w:r>
      <w:r w:rsidRPr="00E4105D">
        <w:rPr>
          <w:bCs/>
          <w:sz w:val="24"/>
          <w:szCs w:val="24"/>
          <w:u w:val="thick"/>
        </w:rPr>
        <w:t>система</w:t>
      </w:r>
      <w:bookmarkEnd w:id="4"/>
      <w:bookmarkEnd w:id="5"/>
      <w:r>
        <w:rPr>
          <w:bCs/>
          <w:sz w:val="24"/>
          <w:szCs w:val="24"/>
          <w:u w:val="thick"/>
        </w:rPr>
        <w:t xml:space="preserve"> </w:t>
      </w:r>
      <w:r w:rsidR="001E477D">
        <w:rPr>
          <w:bCs/>
          <w:sz w:val="24"/>
          <w:szCs w:val="24"/>
          <w:u w:val="thick"/>
        </w:rPr>
        <w:t>театральные кассы</w:t>
      </w:r>
      <w:r w:rsidRPr="00E4105D">
        <w:rPr>
          <w:bCs/>
          <w:spacing w:val="-3"/>
          <w:sz w:val="24"/>
          <w:szCs w:val="24"/>
          <w:u w:val="thick"/>
        </w:rPr>
        <w:tab/>
      </w:r>
    </w:p>
    <w:p w14:paraId="20F99641" w14:textId="77777777" w:rsidR="00DC60AA" w:rsidRPr="00CA6CCA" w:rsidRDefault="00DC60AA" w:rsidP="00306F6D">
      <w:pPr>
        <w:pStyle w:val="a1"/>
        <w:ind w:left="0" w:firstLine="709"/>
        <w:rPr>
          <w:sz w:val="16"/>
          <w:szCs w:val="16"/>
        </w:rPr>
      </w:pPr>
      <w:r w:rsidRPr="00CA6CCA">
        <w:rPr>
          <w:sz w:val="16"/>
          <w:szCs w:val="16"/>
        </w:rPr>
        <w:t>программа должна обладать функционалом бронирования (покупки) билета, отмены покупки билета (возврата);</w:t>
      </w:r>
    </w:p>
    <w:p w14:paraId="22060E09" w14:textId="77777777" w:rsidR="00DC60AA" w:rsidRPr="00CA6CCA" w:rsidRDefault="00DC60AA" w:rsidP="00306F6D">
      <w:pPr>
        <w:pStyle w:val="a1"/>
        <w:ind w:left="0" w:firstLine="709"/>
        <w:rPr>
          <w:sz w:val="16"/>
          <w:szCs w:val="16"/>
        </w:rPr>
      </w:pPr>
      <w:r w:rsidRPr="00CA6CCA">
        <w:rPr>
          <w:sz w:val="16"/>
          <w:szCs w:val="16"/>
        </w:rPr>
        <w:t>программа должна иметь поисковый функционал с возможностью, фильтрации по: участвующим актёрам, дате показа, названию события;</w:t>
      </w:r>
    </w:p>
    <w:p w14:paraId="5D55419D" w14:textId="77777777" w:rsidR="00DC60AA" w:rsidRPr="00CA6CCA" w:rsidRDefault="00DC60AA" w:rsidP="00306F6D">
      <w:pPr>
        <w:pStyle w:val="a1"/>
        <w:ind w:left="0" w:firstLine="709"/>
        <w:rPr>
          <w:sz w:val="16"/>
          <w:szCs w:val="16"/>
        </w:rPr>
      </w:pPr>
      <w:r w:rsidRPr="00CA6CCA">
        <w:rPr>
          <w:sz w:val="16"/>
          <w:szCs w:val="16"/>
        </w:rPr>
        <w:t>программа должна иметь возможность добавления, удаления и изменения самого события, а также отображать все поисковые атрибуты в каждом событии;</w:t>
      </w:r>
    </w:p>
    <w:p w14:paraId="2AC315C7" w14:textId="77777777" w:rsidR="00DC60AA" w:rsidRPr="00CA6CCA" w:rsidRDefault="00DC60AA" w:rsidP="00306F6D">
      <w:pPr>
        <w:pStyle w:val="a1"/>
        <w:ind w:left="0" w:firstLine="709"/>
        <w:rPr>
          <w:sz w:val="16"/>
          <w:szCs w:val="16"/>
        </w:rPr>
      </w:pPr>
      <w:r w:rsidRPr="00CA6CCA">
        <w:rPr>
          <w:sz w:val="16"/>
          <w:szCs w:val="16"/>
        </w:rPr>
        <w:t>программа должна обладать функционалом добавления новых сотрудников в БД,</w:t>
      </w:r>
    </w:p>
    <w:p w14:paraId="192742CB" w14:textId="77777777" w:rsidR="00DC60AA" w:rsidRPr="00CA6CCA" w:rsidRDefault="00DC60AA" w:rsidP="00306F6D">
      <w:pPr>
        <w:pStyle w:val="a1"/>
        <w:ind w:left="0" w:firstLine="709"/>
        <w:rPr>
          <w:sz w:val="16"/>
          <w:szCs w:val="16"/>
        </w:rPr>
      </w:pPr>
      <w:r w:rsidRPr="00CA6CCA">
        <w:rPr>
          <w:sz w:val="16"/>
          <w:szCs w:val="16"/>
        </w:rPr>
        <w:t>программа должна обладать функционалом назначения сотрудников на роли в спектакле, снятие с роли и возможность замещения какого-либо из актёров;</w:t>
      </w:r>
    </w:p>
    <w:p w14:paraId="123A34E0" w14:textId="77777777" w:rsidR="00DC60AA" w:rsidRPr="00CA6CCA" w:rsidRDefault="00DC60AA" w:rsidP="00306F6D">
      <w:pPr>
        <w:pStyle w:val="a1"/>
        <w:ind w:left="0" w:firstLine="709"/>
        <w:rPr>
          <w:sz w:val="16"/>
          <w:szCs w:val="16"/>
        </w:rPr>
      </w:pPr>
      <w:r w:rsidRPr="00CA6CCA">
        <w:rPr>
          <w:sz w:val="16"/>
          <w:szCs w:val="16"/>
        </w:rPr>
        <w:t>программа также предполагает разделение возможностей пользователей по ролям. Ожидаемые роли: Администратор, менеджер персонала, организатор событий, кассир. Администратору будут доступны все возможности. Менеджеру персонала доступны будут таблицы и функции, связанные с наймом и увольнением работников (занесение и исключение из таблиц БД), а также редактирование таких таблиц. Организатору событий доступен функционал назначения и снятие сотрудников с ролей, создание и изменение событий и программ, добавление, удаление изменение данных о сценариях в БД, добавление. Кассиру доступны создание, изменение данных о билетах, возможность регистрации и изменения данных о пользователях, доступно добавление, удаление, изменение промокодов;</w:t>
      </w:r>
    </w:p>
    <w:p w14:paraId="0139D1F3" w14:textId="0DAA454B" w:rsidR="00827344" w:rsidRPr="00CA6CCA" w:rsidRDefault="00DC60AA" w:rsidP="00306F6D">
      <w:pPr>
        <w:pStyle w:val="a1"/>
        <w:ind w:left="0" w:firstLine="709"/>
        <w:rPr>
          <w:sz w:val="16"/>
          <w:szCs w:val="16"/>
        </w:rPr>
      </w:pPr>
      <w:r w:rsidRPr="00CA6CCA">
        <w:rPr>
          <w:sz w:val="16"/>
          <w:szCs w:val="16"/>
        </w:rPr>
        <w:t>для приложения предполагается работа с потенциальным внешним сервисом касс, для этого в информации о билете будет указан код транзакции оплаты. То есть информация о платёжных операциях должна храниться в независимом сервисе;</w:t>
      </w:r>
    </w:p>
    <w:p w14:paraId="0F0EA0E7" w14:textId="3ED0C606" w:rsidR="001E477D" w:rsidRPr="001E477D" w:rsidRDefault="001E477D" w:rsidP="00DC60AA">
      <w:pPr>
        <w:widowControl w:val="0"/>
        <w:tabs>
          <w:tab w:val="left" w:pos="5103"/>
          <w:tab w:val="left" w:pos="5954"/>
          <w:tab w:val="left" w:pos="8789"/>
          <w:tab w:val="left" w:pos="9629"/>
        </w:tabs>
        <w:autoSpaceDE w:val="0"/>
        <w:autoSpaceDN w:val="0"/>
        <w:spacing w:before="240" w:after="0" w:line="274" w:lineRule="exact"/>
        <w:ind w:left="213" w:firstLine="0"/>
        <w:contextualSpacing w:val="0"/>
        <w:jc w:val="left"/>
        <w:rPr>
          <w:rFonts w:eastAsia="Times New Roman" w:cs="Times New Roman"/>
          <w:sz w:val="24"/>
          <w:szCs w:val="24"/>
          <w:lang w:eastAsia="ru-RU"/>
        </w:rPr>
      </w:pPr>
      <w:r w:rsidRPr="001E477D">
        <w:rPr>
          <w:rFonts w:eastAsia="Times New Roman" w:cs="Times New Roman"/>
          <w:b/>
          <w:sz w:val="24"/>
          <w:szCs w:val="24"/>
          <w:lang w:eastAsia="ru-RU"/>
        </w:rPr>
        <w:t>Руководитель</w:t>
      </w:r>
      <w:r w:rsidRPr="001E477D">
        <w:rPr>
          <w:rFonts w:eastAsia="Times New Roman" w:cs="Times New Roman"/>
          <w:b/>
          <w:spacing w:val="-2"/>
          <w:sz w:val="24"/>
          <w:szCs w:val="24"/>
          <w:lang w:eastAsia="ru-RU"/>
        </w:rPr>
        <w:t xml:space="preserve"> </w:t>
      </w:r>
      <w:r w:rsidRPr="001E477D">
        <w:rPr>
          <w:rFonts w:eastAsia="Times New Roman" w:cs="Times New Roman"/>
          <w:sz w:val="24"/>
          <w:szCs w:val="24"/>
          <w:u w:val="single"/>
          <w:lang w:eastAsia="ru-RU"/>
        </w:rPr>
        <w:t xml:space="preserve"> </w:t>
      </w:r>
      <w:r w:rsidRPr="001E477D">
        <w:rPr>
          <w:rFonts w:eastAsia="Times New Roman" w:cs="Times New Roman"/>
          <w:sz w:val="24"/>
          <w:szCs w:val="24"/>
          <w:u w:val="single"/>
          <w:lang w:eastAsia="ru-RU"/>
        </w:rPr>
        <w:tab/>
      </w:r>
      <w:r w:rsidRPr="001E477D">
        <w:rPr>
          <w:rFonts w:eastAsia="Times New Roman" w:cs="Times New Roman"/>
          <w:sz w:val="24"/>
          <w:szCs w:val="24"/>
          <w:lang w:eastAsia="ru-RU"/>
        </w:rPr>
        <w:tab/>
      </w:r>
      <w:r w:rsidRPr="001E477D">
        <w:rPr>
          <w:rFonts w:eastAsia="Times New Roman" w:cs="Times New Roman"/>
          <w:sz w:val="24"/>
          <w:szCs w:val="24"/>
          <w:u w:val="single"/>
          <w:lang w:eastAsia="ru-RU"/>
        </w:rPr>
        <w:t xml:space="preserve"> </w:t>
      </w:r>
      <w:r w:rsidR="00B16311">
        <w:rPr>
          <w:rFonts w:eastAsia="Times New Roman" w:cs="Times New Roman"/>
          <w:sz w:val="24"/>
          <w:szCs w:val="24"/>
          <w:u w:val="single"/>
          <w:lang w:eastAsia="ru-RU"/>
        </w:rPr>
        <w:t>Сынкова А.Д.</w:t>
      </w:r>
      <w:r w:rsidRPr="001E477D">
        <w:rPr>
          <w:rFonts w:eastAsia="Times New Roman" w:cs="Times New Roman"/>
          <w:sz w:val="24"/>
          <w:szCs w:val="24"/>
          <w:u w:val="single"/>
          <w:lang w:eastAsia="ru-RU"/>
        </w:rPr>
        <w:tab/>
      </w:r>
    </w:p>
    <w:p w14:paraId="3F3F7A33" w14:textId="77777777" w:rsidR="001E477D" w:rsidRPr="001E477D" w:rsidRDefault="001E477D" w:rsidP="001E477D">
      <w:pPr>
        <w:widowControl w:val="0"/>
        <w:tabs>
          <w:tab w:val="left" w:pos="6379"/>
        </w:tabs>
        <w:autoSpaceDE w:val="0"/>
        <w:autoSpaceDN w:val="0"/>
        <w:spacing w:after="0" w:line="228" w:lineRule="exact"/>
        <w:ind w:left="3017" w:firstLine="0"/>
        <w:contextualSpacing w:val="0"/>
        <w:jc w:val="left"/>
        <w:rPr>
          <w:rFonts w:eastAsia="Times New Roman" w:cs="Times New Roman"/>
          <w:sz w:val="20"/>
          <w:szCs w:val="24"/>
          <w:lang w:eastAsia="ru-RU"/>
        </w:rPr>
      </w:pPr>
      <w:r w:rsidRPr="001E477D">
        <w:rPr>
          <w:rFonts w:eastAsia="Times New Roman" w:cs="Times New Roman"/>
          <w:sz w:val="20"/>
          <w:szCs w:val="24"/>
          <w:lang w:eastAsia="ru-RU"/>
        </w:rPr>
        <w:t>(подпись,</w:t>
      </w:r>
      <w:r w:rsidRPr="001E477D">
        <w:rPr>
          <w:rFonts w:eastAsia="Times New Roman" w:cs="Times New Roman"/>
          <w:spacing w:val="-4"/>
          <w:sz w:val="20"/>
          <w:szCs w:val="24"/>
          <w:lang w:eastAsia="ru-RU"/>
        </w:rPr>
        <w:t xml:space="preserve"> </w:t>
      </w:r>
      <w:r w:rsidRPr="001E477D">
        <w:rPr>
          <w:rFonts w:eastAsia="Times New Roman" w:cs="Times New Roman"/>
          <w:sz w:val="20"/>
          <w:szCs w:val="24"/>
          <w:lang w:eastAsia="ru-RU"/>
        </w:rPr>
        <w:t>дата)</w:t>
      </w:r>
      <w:r w:rsidRPr="001E477D">
        <w:rPr>
          <w:rFonts w:eastAsia="Times New Roman" w:cs="Times New Roman"/>
          <w:sz w:val="20"/>
          <w:szCs w:val="24"/>
          <w:lang w:eastAsia="ru-RU"/>
        </w:rPr>
        <w:tab/>
        <w:t>(инициалы,</w:t>
      </w:r>
      <w:r w:rsidRPr="001E477D">
        <w:rPr>
          <w:rFonts w:eastAsia="Times New Roman" w:cs="Times New Roman"/>
          <w:spacing w:val="-3"/>
          <w:sz w:val="20"/>
          <w:szCs w:val="24"/>
          <w:lang w:eastAsia="ru-RU"/>
        </w:rPr>
        <w:t xml:space="preserve"> </w:t>
      </w:r>
      <w:r w:rsidRPr="001E477D">
        <w:rPr>
          <w:rFonts w:eastAsia="Times New Roman" w:cs="Times New Roman"/>
          <w:sz w:val="20"/>
          <w:szCs w:val="24"/>
          <w:lang w:eastAsia="ru-RU"/>
        </w:rPr>
        <w:t>фамилия)</w:t>
      </w:r>
    </w:p>
    <w:p w14:paraId="013FC22C" w14:textId="77777777" w:rsidR="001E477D" w:rsidRPr="001E477D" w:rsidRDefault="001E477D" w:rsidP="001E477D">
      <w:pPr>
        <w:widowControl w:val="0"/>
        <w:autoSpaceDE w:val="0"/>
        <w:autoSpaceDN w:val="0"/>
        <w:spacing w:before="189" w:after="0" w:line="240" w:lineRule="auto"/>
        <w:ind w:left="213" w:firstLine="0"/>
        <w:contextualSpacing w:val="0"/>
        <w:jc w:val="left"/>
        <w:outlineLvl w:val="0"/>
        <w:rPr>
          <w:rFonts w:eastAsia="Times New Roman" w:cs="Times New Roman"/>
          <w:b/>
          <w:bCs/>
          <w:sz w:val="24"/>
          <w:szCs w:val="24"/>
          <w:lang w:eastAsia="ru-RU"/>
        </w:rPr>
      </w:pPr>
      <w:bookmarkStart w:id="6" w:name="_Toc169399160"/>
      <w:bookmarkStart w:id="7" w:name="_Toc169507393"/>
      <w:r w:rsidRPr="001E477D">
        <w:rPr>
          <w:rFonts w:eastAsia="Times New Roman" w:cs="Times New Roman"/>
          <w:b/>
          <w:bCs/>
          <w:sz w:val="24"/>
          <w:szCs w:val="24"/>
          <w:lang w:eastAsia="ru-RU"/>
        </w:rPr>
        <w:t>Задание</w:t>
      </w:r>
      <w:r w:rsidRPr="001E477D">
        <w:rPr>
          <w:rFonts w:eastAsia="Times New Roman" w:cs="Times New Roman"/>
          <w:b/>
          <w:bCs/>
          <w:spacing w:val="-2"/>
          <w:sz w:val="24"/>
          <w:szCs w:val="24"/>
          <w:lang w:eastAsia="ru-RU"/>
        </w:rPr>
        <w:t xml:space="preserve"> </w:t>
      </w:r>
      <w:r w:rsidRPr="001E477D">
        <w:rPr>
          <w:rFonts w:eastAsia="Times New Roman" w:cs="Times New Roman"/>
          <w:b/>
          <w:bCs/>
          <w:sz w:val="24"/>
          <w:szCs w:val="24"/>
          <w:lang w:eastAsia="ru-RU"/>
        </w:rPr>
        <w:t>принял</w:t>
      </w:r>
      <w:r w:rsidRPr="001E477D">
        <w:rPr>
          <w:rFonts w:eastAsia="Times New Roman" w:cs="Times New Roman"/>
          <w:b/>
          <w:bCs/>
          <w:spacing w:val="-3"/>
          <w:sz w:val="24"/>
          <w:szCs w:val="24"/>
          <w:lang w:eastAsia="ru-RU"/>
        </w:rPr>
        <w:t xml:space="preserve"> </w:t>
      </w:r>
      <w:r w:rsidRPr="001E477D">
        <w:rPr>
          <w:rFonts w:eastAsia="Times New Roman" w:cs="Times New Roman"/>
          <w:b/>
          <w:bCs/>
          <w:sz w:val="24"/>
          <w:szCs w:val="24"/>
          <w:lang w:eastAsia="ru-RU"/>
        </w:rPr>
        <w:t>к</w:t>
      </w:r>
      <w:r w:rsidRPr="001E477D">
        <w:rPr>
          <w:rFonts w:eastAsia="Times New Roman" w:cs="Times New Roman"/>
          <w:b/>
          <w:bCs/>
          <w:spacing w:val="-1"/>
          <w:sz w:val="24"/>
          <w:szCs w:val="24"/>
          <w:lang w:eastAsia="ru-RU"/>
        </w:rPr>
        <w:t xml:space="preserve"> </w:t>
      </w:r>
      <w:r w:rsidRPr="001E477D">
        <w:rPr>
          <w:rFonts w:eastAsia="Times New Roman" w:cs="Times New Roman"/>
          <w:b/>
          <w:bCs/>
          <w:sz w:val="24"/>
          <w:szCs w:val="24"/>
          <w:lang w:eastAsia="ru-RU"/>
        </w:rPr>
        <w:t>выполнению:</w:t>
      </w:r>
      <w:bookmarkEnd w:id="6"/>
      <w:bookmarkEnd w:id="7"/>
    </w:p>
    <w:p w14:paraId="0608C04B" w14:textId="77777777" w:rsidR="001E477D" w:rsidRPr="001E477D" w:rsidRDefault="001E477D" w:rsidP="001E477D">
      <w:pPr>
        <w:widowControl w:val="0"/>
        <w:autoSpaceDE w:val="0"/>
        <w:autoSpaceDN w:val="0"/>
        <w:spacing w:after="0" w:line="240" w:lineRule="auto"/>
        <w:ind w:firstLine="0"/>
        <w:contextualSpacing w:val="0"/>
        <w:jc w:val="left"/>
        <w:rPr>
          <w:rFonts w:eastAsia="Times New Roman" w:cs="Times New Roman"/>
          <w:b/>
          <w:sz w:val="24"/>
          <w:szCs w:val="24"/>
          <w:lang w:eastAsia="ru-RU"/>
        </w:rPr>
      </w:pPr>
    </w:p>
    <w:p w14:paraId="18C5BA77" w14:textId="1F51445C" w:rsidR="001E477D" w:rsidRPr="001E477D" w:rsidRDefault="001E477D" w:rsidP="001E477D">
      <w:pPr>
        <w:widowControl w:val="0"/>
        <w:tabs>
          <w:tab w:val="left" w:pos="5103"/>
          <w:tab w:val="left" w:pos="5954"/>
          <w:tab w:val="left" w:pos="8789"/>
          <w:tab w:val="left" w:pos="9629"/>
        </w:tabs>
        <w:autoSpaceDE w:val="0"/>
        <w:autoSpaceDN w:val="0"/>
        <w:spacing w:after="0" w:line="274" w:lineRule="exact"/>
        <w:ind w:left="215" w:firstLine="0"/>
        <w:contextualSpacing w:val="0"/>
        <w:jc w:val="left"/>
        <w:rPr>
          <w:rFonts w:eastAsia="Times New Roman" w:cs="Times New Roman"/>
          <w:sz w:val="24"/>
          <w:szCs w:val="24"/>
          <w:lang w:eastAsia="ru-RU"/>
        </w:rPr>
      </w:pPr>
      <w:r w:rsidRPr="001E477D">
        <w:rPr>
          <w:rFonts w:eastAsia="Times New Roman" w:cs="Times New Roman"/>
          <w:b/>
          <w:sz w:val="24"/>
          <w:szCs w:val="24"/>
          <w:lang w:eastAsia="ru-RU"/>
        </w:rPr>
        <w:t xml:space="preserve">Студент </w:t>
      </w:r>
      <w:r w:rsidRPr="001E477D">
        <w:rPr>
          <w:rFonts w:eastAsia="Times New Roman" w:cs="Times New Roman"/>
          <w:sz w:val="24"/>
          <w:szCs w:val="24"/>
          <w:u w:val="single"/>
          <w:lang w:eastAsia="ru-RU"/>
        </w:rPr>
        <w:t xml:space="preserve"> </w:t>
      </w:r>
      <w:r w:rsidRPr="001E477D">
        <w:rPr>
          <w:rFonts w:eastAsia="Times New Roman" w:cs="Times New Roman"/>
          <w:sz w:val="24"/>
          <w:szCs w:val="24"/>
          <w:u w:val="single"/>
          <w:lang w:eastAsia="ru-RU"/>
        </w:rPr>
        <w:tab/>
      </w:r>
      <w:r w:rsidRPr="001E477D">
        <w:rPr>
          <w:rFonts w:eastAsia="Times New Roman" w:cs="Times New Roman"/>
          <w:sz w:val="24"/>
          <w:szCs w:val="24"/>
          <w:lang w:eastAsia="ru-RU"/>
        </w:rPr>
        <w:tab/>
      </w:r>
      <w:r w:rsidRPr="001E477D">
        <w:rPr>
          <w:rFonts w:eastAsia="Times New Roman" w:cs="Times New Roman"/>
          <w:sz w:val="24"/>
          <w:szCs w:val="24"/>
          <w:u w:val="single"/>
          <w:lang w:eastAsia="ru-RU"/>
        </w:rPr>
        <w:t xml:space="preserve"> </w:t>
      </w:r>
      <w:r w:rsidR="00B16311">
        <w:rPr>
          <w:rFonts w:eastAsia="Times New Roman" w:cs="Times New Roman"/>
          <w:sz w:val="24"/>
          <w:szCs w:val="24"/>
          <w:u w:val="single"/>
          <w:lang w:eastAsia="ru-RU"/>
        </w:rPr>
        <w:t>Моисеев Е.В.</w:t>
      </w:r>
      <w:r w:rsidRPr="001E477D">
        <w:rPr>
          <w:rFonts w:eastAsia="Times New Roman" w:cs="Times New Roman"/>
          <w:sz w:val="24"/>
          <w:szCs w:val="24"/>
          <w:u w:val="single"/>
          <w:lang w:eastAsia="ru-RU"/>
        </w:rPr>
        <w:tab/>
      </w:r>
    </w:p>
    <w:p w14:paraId="5670A005" w14:textId="3CB09EE3" w:rsidR="004C3E56" w:rsidRPr="00DC60AA" w:rsidRDefault="001E477D" w:rsidP="00DC60AA">
      <w:pPr>
        <w:keepNext/>
        <w:keepLines/>
        <w:spacing w:after="360"/>
        <w:ind w:left="2126"/>
        <w:contextualSpacing w:val="0"/>
        <w:jc w:val="left"/>
        <w:rPr>
          <w:rFonts w:ascii="Calibri" w:eastAsia="Calibri" w:hAnsi="Calibri" w:cs="Times New Roman"/>
          <w:sz w:val="22"/>
        </w:rPr>
      </w:pPr>
      <w:r w:rsidRPr="001E477D">
        <w:rPr>
          <w:rFonts w:eastAsia="Times New Roman" w:cs="Times New Roman"/>
          <w:sz w:val="20"/>
          <w:szCs w:val="24"/>
          <w:lang w:eastAsia="ru-RU"/>
        </w:rPr>
        <w:t>(подпись,</w:t>
      </w:r>
      <w:r w:rsidRPr="001E477D">
        <w:rPr>
          <w:rFonts w:eastAsia="Times New Roman" w:cs="Times New Roman"/>
          <w:spacing w:val="-4"/>
          <w:sz w:val="20"/>
          <w:szCs w:val="24"/>
          <w:lang w:eastAsia="ru-RU"/>
        </w:rPr>
        <w:t xml:space="preserve"> </w:t>
      </w:r>
      <w:r w:rsidRPr="001E477D">
        <w:rPr>
          <w:rFonts w:eastAsia="Times New Roman" w:cs="Times New Roman"/>
          <w:sz w:val="20"/>
          <w:szCs w:val="24"/>
          <w:lang w:eastAsia="ru-RU"/>
        </w:rPr>
        <w:t>дата)</w:t>
      </w:r>
      <w:r w:rsidRPr="001E477D">
        <w:rPr>
          <w:rFonts w:eastAsia="Times New Roman" w:cs="Times New Roman"/>
          <w:sz w:val="20"/>
          <w:szCs w:val="24"/>
          <w:lang w:eastAsia="ru-RU"/>
        </w:rPr>
        <w:tab/>
      </w:r>
      <w:r w:rsidRPr="001E477D">
        <w:rPr>
          <w:rFonts w:eastAsia="Times New Roman" w:cs="Times New Roman"/>
          <w:sz w:val="20"/>
          <w:szCs w:val="24"/>
          <w:lang w:eastAsia="ru-RU"/>
        </w:rPr>
        <w:tab/>
      </w:r>
      <w:r w:rsidRPr="001E477D">
        <w:rPr>
          <w:rFonts w:eastAsia="Times New Roman" w:cs="Times New Roman"/>
          <w:sz w:val="20"/>
          <w:szCs w:val="24"/>
          <w:lang w:eastAsia="ru-RU"/>
        </w:rPr>
        <w:tab/>
      </w:r>
      <w:r w:rsidRPr="001E477D">
        <w:rPr>
          <w:rFonts w:eastAsia="Times New Roman" w:cs="Times New Roman"/>
          <w:sz w:val="20"/>
          <w:szCs w:val="24"/>
          <w:lang w:eastAsia="ru-RU"/>
        </w:rPr>
        <w:tab/>
        <w:t>(инициалы,</w:t>
      </w:r>
      <w:r w:rsidRPr="001E477D">
        <w:rPr>
          <w:rFonts w:eastAsia="Times New Roman" w:cs="Times New Roman"/>
          <w:spacing w:val="-5"/>
          <w:sz w:val="20"/>
          <w:szCs w:val="24"/>
          <w:lang w:eastAsia="ru-RU"/>
        </w:rPr>
        <w:t xml:space="preserve"> </w:t>
      </w:r>
      <w:r w:rsidRPr="001E477D">
        <w:rPr>
          <w:rFonts w:eastAsia="Times New Roman" w:cs="Times New Roman"/>
          <w:sz w:val="20"/>
          <w:szCs w:val="24"/>
          <w:lang w:eastAsia="ru-RU"/>
        </w:rPr>
        <w:t>фамилия)</w:t>
      </w:r>
    </w:p>
    <w:p w14:paraId="5C45C2F0" w14:textId="77777777" w:rsidR="00DC60AA" w:rsidRDefault="00DC60AA" w:rsidP="00DC60AA"/>
    <w:p w14:paraId="1E66FB7C" w14:textId="5ECC3CCF" w:rsidR="00D15300" w:rsidRPr="00D15300" w:rsidRDefault="00D15300" w:rsidP="00D15300">
      <w:pPr>
        <w:pStyle w:val="affc"/>
      </w:pPr>
      <w:r>
        <w:lastRenderedPageBreak/>
        <w:t>Содержание</w:t>
      </w:r>
    </w:p>
    <w:p w14:paraId="756AD36F" w14:textId="4B52B9BA" w:rsidR="00CA6CCA" w:rsidRDefault="00D15300" w:rsidP="003F3CD1">
      <w:pPr>
        <w:pStyle w:val="12"/>
        <w:tabs>
          <w:tab w:val="left" w:pos="709"/>
          <w:tab w:val="right" w:leader="dot" w:pos="9345"/>
        </w:tabs>
        <w:ind w:left="-709"/>
        <w:rPr>
          <w:rFonts w:asciiTheme="minorHAnsi" w:eastAsiaTheme="minorEastAsia" w:hAnsiTheme="minorHAnsi"/>
          <w:noProof/>
          <w:sz w:val="22"/>
          <w:lang w:eastAsia="ru-RU"/>
        </w:rPr>
      </w:pPr>
      <w:r>
        <w:fldChar w:fldCharType="begin"/>
      </w:r>
      <w:r>
        <w:instrText xml:space="preserve"> TOC \o "1-1" \h \z \t "Заголовок 2;1;загПервПодраздел;1;загПункта;1" </w:instrText>
      </w:r>
      <w:r>
        <w:fldChar w:fldCharType="separate"/>
      </w:r>
      <w:hyperlink w:anchor="_Toc200557870" w:history="1">
        <w:r w:rsidR="00CA6CCA" w:rsidRPr="00B21950">
          <w:rPr>
            <w:rStyle w:val="affb"/>
            <w:noProof/>
          </w:rPr>
          <w:t>Введение</w:t>
        </w:r>
        <w:r w:rsidR="00CA6CCA">
          <w:rPr>
            <w:noProof/>
            <w:webHidden/>
          </w:rPr>
          <w:tab/>
        </w:r>
        <w:r w:rsidR="00CA6CCA">
          <w:rPr>
            <w:noProof/>
            <w:webHidden/>
          </w:rPr>
          <w:fldChar w:fldCharType="begin"/>
        </w:r>
        <w:r w:rsidR="00CA6CCA">
          <w:rPr>
            <w:noProof/>
            <w:webHidden/>
          </w:rPr>
          <w:instrText xml:space="preserve"> PAGEREF _Toc200557870 \h </w:instrText>
        </w:r>
        <w:r w:rsidR="00CA6CCA">
          <w:rPr>
            <w:noProof/>
            <w:webHidden/>
          </w:rPr>
        </w:r>
        <w:r w:rsidR="00CA6CCA">
          <w:rPr>
            <w:noProof/>
            <w:webHidden/>
          </w:rPr>
          <w:fldChar w:fldCharType="separate"/>
        </w:r>
        <w:r w:rsidR="00F04D07">
          <w:rPr>
            <w:noProof/>
            <w:webHidden/>
          </w:rPr>
          <w:t>5</w:t>
        </w:r>
        <w:r w:rsidR="00CA6CCA">
          <w:rPr>
            <w:noProof/>
            <w:webHidden/>
          </w:rPr>
          <w:fldChar w:fldCharType="end"/>
        </w:r>
      </w:hyperlink>
    </w:p>
    <w:p w14:paraId="1E3E4110" w14:textId="1C8CC825" w:rsidR="00CA6CCA" w:rsidRDefault="000144DB" w:rsidP="003F3CD1">
      <w:pPr>
        <w:pStyle w:val="12"/>
        <w:tabs>
          <w:tab w:val="left" w:pos="709"/>
          <w:tab w:val="left" w:pos="1100"/>
          <w:tab w:val="right" w:leader="dot" w:pos="9345"/>
        </w:tabs>
        <w:ind w:left="-709"/>
        <w:rPr>
          <w:rFonts w:asciiTheme="minorHAnsi" w:eastAsiaTheme="minorEastAsia" w:hAnsiTheme="minorHAnsi"/>
          <w:noProof/>
          <w:sz w:val="22"/>
          <w:lang w:eastAsia="ru-RU"/>
        </w:rPr>
      </w:pPr>
      <w:hyperlink w:anchor="_Toc200557871" w:history="1">
        <w:r w:rsidR="00CA6CCA" w:rsidRPr="00B21950">
          <w:rPr>
            <w:rStyle w:val="affb"/>
            <w:rFonts w:cs="Times New Roman"/>
            <w:noProof/>
            <w14:scene3d>
              <w14:camera w14:prst="orthographicFront"/>
              <w14:lightRig w14:rig="threePt" w14:dir="t">
                <w14:rot w14:lat="0" w14:lon="0" w14:rev="0"/>
              </w14:lightRig>
            </w14:scene3d>
          </w:rPr>
          <w:t>1</w:t>
        </w:r>
        <w:r w:rsidR="00CA6CCA">
          <w:rPr>
            <w:rFonts w:asciiTheme="minorHAnsi" w:eastAsiaTheme="minorEastAsia" w:hAnsiTheme="minorHAnsi"/>
            <w:noProof/>
            <w:sz w:val="22"/>
            <w:lang w:eastAsia="ru-RU"/>
          </w:rPr>
          <w:tab/>
        </w:r>
        <w:r w:rsidR="00CA6CCA" w:rsidRPr="00B21950">
          <w:rPr>
            <w:rStyle w:val="affb"/>
            <w:noProof/>
          </w:rPr>
          <w:t>Общая часть</w:t>
        </w:r>
        <w:r w:rsidR="00CA6CCA">
          <w:rPr>
            <w:noProof/>
            <w:webHidden/>
          </w:rPr>
          <w:tab/>
        </w:r>
        <w:r w:rsidR="00CA6CCA">
          <w:rPr>
            <w:noProof/>
            <w:webHidden/>
          </w:rPr>
          <w:fldChar w:fldCharType="begin"/>
        </w:r>
        <w:r w:rsidR="00CA6CCA">
          <w:rPr>
            <w:noProof/>
            <w:webHidden/>
          </w:rPr>
          <w:instrText xml:space="preserve"> PAGEREF _Toc200557871 \h </w:instrText>
        </w:r>
        <w:r w:rsidR="00CA6CCA">
          <w:rPr>
            <w:noProof/>
            <w:webHidden/>
          </w:rPr>
        </w:r>
        <w:r w:rsidR="00CA6CCA">
          <w:rPr>
            <w:noProof/>
            <w:webHidden/>
          </w:rPr>
          <w:fldChar w:fldCharType="separate"/>
        </w:r>
        <w:r w:rsidR="00F04D07">
          <w:rPr>
            <w:noProof/>
            <w:webHidden/>
          </w:rPr>
          <w:t>6</w:t>
        </w:r>
        <w:r w:rsidR="00CA6CCA">
          <w:rPr>
            <w:noProof/>
            <w:webHidden/>
          </w:rPr>
          <w:fldChar w:fldCharType="end"/>
        </w:r>
      </w:hyperlink>
    </w:p>
    <w:p w14:paraId="5552C07A" w14:textId="60FFA27C"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72" w:history="1">
        <w:r w:rsidR="00CA6CCA" w:rsidRPr="00B21950">
          <w:rPr>
            <w:rStyle w:val="affb"/>
            <w:noProof/>
          </w:rPr>
          <w:t>1.1</w:t>
        </w:r>
        <w:r w:rsidR="00CA6CCA">
          <w:rPr>
            <w:rFonts w:asciiTheme="minorHAnsi" w:eastAsiaTheme="minorEastAsia" w:hAnsiTheme="minorHAnsi"/>
            <w:noProof/>
            <w:sz w:val="22"/>
            <w:lang w:eastAsia="ru-RU"/>
          </w:rPr>
          <w:tab/>
        </w:r>
        <w:r w:rsidR="00CA6CCA" w:rsidRPr="00B21950">
          <w:rPr>
            <w:rStyle w:val="affb"/>
            <w:noProof/>
          </w:rPr>
          <w:t>Анализ предметной области</w:t>
        </w:r>
        <w:r w:rsidR="00CA6CCA">
          <w:rPr>
            <w:noProof/>
            <w:webHidden/>
          </w:rPr>
          <w:tab/>
        </w:r>
        <w:r w:rsidR="00CA6CCA">
          <w:rPr>
            <w:noProof/>
            <w:webHidden/>
          </w:rPr>
          <w:fldChar w:fldCharType="begin"/>
        </w:r>
        <w:r w:rsidR="00CA6CCA">
          <w:rPr>
            <w:noProof/>
            <w:webHidden/>
          </w:rPr>
          <w:instrText xml:space="preserve"> PAGEREF _Toc200557872 \h </w:instrText>
        </w:r>
        <w:r w:rsidR="00CA6CCA">
          <w:rPr>
            <w:noProof/>
            <w:webHidden/>
          </w:rPr>
        </w:r>
        <w:r w:rsidR="00CA6CCA">
          <w:rPr>
            <w:noProof/>
            <w:webHidden/>
          </w:rPr>
          <w:fldChar w:fldCharType="separate"/>
        </w:r>
        <w:r w:rsidR="00F04D07">
          <w:rPr>
            <w:noProof/>
            <w:webHidden/>
          </w:rPr>
          <w:t>6</w:t>
        </w:r>
        <w:r w:rsidR="00CA6CCA">
          <w:rPr>
            <w:noProof/>
            <w:webHidden/>
          </w:rPr>
          <w:fldChar w:fldCharType="end"/>
        </w:r>
      </w:hyperlink>
    </w:p>
    <w:p w14:paraId="62AEF4F7" w14:textId="4F21E189"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73" w:history="1">
        <w:r w:rsidR="00CA6CCA" w:rsidRPr="00B21950">
          <w:rPr>
            <w:rStyle w:val="affb"/>
            <w:noProof/>
          </w:rPr>
          <w:t>1.2</w:t>
        </w:r>
        <w:r w:rsidR="00CA6CCA">
          <w:rPr>
            <w:rFonts w:asciiTheme="minorHAnsi" w:eastAsiaTheme="minorEastAsia" w:hAnsiTheme="minorHAnsi"/>
            <w:noProof/>
            <w:sz w:val="22"/>
            <w:lang w:eastAsia="ru-RU"/>
          </w:rPr>
          <w:tab/>
        </w:r>
        <w:r w:rsidR="00CA6CCA" w:rsidRPr="00B21950">
          <w:rPr>
            <w:rStyle w:val="affb"/>
            <w:noProof/>
          </w:rPr>
          <w:t>Анализ рынка существующих решений</w:t>
        </w:r>
        <w:r w:rsidR="00CA6CCA">
          <w:rPr>
            <w:noProof/>
            <w:webHidden/>
          </w:rPr>
          <w:tab/>
        </w:r>
        <w:r w:rsidR="00CA6CCA">
          <w:rPr>
            <w:noProof/>
            <w:webHidden/>
          </w:rPr>
          <w:fldChar w:fldCharType="begin"/>
        </w:r>
        <w:r w:rsidR="00CA6CCA">
          <w:rPr>
            <w:noProof/>
            <w:webHidden/>
          </w:rPr>
          <w:instrText xml:space="preserve"> PAGEREF _Toc200557873 \h </w:instrText>
        </w:r>
        <w:r w:rsidR="00CA6CCA">
          <w:rPr>
            <w:noProof/>
            <w:webHidden/>
          </w:rPr>
        </w:r>
        <w:r w:rsidR="00CA6CCA">
          <w:rPr>
            <w:noProof/>
            <w:webHidden/>
          </w:rPr>
          <w:fldChar w:fldCharType="separate"/>
        </w:r>
        <w:r w:rsidR="00F04D07">
          <w:rPr>
            <w:noProof/>
            <w:webHidden/>
          </w:rPr>
          <w:t>7</w:t>
        </w:r>
        <w:r w:rsidR="00CA6CCA">
          <w:rPr>
            <w:noProof/>
            <w:webHidden/>
          </w:rPr>
          <w:fldChar w:fldCharType="end"/>
        </w:r>
      </w:hyperlink>
    </w:p>
    <w:p w14:paraId="6CF8901A" w14:textId="1FD6A56D"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74" w:history="1">
        <w:r w:rsidR="00CA6CCA" w:rsidRPr="00B21950">
          <w:rPr>
            <w:rStyle w:val="affb"/>
            <w:noProof/>
          </w:rPr>
          <w:t>1.3</w:t>
        </w:r>
        <w:r w:rsidR="00CA6CCA">
          <w:rPr>
            <w:rFonts w:asciiTheme="minorHAnsi" w:eastAsiaTheme="minorEastAsia" w:hAnsiTheme="minorHAnsi"/>
            <w:noProof/>
            <w:sz w:val="22"/>
            <w:lang w:eastAsia="ru-RU"/>
          </w:rPr>
          <w:tab/>
        </w:r>
        <w:r w:rsidR="00CA6CCA" w:rsidRPr="00B21950">
          <w:rPr>
            <w:rStyle w:val="affb"/>
            <w:noProof/>
          </w:rPr>
          <w:t>Сравнение технологий</w:t>
        </w:r>
        <w:r w:rsidR="00CA6CCA">
          <w:rPr>
            <w:noProof/>
            <w:webHidden/>
          </w:rPr>
          <w:tab/>
        </w:r>
        <w:r w:rsidR="00CA6CCA">
          <w:rPr>
            <w:noProof/>
            <w:webHidden/>
          </w:rPr>
          <w:fldChar w:fldCharType="begin"/>
        </w:r>
        <w:r w:rsidR="00CA6CCA">
          <w:rPr>
            <w:noProof/>
            <w:webHidden/>
          </w:rPr>
          <w:instrText xml:space="preserve"> PAGEREF _Toc200557874 \h </w:instrText>
        </w:r>
        <w:r w:rsidR="00CA6CCA">
          <w:rPr>
            <w:noProof/>
            <w:webHidden/>
          </w:rPr>
        </w:r>
        <w:r w:rsidR="00CA6CCA">
          <w:rPr>
            <w:noProof/>
            <w:webHidden/>
          </w:rPr>
          <w:fldChar w:fldCharType="separate"/>
        </w:r>
        <w:r w:rsidR="00F04D07">
          <w:rPr>
            <w:noProof/>
            <w:webHidden/>
          </w:rPr>
          <w:t>10</w:t>
        </w:r>
        <w:r w:rsidR="00CA6CCA">
          <w:rPr>
            <w:noProof/>
            <w:webHidden/>
          </w:rPr>
          <w:fldChar w:fldCharType="end"/>
        </w:r>
      </w:hyperlink>
    </w:p>
    <w:p w14:paraId="16BD36A0" w14:textId="35C0ADF3" w:rsidR="00CA6CCA" w:rsidRDefault="000144DB" w:rsidP="003F3CD1">
      <w:pPr>
        <w:pStyle w:val="12"/>
        <w:tabs>
          <w:tab w:val="left" w:pos="709"/>
          <w:tab w:val="left" w:pos="1100"/>
          <w:tab w:val="right" w:leader="dot" w:pos="9345"/>
        </w:tabs>
        <w:ind w:left="-709"/>
        <w:rPr>
          <w:rFonts w:asciiTheme="minorHAnsi" w:eastAsiaTheme="minorEastAsia" w:hAnsiTheme="minorHAnsi"/>
          <w:noProof/>
          <w:sz w:val="22"/>
          <w:lang w:eastAsia="ru-RU"/>
        </w:rPr>
      </w:pPr>
      <w:hyperlink w:anchor="_Toc200557875" w:history="1">
        <w:r w:rsidR="00CA6CCA" w:rsidRPr="00B21950">
          <w:rPr>
            <w:rStyle w:val="affb"/>
            <w:rFonts w:cs="Times New Roman"/>
            <w:noProof/>
            <w14:scene3d>
              <w14:camera w14:prst="orthographicFront"/>
              <w14:lightRig w14:rig="threePt" w14:dir="t">
                <w14:rot w14:lat="0" w14:lon="0" w14:rev="0"/>
              </w14:lightRig>
            </w14:scene3d>
          </w:rPr>
          <w:t>2</w:t>
        </w:r>
        <w:r w:rsidR="00CA6CCA">
          <w:rPr>
            <w:rFonts w:asciiTheme="minorHAnsi" w:eastAsiaTheme="minorEastAsia" w:hAnsiTheme="minorHAnsi"/>
            <w:noProof/>
            <w:sz w:val="22"/>
            <w:lang w:eastAsia="ru-RU"/>
          </w:rPr>
          <w:tab/>
        </w:r>
        <w:r w:rsidR="00CA6CCA" w:rsidRPr="00B21950">
          <w:rPr>
            <w:rStyle w:val="affb"/>
            <w:noProof/>
          </w:rPr>
          <w:t>Специальная часть</w:t>
        </w:r>
        <w:r w:rsidR="00CA6CCA">
          <w:rPr>
            <w:noProof/>
            <w:webHidden/>
          </w:rPr>
          <w:tab/>
        </w:r>
        <w:r w:rsidR="00CA6CCA">
          <w:rPr>
            <w:noProof/>
            <w:webHidden/>
          </w:rPr>
          <w:fldChar w:fldCharType="begin"/>
        </w:r>
        <w:r w:rsidR="00CA6CCA">
          <w:rPr>
            <w:noProof/>
            <w:webHidden/>
          </w:rPr>
          <w:instrText xml:space="preserve"> PAGEREF _Toc200557875 \h </w:instrText>
        </w:r>
        <w:r w:rsidR="00CA6CCA">
          <w:rPr>
            <w:noProof/>
            <w:webHidden/>
          </w:rPr>
        </w:r>
        <w:r w:rsidR="00CA6CCA">
          <w:rPr>
            <w:noProof/>
            <w:webHidden/>
          </w:rPr>
          <w:fldChar w:fldCharType="separate"/>
        </w:r>
        <w:r w:rsidR="00F04D07">
          <w:rPr>
            <w:noProof/>
            <w:webHidden/>
          </w:rPr>
          <w:t>15</w:t>
        </w:r>
        <w:r w:rsidR="00CA6CCA">
          <w:rPr>
            <w:noProof/>
            <w:webHidden/>
          </w:rPr>
          <w:fldChar w:fldCharType="end"/>
        </w:r>
      </w:hyperlink>
    </w:p>
    <w:p w14:paraId="73E5514B" w14:textId="5D3A3829"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76" w:history="1">
        <w:r w:rsidR="00CA6CCA" w:rsidRPr="00B21950">
          <w:rPr>
            <w:rStyle w:val="affb"/>
            <w:noProof/>
          </w:rPr>
          <w:t>2.1</w:t>
        </w:r>
        <w:r w:rsidR="00CA6CCA">
          <w:rPr>
            <w:rFonts w:asciiTheme="minorHAnsi" w:eastAsiaTheme="minorEastAsia" w:hAnsiTheme="minorHAnsi"/>
            <w:noProof/>
            <w:sz w:val="22"/>
            <w:lang w:eastAsia="ru-RU"/>
          </w:rPr>
          <w:tab/>
        </w:r>
        <w:r w:rsidR="00CA6CCA" w:rsidRPr="00B21950">
          <w:rPr>
            <w:rStyle w:val="affb"/>
            <w:noProof/>
          </w:rPr>
          <w:t>Назначение разработки</w:t>
        </w:r>
        <w:r w:rsidR="00CA6CCA">
          <w:rPr>
            <w:noProof/>
            <w:webHidden/>
          </w:rPr>
          <w:tab/>
        </w:r>
        <w:r w:rsidR="00CA6CCA">
          <w:rPr>
            <w:noProof/>
            <w:webHidden/>
          </w:rPr>
          <w:fldChar w:fldCharType="begin"/>
        </w:r>
        <w:r w:rsidR="00CA6CCA">
          <w:rPr>
            <w:noProof/>
            <w:webHidden/>
          </w:rPr>
          <w:instrText xml:space="preserve"> PAGEREF _Toc200557876 \h </w:instrText>
        </w:r>
        <w:r w:rsidR="00CA6CCA">
          <w:rPr>
            <w:noProof/>
            <w:webHidden/>
          </w:rPr>
        </w:r>
        <w:r w:rsidR="00CA6CCA">
          <w:rPr>
            <w:noProof/>
            <w:webHidden/>
          </w:rPr>
          <w:fldChar w:fldCharType="separate"/>
        </w:r>
        <w:r w:rsidR="00F04D07">
          <w:rPr>
            <w:noProof/>
            <w:webHidden/>
          </w:rPr>
          <w:t>15</w:t>
        </w:r>
        <w:r w:rsidR="00CA6CCA">
          <w:rPr>
            <w:noProof/>
            <w:webHidden/>
          </w:rPr>
          <w:fldChar w:fldCharType="end"/>
        </w:r>
      </w:hyperlink>
    </w:p>
    <w:p w14:paraId="3F6C9ACA" w14:textId="3DC6691E"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77" w:history="1">
        <w:r w:rsidR="00CA6CCA" w:rsidRPr="00B21950">
          <w:rPr>
            <w:rStyle w:val="affb"/>
            <w:noProof/>
          </w:rPr>
          <w:t>2.2</w:t>
        </w:r>
        <w:r w:rsidR="00CA6CCA">
          <w:rPr>
            <w:rFonts w:asciiTheme="minorHAnsi" w:eastAsiaTheme="minorEastAsia" w:hAnsiTheme="minorHAnsi"/>
            <w:noProof/>
            <w:sz w:val="22"/>
            <w:lang w:eastAsia="ru-RU"/>
          </w:rPr>
          <w:tab/>
        </w:r>
        <w:r w:rsidR="00CA6CCA" w:rsidRPr="00B21950">
          <w:rPr>
            <w:rStyle w:val="affb"/>
            <w:noProof/>
          </w:rPr>
          <w:t>Требования к программе или программному изделию</w:t>
        </w:r>
        <w:r w:rsidR="00CA6CCA">
          <w:rPr>
            <w:noProof/>
            <w:webHidden/>
          </w:rPr>
          <w:tab/>
        </w:r>
        <w:r w:rsidR="00CA6CCA">
          <w:rPr>
            <w:noProof/>
            <w:webHidden/>
          </w:rPr>
          <w:fldChar w:fldCharType="begin"/>
        </w:r>
        <w:r w:rsidR="00CA6CCA">
          <w:rPr>
            <w:noProof/>
            <w:webHidden/>
          </w:rPr>
          <w:instrText xml:space="preserve"> PAGEREF _Toc200557877 \h </w:instrText>
        </w:r>
        <w:r w:rsidR="00CA6CCA">
          <w:rPr>
            <w:noProof/>
            <w:webHidden/>
          </w:rPr>
        </w:r>
        <w:r w:rsidR="00CA6CCA">
          <w:rPr>
            <w:noProof/>
            <w:webHidden/>
          </w:rPr>
          <w:fldChar w:fldCharType="separate"/>
        </w:r>
        <w:r w:rsidR="00F04D07">
          <w:rPr>
            <w:noProof/>
            <w:webHidden/>
          </w:rPr>
          <w:t>16</w:t>
        </w:r>
        <w:r w:rsidR="00CA6CCA">
          <w:rPr>
            <w:noProof/>
            <w:webHidden/>
          </w:rPr>
          <w:fldChar w:fldCharType="end"/>
        </w:r>
      </w:hyperlink>
    </w:p>
    <w:p w14:paraId="447B0AA1" w14:textId="5DA7F36B"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78" w:history="1">
        <w:r w:rsidR="00CA6CCA" w:rsidRPr="00B21950">
          <w:rPr>
            <w:rStyle w:val="affb"/>
            <w:noProof/>
          </w:rPr>
          <w:t>2.3</w:t>
        </w:r>
        <w:r w:rsidR="00CA6CCA">
          <w:rPr>
            <w:rFonts w:asciiTheme="minorHAnsi" w:eastAsiaTheme="minorEastAsia" w:hAnsiTheme="minorHAnsi"/>
            <w:noProof/>
            <w:sz w:val="22"/>
            <w:lang w:eastAsia="ru-RU"/>
          </w:rPr>
          <w:tab/>
        </w:r>
        <w:r w:rsidR="00CA6CCA" w:rsidRPr="00B21950">
          <w:rPr>
            <w:rStyle w:val="affb"/>
            <w:noProof/>
          </w:rPr>
          <w:t>Проектирование</w:t>
        </w:r>
        <w:r w:rsidR="00CA6CCA">
          <w:rPr>
            <w:noProof/>
            <w:webHidden/>
          </w:rPr>
          <w:tab/>
        </w:r>
        <w:r w:rsidR="00CA6CCA">
          <w:rPr>
            <w:noProof/>
            <w:webHidden/>
          </w:rPr>
          <w:fldChar w:fldCharType="begin"/>
        </w:r>
        <w:r w:rsidR="00CA6CCA">
          <w:rPr>
            <w:noProof/>
            <w:webHidden/>
          </w:rPr>
          <w:instrText xml:space="preserve"> PAGEREF _Toc200557878 \h </w:instrText>
        </w:r>
        <w:r w:rsidR="00CA6CCA">
          <w:rPr>
            <w:noProof/>
            <w:webHidden/>
          </w:rPr>
        </w:r>
        <w:r w:rsidR="00CA6CCA">
          <w:rPr>
            <w:noProof/>
            <w:webHidden/>
          </w:rPr>
          <w:fldChar w:fldCharType="separate"/>
        </w:r>
        <w:r w:rsidR="00F04D07">
          <w:rPr>
            <w:noProof/>
            <w:webHidden/>
          </w:rPr>
          <w:t>18</w:t>
        </w:r>
        <w:r w:rsidR="00CA6CCA">
          <w:rPr>
            <w:noProof/>
            <w:webHidden/>
          </w:rPr>
          <w:fldChar w:fldCharType="end"/>
        </w:r>
      </w:hyperlink>
    </w:p>
    <w:p w14:paraId="3F5394C3" w14:textId="657181F5" w:rsidR="00CA6CCA" w:rsidRDefault="000144DB" w:rsidP="003F3CD1">
      <w:pPr>
        <w:pStyle w:val="12"/>
        <w:tabs>
          <w:tab w:val="left" w:pos="709"/>
          <w:tab w:val="left" w:pos="1100"/>
          <w:tab w:val="left" w:pos="1540"/>
          <w:tab w:val="right" w:leader="dot" w:pos="9345"/>
        </w:tabs>
        <w:ind w:left="-709"/>
        <w:rPr>
          <w:rFonts w:asciiTheme="minorHAnsi" w:eastAsiaTheme="minorEastAsia" w:hAnsiTheme="minorHAnsi"/>
          <w:noProof/>
          <w:sz w:val="22"/>
          <w:lang w:eastAsia="ru-RU"/>
        </w:rPr>
      </w:pPr>
      <w:hyperlink w:anchor="_Toc200557879" w:history="1">
        <w:r w:rsidR="00CA6CCA" w:rsidRPr="00B21950">
          <w:rPr>
            <w:rStyle w:val="affb"/>
            <w:noProof/>
          </w:rPr>
          <w:t>2.3.1</w:t>
        </w:r>
        <w:r w:rsidR="00CA6CCA">
          <w:rPr>
            <w:rFonts w:asciiTheme="minorHAnsi" w:eastAsiaTheme="minorEastAsia" w:hAnsiTheme="minorHAnsi"/>
            <w:noProof/>
            <w:sz w:val="22"/>
            <w:lang w:eastAsia="ru-RU"/>
          </w:rPr>
          <w:tab/>
        </w:r>
        <w:r w:rsidR="00CA6CCA" w:rsidRPr="00B21950">
          <w:rPr>
            <w:rStyle w:val="affb"/>
            <w:noProof/>
          </w:rPr>
          <w:t>Диаграмма прецедентов использования</w:t>
        </w:r>
        <w:r w:rsidR="00CA6CCA">
          <w:rPr>
            <w:noProof/>
            <w:webHidden/>
          </w:rPr>
          <w:tab/>
        </w:r>
        <w:r w:rsidR="00CA6CCA">
          <w:rPr>
            <w:noProof/>
            <w:webHidden/>
          </w:rPr>
          <w:fldChar w:fldCharType="begin"/>
        </w:r>
        <w:r w:rsidR="00CA6CCA">
          <w:rPr>
            <w:noProof/>
            <w:webHidden/>
          </w:rPr>
          <w:instrText xml:space="preserve"> PAGEREF _Toc200557879 \h </w:instrText>
        </w:r>
        <w:r w:rsidR="00CA6CCA">
          <w:rPr>
            <w:noProof/>
            <w:webHidden/>
          </w:rPr>
        </w:r>
        <w:r w:rsidR="00CA6CCA">
          <w:rPr>
            <w:noProof/>
            <w:webHidden/>
          </w:rPr>
          <w:fldChar w:fldCharType="separate"/>
        </w:r>
        <w:r w:rsidR="00F04D07">
          <w:rPr>
            <w:noProof/>
            <w:webHidden/>
          </w:rPr>
          <w:t>18</w:t>
        </w:r>
        <w:r w:rsidR="00CA6CCA">
          <w:rPr>
            <w:noProof/>
            <w:webHidden/>
          </w:rPr>
          <w:fldChar w:fldCharType="end"/>
        </w:r>
      </w:hyperlink>
    </w:p>
    <w:p w14:paraId="047EC141" w14:textId="3AF10249" w:rsidR="00CA6CCA" w:rsidRDefault="000144DB" w:rsidP="003F3CD1">
      <w:pPr>
        <w:pStyle w:val="12"/>
        <w:tabs>
          <w:tab w:val="left" w:pos="709"/>
          <w:tab w:val="left" w:pos="1100"/>
          <w:tab w:val="left" w:pos="1540"/>
          <w:tab w:val="right" w:leader="dot" w:pos="9345"/>
        </w:tabs>
        <w:ind w:left="-709"/>
        <w:rPr>
          <w:rFonts w:asciiTheme="minorHAnsi" w:eastAsiaTheme="minorEastAsia" w:hAnsiTheme="minorHAnsi"/>
          <w:noProof/>
          <w:sz w:val="22"/>
          <w:lang w:eastAsia="ru-RU"/>
        </w:rPr>
      </w:pPr>
      <w:hyperlink w:anchor="_Toc200557880" w:history="1">
        <w:r w:rsidR="00CA6CCA" w:rsidRPr="00B21950">
          <w:rPr>
            <w:rStyle w:val="affb"/>
            <w:noProof/>
          </w:rPr>
          <w:t>2.3.2</w:t>
        </w:r>
        <w:r w:rsidR="00CA6CCA">
          <w:rPr>
            <w:rFonts w:asciiTheme="minorHAnsi" w:eastAsiaTheme="minorEastAsia" w:hAnsiTheme="minorHAnsi"/>
            <w:noProof/>
            <w:sz w:val="22"/>
            <w:lang w:eastAsia="ru-RU"/>
          </w:rPr>
          <w:tab/>
        </w:r>
        <w:r w:rsidR="00CA6CCA" w:rsidRPr="00B21950">
          <w:rPr>
            <w:rStyle w:val="affb"/>
            <w:noProof/>
          </w:rPr>
          <w:t>Концептуальная модель</w:t>
        </w:r>
        <w:r w:rsidR="00CA6CCA">
          <w:rPr>
            <w:noProof/>
            <w:webHidden/>
          </w:rPr>
          <w:tab/>
        </w:r>
        <w:r w:rsidR="00CA6CCA">
          <w:rPr>
            <w:noProof/>
            <w:webHidden/>
          </w:rPr>
          <w:fldChar w:fldCharType="begin"/>
        </w:r>
        <w:r w:rsidR="00CA6CCA">
          <w:rPr>
            <w:noProof/>
            <w:webHidden/>
          </w:rPr>
          <w:instrText xml:space="preserve"> PAGEREF _Toc200557880 \h </w:instrText>
        </w:r>
        <w:r w:rsidR="00CA6CCA">
          <w:rPr>
            <w:noProof/>
            <w:webHidden/>
          </w:rPr>
        </w:r>
        <w:r w:rsidR="00CA6CCA">
          <w:rPr>
            <w:noProof/>
            <w:webHidden/>
          </w:rPr>
          <w:fldChar w:fldCharType="separate"/>
        </w:r>
        <w:r w:rsidR="00F04D07">
          <w:rPr>
            <w:noProof/>
            <w:webHidden/>
          </w:rPr>
          <w:t>19</w:t>
        </w:r>
        <w:r w:rsidR="00CA6CCA">
          <w:rPr>
            <w:noProof/>
            <w:webHidden/>
          </w:rPr>
          <w:fldChar w:fldCharType="end"/>
        </w:r>
      </w:hyperlink>
    </w:p>
    <w:p w14:paraId="0DC887E0" w14:textId="22E13A1E" w:rsidR="00CA6CCA" w:rsidRDefault="000144DB" w:rsidP="003F3CD1">
      <w:pPr>
        <w:pStyle w:val="12"/>
        <w:tabs>
          <w:tab w:val="left" w:pos="709"/>
          <w:tab w:val="left" w:pos="1100"/>
          <w:tab w:val="left" w:pos="1540"/>
          <w:tab w:val="right" w:leader="dot" w:pos="9345"/>
        </w:tabs>
        <w:ind w:left="-709"/>
        <w:rPr>
          <w:rFonts w:asciiTheme="minorHAnsi" w:eastAsiaTheme="minorEastAsia" w:hAnsiTheme="minorHAnsi"/>
          <w:noProof/>
          <w:sz w:val="22"/>
          <w:lang w:eastAsia="ru-RU"/>
        </w:rPr>
      </w:pPr>
      <w:hyperlink w:anchor="_Toc200557881" w:history="1">
        <w:r w:rsidR="00CA6CCA" w:rsidRPr="00B21950">
          <w:rPr>
            <w:rStyle w:val="affb"/>
            <w:noProof/>
          </w:rPr>
          <w:t>2.3.3</w:t>
        </w:r>
        <w:r w:rsidR="00CA6CCA">
          <w:rPr>
            <w:rFonts w:asciiTheme="minorHAnsi" w:eastAsiaTheme="minorEastAsia" w:hAnsiTheme="minorHAnsi"/>
            <w:noProof/>
            <w:sz w:val="22"/>
            <w:lang w:eastAsia="ru-RU"/>
          </w:rPr>
          <w:tab/>
        </w:r>
        <w:r w:rsidR="00CA6CCA" w:rsidRPr="00B21950">
          <w:rPr>
            <w:rStyle w:val="affb"/>
            <w:noProof/>
          </w:rPr>
          <w:t>Даталогическая модель</w:t>
        </w:r>
        <w:r w:rsidR="00CA6CCA">
          <w:rPr>
            <w:noProof/>
            <w:webHidden/>
          </w:rPr>
          <w:tab/>
        </w:r>
        <w:r w:rsidR="00CA6CCA">
          <w:rPr>
            <w:noProof/>
            <w:webHidden/>
          </w:rPr>
          <w:fldChar w:fldCharType="begin"/>
        </w:r>
        <w:r w:rsidR="00CA6CCA">
          <w:rPr>
            <w:noProof/>
            <w:webHidden/>
          </w:rPr>
          <w:instrText xml:space="preserve"> PAGEREF _Toc200557881 \h </w:instrText>
        </w:r>
        <w:r w:rsidR="00CA6CCA">
          <w:rPr>
            <w:noProof/>
            <w:webHidden/>
          </w:rPr>
        </w:r>
        <w:r w:rsidR="00CA6CCA">
          <w:rPr>
            <w:noProof/>
            <w:webHidden/>
          </w:rPr>
          <w:fldChar w:fldCharType="separate"/>
        </w:r>
        <w:r w:rsidR="00F04D07">
          <w:rPr>
            <w:noProof/>
            <w:webHidden/>
          </w:rPr>
          <w:t>20</w:t>
        </w:r>
        <w:r w:rsidR="00CA6CCA">
          <w:rPr>
            <w:noProof/>
            <w:webHidden/>
          </w:rPr>
          <w:fldChar w:fldCharType="end"/>
        </w:r>
      </w:hyperlink>
    </w:p>
    <w:p w14:paraId="611144C2" w14:textId="1404804A" w:rsidR="00CA6CCA" w:rsidRDefault="000144DB" w:rsidP="003F3CD1">
      <w:pPr>
        <w:pStyle w:val="12"/>
        <w:tabs>
          <w:tab w:val="left" w:pos="709"/>
          <w:tab w:val="left" w:pos="1100"/>
          <w:tab w:val="left" w:pos="1540"/>
          <w:tab w:val="right" w:leader="dot" w:pos="9345"/>
        </w:tabs>
        <w:ind w:left="-709"/>
        <w:rPr>
          <w:rFonts w:asciiTheme="minorHAnsi" w:eastAsiaTheme="minorEastAsia" w:hAnsiTheme="minorHAnsi"/>
          <w:noProof/>
          <w:sz w:val="22"/>
          <w:lang w:eastAsia="ru-RU"/>
        </w:rPr>
      </w:pPr>
      <w:hyperlink w:anchor="_Toc200557882" w:history="1">
        <w:r w:rsidR="00CA6CCA" w:rsidRPr="00B21950">
          <w:rPr>
            <w:rStyle w:val="affb"/>
            <w:noProof/>
          </w:rPr>
          <w:t>2.3.4</w:t>
        </w:r>
        <w:r w:rsidR="00CA6CCA">
          <w:rPr>
            <w:rFonts w:asciiTheme="minorHAnsi" w:eastAsiaTheme="minorEastAsia" w:hAnsiTheme="minorHAnsi"/>
            <w:noProof/>
            <w:sz w:val="22"/>
            <w:lang w:eastAsia="ru-RU"/>
          </w:rPr>
          <w:tab/>
        </w:r>
        <w:r w:rsidR="00CA6CCA" w:rsidRPr="00B21950">
          <w:rPr>
            <w:rStyle w:val="affb"/>
            <w:noProof/>
          </w:rPr>
          <w:t>Физическая модель</w:t>
        </w:r>
        <w:r w:rsidR="00CA6CCA">
          <w:rPr>
            <w:noProof/>
            <w:webHidden/>
          </w:rPr>
          <w:tab/>
        </w:r>
        <w:r w:rsidR="00CA6CCA">
          <w:rPr>
            <w:noProof/>
            <w:webHidden/>
          </w:rPr>
          <w:fldChar w:fldCharType="begin"/>
        </w:r>
        <w:r w:rsidR="00CA6CCA">
          <w:rPr>
            <w:noProof/>
            <w:webHidden/>
          </w:rPr>
          <w:instrText xml:space="preserve"> PAGEREF _Toc200557882 \h </w:instrText>
        </w:r>
        <w:r w:rsidR="00CA6CCA">
          <w:rPr>
            <w:noProof/>
            <w:webHidden/>
          </w:rPr>
        </w:r>
        <w:r w:rsidR="00CA6CCA">
          <w:rPr>
            <w:noProof/>
            <w:webHidden/>
          </w:rPr>
          <w:fldChar w:fldCharType="separate"/>
        </w:r>
        <w:r w:rsidR="00F04D07">
          <w:rPr>
            <w:noProof/>
            <w:webHidden/>
          </w:rPr>
          <w:t>21</w:t>
        </w:r>
        <w:r w:rsidR="00CA6CCA">
          <w:rPr>
            <w:noProof/>
            <w:webHidden/>
          </w:rPr>
          <w:fldChar w:fldCharType="end"/>
        </w:r>
      </w:hyperlink>
    </w:p>
    <w:p w14:paraId="6E87C301" w14:textId="6C3D541C"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83" w:history="1">
        <w:r w:rsidR="00CA6CCA" w:rsidRPr="00B21950">
          <w:rPr>
            <w:rStyle w:val="affb"/>
            <w:noProof/>
          </w:rPr>
          <w:t>2.4</w:t>
        </w:r>
        <w:r w:rsidR="00CA6CCA">
          <w:rPr>
            <w:rFonts w:asciiTheme="minorHAnsi" w:eastAsiaTheme="minorEastAsia" w:hAnsiTheme="minorHAnsi"/>
            <w:noProof/>
            <w:sz w:val="22"/>
            <w:lang w:eastAsia="ru-RU"/>
          </w:rPr>
          <w:tab/>
        </w:r>
        <w:r w:rsidR="00CA6CCA" w:rsidRPr="00B21950">
          <w:rPr>
            <w:rStyle w:val="affb"/>
            <w:noProof/>
          </w:rPr>
          <w:t>Описание алгоритма</w:t>
        </w:r>
        <w:r w:rsidR="00CA6CCA">
          <w:rPr>
            <w:noProof/>
            <w:webHidden/>
          </w:rPr>
          <w:tab/>
        </w:r>
        <w:r w:rsidR="00CA6CCA">
          <w:rPr>
            <w:noProof/>
            <w:webHidden/>
          </w:rPr>
          <w:fldChar w:fldCharType="begin"/>
        </w:r>
        <w:r w:rsidR="00CA6CCA">
          <w:rPr>
            <w:noProof/>
            <w:webHidden/>
          </w:rPr>
          <w:instrText xml:space="preserve"> PAGEREF _Toc200557883 \h </w:instrText>
        </w:r>
        <w:r w:rsidR="00CA6CCA">
          <w:rPr>
            <w:noProof/>
            <w:webHidden/>
          </w:rPr>
        </w:r>
        <w:r w:rsidR="00CA6CCA">
          <w:rPr>
            <w:noProof/>
            <w:webHidden/>
          </w:rPr>
          <w:fldChar w:fldCharType="separate"/>
        </w:r>
        <w:r w:rsidR="00F04D07">
          <w:rPr>
            <w:noProof/>
            <w:webHidden/>
          </w:rPr>
          <w:t>22</w:t>
        </w:r>
        <w:r w:rsidR="00CA6CCA">
          <w:rPr>
            <w:noProof/>
            <w:webHidden/>
          </w:rPr>
          <w:fldChar w:fldCharType="end"/>
        </w:r>
      </w:hyperlink>
    </w:p>
    <w:p w14:paraId="6950F938" w14:textId="07871631" w:rsidR="00CA6CCA" w:rsidRDefault="000144DB" w:rsidP="003F3CD1">
      <w:pPr>
        <w:pStyle w:val="12"/>
        <w:tabs>
          <w:tab w:val="left" w:pos="709"/>
          <w:tab w:val="left" w:pos="1100"/>
          <w:tab w:val="left" w:pos="1540"/>
          <w:tab w:val="right" w:leader="dot" w:pos="9345"/>
        </w:tabs>
        <w:ind w:left="-709"/>
        <w:rPr>
          <w:rFonts w:asciiTheme="minorHAnsi" w:eastAsiaTheme="minorEastAsia" w:hAnsiTheme="minorHAnsi"/>
          <w:noProof/>
          <w:sz w:val="22"/>
          <w:lang w:eastAsia="ru-RU"/>
        </w:rPr>
      </w:pPr>
      <w:hyperlink w:anchor="_Toc200557884" w:history="1">
        <w:r w:rsidR="00CA6CCA" w:rsidRPr="00B21950">
          <w:rPr>
            <w:rStyle w:val="affb"/>
            <w:noProof/>
          </w:rPr>
          <w:t>2.4.1</w:t>
        </w:r>
        <w:r w:rsidR="00CA6CCA">
          <w:rPr>
            <w:rFonts w:asciiTheme="minorHAnsi" w:eastAsiaTheme="minorEastAsia" w:hAnsiTheme="minorHAnsi"/>
            <w:noProof/>
            <w:sz w:val="22"/>
            <w:lang w:eastAsia="ru-RU"/>
          </w:rPr>
          <w:tab/>
        </w:r>
        <w:r w:rsidR="00CA6CCA" w:rsidRPr="00B21950">
          <w:rPr>
            <w:rStyle w:val="affb"/>
            <w:noProof/>
          </w:rPr>
          <w:t>Формы редактирования данных таблицы</w:t>
        </w:r>
        <w:r w:rsidR="00CA6CCA">
          <w:rPr>
            <w:noProof/>
            <w:webHidden/>
          </w:rPr>
          <w:tab/>
        </w:r>
        <w:r w:rsidR="00CA6CCA">
          <w:rPr>
            <w:noProof/>
            <w:webHidden/>
          </w:rPr>
          <w:fldChar w:fldCharType="begin"/>
        </w:r>
        <w:r w:rsidR="00CA6CCA">
          <w:rPr>
            <w:noProof/>
            <w:webHidden/>
          </w:rPr>
          <w:instrText xml:space="preserve"> PAGEREF _Toc200557884 \h </w:instrText>
        </w:r>
        <w:r w:rsidR="00CA6CCA">
          <w:rPr>
            <w:noProof/>
            <w:webHidden/>
          </w:rPr>
        </w:r>
        <w:r w:rsidR="00CA6CCA">
          <w:rPr>
            <w:noProof/>
            <w:webHidden/>
          </w:rPr>
          <w:fldChar w:fldCharType="separate"/>
        </w:r>
        <w:r w:rsidR="00F04D07">
          <w:rPr>
            <w:noProof/>
            <w:webHidden/>
          </w:rPr>
          <w:t>22</w:t>
        </w:r>
        <w:r w:rsidR="00CA6CCA">
          <w:rPr>
            <w:noProof/>
            <w:webHidden/>
          </w:rPr>
          <w:fldChar w:fldCharType="end"/>
        </w:r>
      </w:hyperlink>
    </w:p>
    <w:p w14:paraId="6275BCEC" w14:textId="12269B59" w:rsidR="00CA6CCA" w:rsidRDefault="000144DB" w:rsidP="003F3CD1">
      <w:pPr>
        <w:pStyle w:val="12"/>
        <w:tabs>
          <w:tab w:val="left" w:pos="709"/>
          <w:tab w:val="left" w:pos="1100"/>
          <w:tab w:val="left" w:pos="1540"/>
          <w:tab w:val="right" w:leader="dot" w:pos="9345"/>
        </w:tabs>
        <w:ind w:left="-709"/>
        <w:rPr>
          <w:rFonts w:asciiTheme="minorHAnsi" w:eastAsiaTheme="minorEastAsia" w:hAnsiTheme="minorHAnsi"/>
          <w:noProof/>
          <w:sz w:val="22"/>
          <w:lang w:eastAsia="ru-RU"/>
        </w:rPr>
      </w:pPr>
      <w:hyperlink w:anchor="_Toc200557885" w:history="1">
        <w:r w:rsidR="00CA6CCA" w:rsidRPr="00B21950">
          <w:rPr>
            <w:rStyle w:val="affb"/>
            <w:noProof/>
          </w:rPr>
          <w:t>2.4.2</w:t>
        </w:r>
        <w:r w:rsidR="00CA6CCA">
          <w:rPr>
            <w:rFonts w:asciiTheme="minorHAnsi" w:eastAsiaTheme="minorEastAsia" w:hAnsiTheme="minorHAnsi"/>
            <w:noProof/>
            <w:sz w:val="22"/>
            <w:lang w:eastAsia="ru-RU"/>
          </w:rPr>
          <w:tab/>
        </w:r>
        <w:r w:rsidR="00CA6CCA" w:rsidRPr="00B21950">
          <w:rPr>
            <w:rStyle w:val="affb"/>
            <w:noProof/>
          </w:rPr>
          <w:t>Защита данных</w:t>
        </w:r>
        <w:r w:rsidR="00CA6CCA">
          <w:rPr>
            <w:noProof/>
            <w:webHidden/>
          </w:rPr>
          <w:tab/>
        </w:r>
        <w:r w:rsidR="00CA6CCA">
          <w:rPr>
            <w:noProof/>
            <w:webHidden/>
          </w:rPr>
          <w:fldChar w:fldCharType="begin"/>
        </w:r>
        <w:r w:rsidR="00CA6CCA">
          <w:rPr>
            <w:noProof/>
            <w:webHidden/>
          </w:rPr>
          <w:instrText xml:space="preserve"> PAGEREF _Toc200557885 \h </w:instrText>
        </w:r>
        <w:r w:rsidR="00CA6CCA">
          <w:rPr>
            <w:noProof/>
            <w:webHidden/>
          </w:rPr>
        </w:r>
        <w:r w:rsidR="00CA6CCA">
          <w:rPr>
            <w:noProof/>
            <w:webHidden/>
          </w:rPr>
          <w:fldChar w:fldCharType="separate"/>
        </w:r>
        <w:r w:rsidR="00F04D07">
          <w:rPr>
            <w:noProof/>
            <w:webHidden/>
          </w:rPr>
          <w:t>24</w:t>
        </w:r>
        <w:r w:rsidR="00CA6CCA">
          <w:rPr>
            <w:noProof/>
            <w:webHidden/>
          </w:rPr>
          <w:fldChar w:fldCharType="end"/>
        </w:r>
      </w:hyperlink>
    </w:p>
    <w:p w14:paraId="59DD92EF" w14:textId="61E964FE" w:rsidR="00CA6CCA" w:rsidRDefault="000144DB" w:rsidP="003F3CD1">
      <w:pPr>
        <w:pStyle w:val="12"/>
        <w:tabs>
          <w:tab w:val="left" w:pos="709"/>
          <w:tab w:val="left" w:pos="1100"/>
          <w:tab w:val="left" w:pos="1540"/>
          <w:tab w:val="right" w:leader="dot" w:pos="9345"/>
        </w:tabs>
        <w:ind w:left="-709"/>
        <w:rPr>
          <w:rFonts w:asciiTheme="minorHAnsi" w:eastAsiaTheme="minorEastAsia" w:hAnsiTheme="minorHAnsi"/>
          <w:noProof/>
          <w:sz w:val="22"/>
          <w:lang w:eastAsia="ru-RU"/>
        </w:rPr>
      </w:pPr>
      <w:hyperlink w:anchor="_Toc200557886" w:history="1">
        <w:r w:rsidR="00CA6CCA" w:rsidRPr="00B21950">
          <w:rPr>
            <w:rStyle w:val="affb"/>
            <w:noProof/>
          </w:rPr>
          <w:t>2.4.3</w:t>
        </w:r>
        <w:r w:rsidR="00CA6CCA">
          <w:rPr>
            <w:rFonts w:asciiTheme="minorHAnsi" w:eastAsiaTheme="minorEastAsia" w:hAnsiTheme="minorHAnsi"/>
            <w:noProof/>
            <w:sz w:val="22"/>
            <w:lang w:eastAsia="ru-RU"/>
          </w:rPr>
          <w:tab/>
        </w:r>
        <w:r w:rsidR="00CA6CCA" w:rsidRPr="00B21950">
          <w:rPr>
            <w:rStyle w:val="affb"/>
            <w:noProof/>
          </w:rPr>
          <w:t>Разграничение прав</w:t>
        </w:r>
        <w:r w:rsidR="00CA6CCA">
          <w:rPr>
            <w:noProof/>
            <w:webHidden/>
          </w:rPr>
          <w:tab/>
        </w:r>
        <w:r w:rsidR="00CA6CCA">
          <w:rPr>
            <w:noProof/>
            <w:webHidden/>
          </w:rPr>
          <w:fldChar w:fldCharType="begin"/>
        </w:r>
        <w:r w:rsidR="00CA6CCA">
          <w:rPr>
            <w:noProof/>
            <w:webHidden/>
          </w:rPr>
          <w:instrText xml:space="preserve"> PAGEREF _Toc200557886 \h </w:instrText>
        </w:r>
        <w:r w:rsidR="00CA6CCA">
          <w:rPr>
            <w:noProof/>
            <w:webHidden/>
          </w:rPr>
        </w:r>
        <w:r w:rsidR="00CA6CCA">
          <w:rPr>
            <w:noProof/>
            <w:webHidden/>
          </w:rPr>
          <w:fldChar w:fldCharType="separate"/>
        </w:r>
        <w:r w:rsidR="00F04D07">
          <w:rPr>
            <w:noProof/>
            <w:webHidden/>
          </w:rPr>
          <w:t>25</w:t>
        </w:r>
        <w:r w:rsidR="00CA6CCA">
          <w:rPr>
            <w:noProof/>
            <w:webHidden/>
          </w:rPr>
          <w:fldChar w:fldCharType="end"/>
        </w:r>
      </w:hyperlink>
    </w:p>
    <w:p w14:paraId="245AB590" w14:textId="10333973"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87" w:history="1">
        <w:r w:rsidR="00CA6CCA" w:rsidRPr="00B21950">
          <w:rPr>
            <w:rStyle w:val="affb"/>
            <w:noProof/>
          </w:rPr>
          <w:t>2.5</w:t>
        </w:r>
        <w:r w:rsidR="00CA6CCA">
          <w:rPr>
            <w:rFonts w:asciiTheme="minorHAnsi" w:eastAsiaTheme="minorEastAsia" w:hAnsiTheme="minorHAnsi"/>
            <w:noProof/>
            <w:sz w:val="22"/>
            <w:lang w:eastAsia="ru-RU"/>
          </w:rPr>
          <w:tab/>
        </w:r>
        <w:r w:rsidR="00CA6CCA" w:rsidRPr="00B21950">
          <w:rPr>
            <w:rStyle w:val="affb"/>
            <w:noProof/>
          </w:rPr>
          <w:t>Описание программы</w:t>
        </w:r>
        <w:r w:rsidR="00CA6CCA">
          <w:rPr>
            <w:noProof/>
            <w:webHidden/>
          </w:rPr>
          <w:tab/>
        </w:r>
        <w:r w:rsidR="00CA6CCA">
          <w:rPr>
            <w:noProof/>
            <w:webHidden/>
          </w:rPr>
          <w:fldChar w:fldCharType="begin"/>
        </w:r>
        <w:r w:rsidR="00CA6CCA">
          <w:rPr>
            <w:noProof/>
            <w:webHidden/>
          </w:rPr>
          <w:instrText xml:space="preserve"> PAGEREF _Toc200557887 \h </w:instrText>
        </w:r>
        <w:r w:rsidR="00CA6CCA">
          <w:rPr>
            <w:noProof/>
            <w:webHidden/>
          </w:rPr>
        </w:r>
        <w:r w:rsidR="00CA6CCA">
          <w:rPr>
            <w:noProof/>
            <w:webHidden/>
          </w:rPr>
          <w:fldChar w:fldCharType="separate"/>
        </w:r>
        <w:r w:rsidR="00F04D07">
          <w:rPr>
            <w:noProof/>
            <w:webHidden/>
          </w:rPr>
          <w:t>26</w:t>
        </w:r>
        <w:r w:rsidR="00CA6CCA">
          <w:rPr>
            <w:noProof/>
            <w:webHidden/>
          </w:rPr>
          <w:fldChar w:fldCharType="end"/>
        </w:r>
      </w:hyperlink>
    </w:p>
    <w:p w14:paraId="46F42DE1" w14:textId="60B315D9"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88" w:history="1">
        <w:r w:rsidR="00CA6CCA" w:rsidRPr="00B21950">
          <w:rPr>
            <w:rStyle w:val="affb"/>
            <w:noProof/>
          </w:rPr>
          <w:t>2.6</w:t>
        </w:r>
        <w:r w:rsidR="00CA6CCA">
          <w:rPr>
            <w:rFonts w:asciiTheme="minorHAnsi" w:eastAsiaTheme="minorEastAsia" w:hAnsiTheme="minorHAnsi"/>
            <w:noProof/>
            <w:sz w:val="22"/>
            <w:lang w:eastAsia="ru-RU"/>
          </w:rPr>
          <w:tab/>
        </w:r>
        <w:r w:rsidR="00CA6CCA" w:rsidRPr="00B21950">
          <w:rPr>
            <w:rStyle w:val="affb"/>
            <w:noProof/>
          </w:rPr>
          <w:t>Инструкция пользователя</w:t>
        </w:r>
        <w:r w:rsidR="00CA6CCA">
          <w:rPr>
            <w:noProof/>
            <w:webHidden/>
          </w:rPr>
          <w:tab/>
        </w:r>
        <w:r w:rsidR="00CA6CCA">
          <w:rPr>
            <w:noProof/>
            <w:webHidden/>
          </w:rPr>
          <w:fldChar w:fldCharType="begin"/>
        </w:r>
        <w:r w:rsidR="00CA6CCA">
          <w:rPr>
            <w:noProof/>
            <w:webHidden/>
          </w:rPr>
          <w:instrText xml:space="preserve"> PAGEREF _Toc200557888 \h </w:instrText>
        </w:r>
        <w:r w:rsidR="00CA6CCA">
          <w:rPr>
            <w:noProof/>
            <w:webHidden/>
          </w:rPr>
        </w:r>
        <w:r w:rsidR="00CA6CCA">
          <w:rPr>
            <w:noProof/>
            <w:webHidden/>
          </w:rPr>
          <w:fldChar w:fldCharType="separate"/>
        </w:r>
        <w:r w:rsidR="00F04D07">
          <w:rPr>
            <w:noProof/>
            <w:webHidden/>
          </w:rPr>
          <w:t>32</w:t>
        </w:r>
        <w:r w:rsidR="00CA6CCA">
          <w:rPr>
            <w:noProof/>
            <w:webHidden/>
          </w:rPr>
          <w:fldChar w:fldCharType="end"/>
        </w:r>
      </w:hyperlink>
    </w:p>
    <w:p w14:paraId="2090DF0A" w14:textId="3CBA7C74" w:rsidR="00CA6CCA" w:rsidRDefault="000144DB" w:rsidP="003F3CD1">
      <w:pPr>
        <w:pStyle w:val="12"/>
        <w:tabs>
          <w:tab w:val="left" w:pos="709"/>
          <w:tab w:val="left" w:pos="1100"/>
          <w:tab w:val="left" w:pos="1320"/>
          <w:tab w:val="right" w:leader="dot" w:pos="9345"/>
        </w:tabs>
        <w:ind w:left="-709"/>
        <w:rPr>
          <w:rFonts w:asciiTheme="minorHAnsi" w:eastAsiaTheme="minorEastAsia" w:hAnsiTheme="minorHAnsi"/>
          <w:noProof/>
          <w:sz w:val="22"/>
          <w:lang w:eastAsia="ru-RU"/>
        </w:rPr>
      </w:pPr>
      <w:hyperlink w:anchor="_Toc200557889" w:history="1">
        <w:r w:rsidR="00CA6CCA" w:rsidRPr="00B21950">
          <w:rPr>
            <w:rStyle w:val="affb"/>
            <w:noProof/>
          </w:rPr>
          <w:t>2.7</w:t>
        </w:r>
        <w:r w:rsidR="00CA6CCA">
          <w:rPr>
            <w:rFonts w:asciiTheme="minorHAnsi" w:eastAsiaTheme="minorEastAsia" w:hAnsiTheme="minorHAnsi"/>
            <w:noProof/>
            <w:sz w:val="22"/>
            <w:lang w:eastAsia="ru-RU"/>
          </w:rPr>
          <w:tab/>
        </w:r>
        <w:r w:rsidR="00CA6CCA" w:rsidRPr="00B21950">
          <w:rPr>
            <w:rStyle w:val="affb"/>
            <w:noProof/>
          </w:rPr>
          <w:t>Тестирование</w:t>
        </w:r>
        <w:r w:rsidR="00CA6CCA">
          <w:rPr>
            <w:noProof/>
            <w:webHidden/>
          </w:rPr>
          <w:tab/>
        </w:r>
        <w:r w:rsidR="00CA6CCA">
          <w:rPr>
            <w:noProof/>
            <w:webHidden/>
          </w:rPr>
          <w:fldChar w:fldCharType="begin"/>
        </w:r>
        <w:r w:rsidR="00CA6CCA">
          <w:rPr>
            <w:noProof/>
            <w:webHidden/>
          </w:rPr>
          <w:instrText xml:space="preserve"> PAGEREF _Toc200557889 \h </w:instrText>
        </w:r>
        <w:r w:rsidR="00CA6CCA">
          <w:rPr>
            <w:noProof/>
            <w:webHidden/>
          </w:rPr>
        </w:r>
        <w:r w:rsidR="00CA6CCA">
          <w:rPr>
            <w:noProof/>
            <w:webHidden/>
          </w:rPr>
          <w:fldChar w:fldCharType="separate"/>
        </w:r>
        <w:r w:rsidR="00F04D07">
          <w:rPr>
            <w:noProof/>
            <w:webHidden/>
          </w:rPr>
          <w:t>34</w:t>
        </w:r>
        <w:r w:rsidR="00CA6CCA">
          <w:rPr>
            <w:noProof/>
            <w:webHidden/>
          </w:rPr>
          <w:fldChar w:fldCharType="end"/>
        </w:r>
      </w:hyperlink>
    </w:p>
    <w:p w14:paraId="70C9555A" w14:textId="42C04E8D" w:rsidR="00CA6CCA" w:rsidRDefault="000144DB" w:rsidP="003F3CD1">
      <w:pPr>
        <w:pStyle w:val="12"/>
        <w:tabs>
          <w:tab w:val="left" w:pos="709"/>
          <w:tab w:val="left" w:pos="1100"/>
          <w:tab w:val="right" w:leader="dot" w:pos="9345"/>
        </w:tabs>
        <w:ind w:left="-709"/>
        <w:rPr>
          <w:rFonts w:asciiTheme="minorHAnsi" w:eastAsiaTheme="minorEastAsia" w:hAnsiTheme="minorHAnsi"/>
          <w:noProof/>
          <w:sz w:val="22"/>
          <w:lang w:eastAsia="ru-RU"/>
        </w:rPr>
      </w:pPr>
      <w:hyperlink w:anchor="_Toc200557890" w:history="1">
        <w:r w:rsidR="00CA6CCA" w:rsidRPr="00B21950">
          <w:rPr>
            <w:rStyle w:val="affb"/>
            <w:noProof/>
          </w:rPr>
          <w:t>Заключение</w:t>
        </w:r>
        <w:r w:rsidR="00CA6CCA">
          <w:rPr>
            <w:noProof/>
            <w:webHidden/>
          </w:rPr>
          <w:tab/>
        </w:r>
        <w:r w:rsidR="00CA6CCA">
          <w:rPr>
            <w:noProof/>
            <w:webHidden/>
          </w:rPr>
          <w:fldChar w:fldCharType="begin"/>
        </w:r>
        <w:r w:rsidR="00CA6CCA">
          <w:rPr>
            <w:noProof/>
            <w:webHidden/>
          </w:rPr>
          <w:instrText xml:space="preserve"> PAGEREF _Toc200557890 \h </w:instrText>
        </w:r>
        <w:r w:rsidR="00CA6CCA">
          <w:rPr>
            <w:noProof/>
            <w:webHidden/>
          </w:rPr>
        </w:r>
        <w:r w:rsidR="00CA6CCA">
          <w:rPr>
            <w:noProof/>
            <w:webHidden/>
          </w:rPr>
          <w:fldChar w:fldCharType="separate"/>
        </w:r>
        <w:r w:rsidR="00F04D07">
          <w:rPr>
            <w:noProof/>
            <w:webHidden/>
          </w:rPr>
          <w:t>38</w:t>
        </w:r>
        <w:r w:rsidR="00CA6CCA">
          <w:rPr>
            <w:noProof/>
            <w:webHidden/>
          </w:rPr>
          <w:fldChar w:fldCharType="end"/>
        </w:r>
      </w:hyperlink>
    </w:p>
    <w:p w14:paraId="76DC4BE9" w14:textId="69151E6D" w:rsidR="00CA6CCA" w:rsidRDefault="000144DB" w:rsidP="003F3CD1">
      <w:pPr>
        <w:pStyle w:val="12"/>
        <w:tabs>
          <w:tab w:val="left" w:pos="709"/>
          <w:tab w:val="left" w:pos="1100"/>
          <w:tab w:val="right" w:leader="dot" w:pos="9345"/>
        </w:tabs>
        <w:ind w:left="-709"/>
        <w:rPr>
          <w:rFonts w:asciiTheme="minorHAnsi" w:eastAsiaTheme="minorEastAsia" w:hAnsiTheme="minorHAnsi"/>
          <w:noProof/>
          <w:sz w:val="22"/>
          <w:lang w:eastAsia="ru-RU"/>
        </w:rPr>
      </w:pPr>
      <w:hyperlink w:anchor="_Toc200557891" w:history="1">
        <w:r w:rsidR="00CA6CCA" w:rsidRPr="00B21950">
          <w:rPr>
            <w:rStyle w:val="affb"/>
            <w:noProof/>
          </w:rPr>
          <w:t>Список использованных источников</w:t>
        </w:r>
        <w:r w:rsidR="00CA6CCA">
          <w:rPr>
            <w:noProof/>
            <w:webHidden/>
          </w:rPr>
          <w:tab/>
        </w:r>
        <w:r w:rsidR="00CA6CCA">
          <w:rPr>
            <w:noProof/>
            <w:webHidden/>
          </w:rPr>
          <w:fldChar w:fldCharType="begin"/>
        </w:r>
        <w:r w:rsidR="00CA6CCA">
          <w:rPr>
            <w:noProof/>
            <w:webHidden/>
          </w:rPr>
          <w:instrText xml:space="preserve"> PAGEREF _Toc200557891 \h </w:instrText>
        </w:r>
        <w:r w:rsidR="00CA6CCA">
          <w:rPr>
            <w:noProof/>
            <w:webHidden/>
          </w:rPr>
        </w:r>
        <w:r w:rsidR="00CA6CCA">
          <w:rPr>
            <w:noProof/>
            <w:webHidden/>
          </w:rPr>
          <w:fldChar w:fldCharType="separate"/>
        </w:r>
        <w:r w:rsidR="00F04D07">
          <w:rPr>
            <w:noProof/>
            <w:webHidden/>
          </w:rPr>
          <w:t>39</w:t>
        </w:r>
        <w:r w:rsidR="00CA6CCA">
          <w:rPr>
            <w:noProof/>
            <w:webHidden/>
          </w:rPr>
          <w:fldChar w:fldCharType="end"/>
        </w:r>
      </w:hyperlink>
    </w:p>
    <w:p w14:paraId="7C593156" w14:textId="08F5D8C6" w:rsidR="00CA6CCA" w:rsidRPr="00CA6CCA" w:rsidRDefault="000144DB" w:rsidP="003F3CD1">
      <w:pPr>
        <w:pStyle w:val="12"/>
        <w:tabs>
          <w:tab w:val="left" w:pos="709"/>
          <w:tab w:val="left" w:pos="1100"/>
          <w:tab w:val="right" w:leader="dot" w:pos="9345"/>
        </w:tabs>
        <w:ind w:left="-709"/>
        <w:rPr>
          <w:noProof/>
          <w:color w:val="0563C1" w:themeColor="hyperlink"/>
          <w:u w:val="single"/>
          <w:lang w:val="en-US"/>
        </w:rPr>
      </w:pPr>
      <w:hyperlink w:anchor="_Toc200557892" w:history="1">
        <w:r w:rsidR="00CA6CCA" w:rsidRPr="00B21950">
          <w:rPr>
            <w:rStyle w:val="affb"/>
            <w:noProof/>
          </w:rPr>
          <w:t>ПРИЛОЖЕНИЕ А</w:t>
        </w:r>
        <w:r w:rsidR="00CA6CCA">
          <w:rPr>
            <w:rStyle w:val="affb"/>
            <w:noProof/>
            <w:lang w:val="en-US"/>
          </w:rPr>
          <w:t xml:space="preserve"> </w:t>
        </w:r>
        <w:r w:rsidR="00CA6CCA" w:rsidRPr="00CA6CCA">
          <w:rPr>
            <w:rStyle w:val="affb"/>
            <w:noProof/>
            <w:lang w:val="en-US"/>
          </w:rPr>
          <w:t>(обязательное)</w:t>
        </w:r>
        <w:r w:rsidR="00CA6CCA">
          <w:rPr>
            <w:rStyle w:val="affb"/>
            <w:noProof/>
            <w:lang w:val="en-US"/>
          </w:rPr>
          <w:t xml:space="preserve"> </w:t>
        </w:r>
        <w:r w:rsidR="00CA6CCA" w:rsidRPr="00CA6CCA">
          <w:rPr>
            <w:rStyle w:val="affb"/>
            <w:noProof/>
            <w:lang w:val="en-US"/>
          </w:rPr>
          <w:t>Листинг SQL-скрипта</w:t>
        </w:r>
        <w:r w:rsidR="00CA6CCA">
          <w:rPr>
            <w:noProof/>
            <w:webHidden/>
          </w:rPr>
          <w:tab/>
        </w:r>
        <w:r w:rsidR="00CA6CCA">
          <w:rPr>
            <w:noProof/>
            <w:webHidden/>
          </w:rPr>
          <w:fldChar w:fldCharType="begin"/>
        </w:r>
        <w:r w:rsidR="00CA6CCA">
          <w:rPr>
            <w:noProof/>
            <w:webHidden/>
          </w:rPr>
          <w:instrText xml:space="preserve"> PAGEREF _Toc200557892 \h </w:instrText>
        </w:r>
        <w:r w:rsidR="00CA6CCA">
          <w:rPr>
            <w:noProof/>
            <w:webHidden/>
          </w:rPr>
        </w:r>
        <w:r w:rsidR="00CA6CCA">
          <w:rPr>
            <w:noProof/>
            <w:webHidden/>
          </w:rPr>
          <w:fldChar w:fldCharType="separate"/>
        </w:r>
        <w:r w:rsidR="00F04D07">
          <w:rPr>
            <w:noProof/>
            <w:webHidden/>
          </w:rPr>
          <w:t>40</w:t>
        </w:r>
        <w:r w:rsidR="00CA6CCA">
          <w:rPr>
            <w:noProof/>
            <w:webHidden/>
          </w:rPr>
          <w:fldChar w:fldCharType="end"/>
        </w:r>
      </w:hyperlink>
    </w:p>
    <w:p w14:paraId="04C6AEA6" w14:textId="261F733F" w:rsidR="00CA6CCA" w:rsidRPr="00CA6CCA" w:rsidRDefault="000144DB" w:rsidP="003F3CD1">
      <w:pPr>
        <w:pStyle w:val="12"/>
        <w:tabs>
          <w:tab w:val="left" w:pos="709"/>
          <w:tab w:val="left" w:pos="1100"/>
          <w:tab w:val="right" w:leader="dot" w:pos="9345"/>
        </w:tabs>
        <w:ind w:left="-709"/>
        <w:rPr>
          <w:noProof/>
          <w:color w:val="0563C1" w:themeColor="hyperlink"/>
          <w:u w:val="single"/>
          <w:lang w:val="en-US"/>
        </w:rPr>
      </w:pPr>
      <w:hyperlink w:anchor="_Toc200557893" w:history="1">
        <w:r w:rsidR="00CA6CCA" w:rsidRPr="00B21950">
          <w:rPr>
            <w:rStyle w:val="affb"/>
            <w:noProof/>
          </w:rPr>
          <w:t>ПРИЛОЖЕНИЕ Б</w:t>
        </w:r>
        <w:r w:rsidR="00CA6CCA">
          <w:rPr>
            <w:rStyle w:val="affb"/>
            <w:noProof/>
            <w:lang w:val="en-US"/>
          </w:rPr>
          <w:t xml:space="preserve"> </w:t>
        </w:r>
        <w:r w:rsidR="00CA6CCA" w:rsidRPr="00CA6CCA">
          <w:rPr>
            <w:rStyle w:val="affb"/>
            <w:noProof/>
            <w:lang w:val="en-US"/>
          </w:rPr>
          <w:t>(обязательное)</w:t>
        </w:r>
        <w:r w:rsidR="00CA6CCA">
          <w:rPr>
            <w:rStyle w:val="affb"/>
            <w:noProof/>
            <w:lang w:val="en-US"/>
          </w:rPr>
          <w:t xml:space="preserve"> </w:t>
        </w:r>
        <w:r w:rsidR="00CA6CCA" w:rsidRPr="00CA6CCA">
          <w:rPr>
            <w:rStyle w:val="affb"/>
            <w:noProof/>
            <w:lang w:val="en-US"/>
          </w:rPr>
          <w:t>Листинг приложения</w:t>
        </w:r>
        <w:r w:rsidR="00CA6CCA">
          <w:rPr>
            <w:noProof/>
            <w:webHidden/>
          </w:rPr>
          <w:tab/>
        </w:r>
        <w:r w:rsidR="00CA6CCA">
          <w:rPr>
            <w:noProof/>
            <w:webHidden/>
          </w:rPr>
          <w:fldChar w:fldCharType="begin"/>
        </w:r>
        <w:r w:rsidR="00CA6CCA">
          <w:rPr>
            <w:noProof/>
            <w:webHidden/>
          </w:rPr>
          <w:instrText xml:space="preserve"> PAGEREF _Toc200557893 \h </w:instrText>
        </w:r>
        <w:r w:rsidR="00CA6CCA">
          <w:rPr>
            <w:noProof/>
            <w:webHidden/>
          </w:rPr>
        </w:r>
        <w:r w:rsidR="00CA6CCA">
          <w:rPr>
            <w:noProof/>
            <w:webHidden/>
          </w:rPr>
          <w:fldChar w:fldCharType="separate"/>
        </w:r>
        <w:r w:rsidR="00F04D07">
          <w:rPr>
            <w:noProof/>
            <w:webHidden/>
          </w:rPr>
          <w:t>42</w:t>
        </w:r>
        <w:r w:rsidR="00CA6CCA">
          <w:rPr>
            <w:noProof/>
            <w:webHidden/>
          </w:rPr>
          <w:fldChar w:fldCharType="end"/>
        </w:r>
      </w:hyperlink>
    </w:p>
    <w:p w14:paraId="589EE4A6" w14:textId="5526DA44" w:rsidR="00D15300" w:rsidRDefault="00D15300">
      <w:pPr>
        <w:spacing w:after="160" w:line="259" w:lineRule="auto"/>
        <w:ind w:firstLine="0"/>
        <w:contextualSpacing w:val="0"/>
        <w:jc w:val="left"/>
        <w:rPr>
          <w:b/>
          <w:bCs/>
          <w:caps/>
        </w:rPr>
      </w:pPr>
      <w:r>
        <w:fldChar w:fldCharType="end"/>
      </w:r>
      <w:r>
        <w:br w:type="page"/>
      </w:r>
    </w:p>
    <w:p w14:paraId="217FA585" w14:textId="649F9187" w:rsidR="00520968" w:rsidRDefault="00520968" w:rsidP="003D0EAD">
      <w:pPr>
        <w:pStyle w:val="a9"/>
      </w:pPr>
      <w:bookmarkStart w:id="8" w:name="_Toc200297947"/>
      <w:bookmarkStart w:id="9" w:name="_Toc200557870"/>
      <w:r w:rsidRPr="00520968">
        <w:lastRenderedPageBreak/>
        <w:t>Введение</w:t>
      </w:r>
      <w:bookmarkEnd w:id="8"/>
      <w:bookmarkEnd w:id="9"/>
    </w:p>
    <w:p w14:paraId="38FDA24E" w14:textId="1A211AF4" w:rsidR="00745269" w:rsidRPr="003D0EAD" w:rsidRDefault="003D0EAD" w:rsidP="00551173">
      <w:r>
        <w:t>Театральное</w:t>
      </w:r>
      <w:r w:rsidR="007528C8">
        <w:t xml:space="preserve"> </w:t>
      </w:r>
      <w:r>
        <w:t>искусство</w:t>
      </w:r>
      <w:r w:rsidR="007528C8">
        <w:t xml:space="preserve"> </w:t>
      </w:r>
      <w:r w:rsidR="00745269" w:rsidRPr="00745269">
        <w:t>—</w:t>
      </w:r>
      <w:r w:rsidR="007528C8">
        <w:t xml:space="preserve"> </w:t>
      </w:r>
      <w:r w:rsidR="00745269" w:rsidRPr="00745269">
        <w:t>это</w:t>
      </w:r>
      <w:r w:rsidR="007528C8">
        <w:t xml:space="preserve"> </w:t>
      </w:r>
      <w:r w:rsidRPr="003D0EAD">
        <w:t>вид</w:t>
      </w:r>
      <w:r w:rsidR="007528C8">
        <w:t xml:space="preserve"> </w:t>
      </w:r>
      <w:r w:rsidRPr="003D0EAD">
        <w:t>исполнительского</w:t>
      </w:r>
      <w:r w:rsidR="007528C8">
        <w:t xml:space="preserve"> </w:t>
      </w:r>
      <w:r w:rsidRPr="003D0EAD">
        <w:t>творчества,</w:t>
      </w:r>
      <w:r w:rsidR="007528C8">
        <w:t xml:space="preserve"> </w:t>
      </w:r>
      <w:r w:rsidRPr="003D0EAD">
        <w:t>в</w:t>
      </w:r>
      <w:r w:rsidR="007528C8">
        <w:t xml:space="preserve"> </w:t>
      </w:r>
      <w:r w:rsidRPr="003D0EAD">
        <w:t>котором</w:t>
      </w:r>
      <w:r w:rsidR="007528C8">
        <w:t xml:space="preserve"> </w:t>
      </w:r>
      <w:r w:rsidRPr="003D0EAD">
        <w:t>актёры,</w:t>
      </w:r>
      <w:r w:rsidR="007528C8">
        <w:t xml:space="preserve"> </w:t>
      </w:r>
      <w:r w:rsidRPr="003D0EAD">
        <w:t>используя</w:t>
      </w:r>
      <w:r w:rsidR="007528C8">
        <w:t xml:space="preserve"> </w:t>
      </w:r>
      <w:r w:rsidRPr="003D0EAD">
        <w:t>драматургический</w:t>
      </w:r>
      <w:r w:rsidR="007528C8">
        <w:t xml:space="preserve"> </w:t>
      </w:r>
      <w:r w:rsidRPr="003D0EAD">
        <w:t>текст,</w:t>
      </w:r>
      <w:r w:rsidR="007528C8">
        <w:t xml:space="preserve"> </w:t>
      </w:r>
      <w:r w:rsidRPr="003D0EAD">
        <w:t>режиссёрскую</w:t>
      </w:r>
      <w:r w:rsidR="007528C8">
        <w:t xml:space="preserve"> </w:t>
      </w:r>
      <w:r w:rsidRPr="003D0EAD">
        <w:t>концепцию,</w:t>
      </w:r>
      <w:r w:rsidR="007528C8">
        <w:t xml:space="preserve"> </w:t>
      </w:r>
      <w:r w:rsidRPr="003D0EAD">
        <w:t>сценографию</w:t>
      </w:r>
      <w:r w:rsidR="007528C8">
        <w:t xml:space="preserve"> </w:t>
      </w:r>
      <w:r w:rsidRPr="003D0EAD">
        <w:t>и</w:t>
      </w:r>
      <w:r w:rsidR="007528C8">
        <w:t xml:space="preserve"> </w:t>
      </w:r>
      <w:r w:rsidRPr="003D0EAD">
        <w:t>другие</w:t>
      </w:r>
      <w:r w:rsidR="007528C8">
        <w:t xml:space="preserve"> </w:t>
      </w:r>
      <w:r w:rsidRPr="003D0EAD">
        <w:t>выразительные</w:t>
      </w:r>
      <w:r w:rsidR="007528C8">
        <w:t xml:space="preserve"> </w:t>
      </w:r>
      <w:r w:rsidRPr="003D0EAD">
        <w:t>средства,</w:t>
      </w:r>
      <w:r w:rsidR="007528C8">
        <w:t xml:space="preserve"> </w:t>
      </w:r>
      <w:r w:rsidRPr="003D0EAD">
        <w:t>создают</w:t>
      </w:r>
      <w:r w:rsidR="007528C8">
        <w:t xml:space="preserve"> </w:t>
      </w:r>
      <w:r w:rsidRPr="003D0EAD">
        <w:t>художественный</w:t>
      </w:r>
      <w:r w:rsidR="007528C8">
        <w:t xml:space="preserve"> </w:t>
      </w:r>
      <w:r w:rsidRPr="003D0EAD">
        <w:t>образ</w:t>
      </w:r>
      <w:r w:rsidR="007528C8">
        <w:t xml:space="preserve"> </w:t>
      </w:r>
      <w:r w:rsidRPr="003D0EAD">
        <w:t>перед</w:t>
      </w:r>
      <w:r w:rsidR="007528C8">
        <w:t xml:space="preserve"> </w:t>
      </w:r>
      <w:r w:rsidRPr="003D0EAD">
        <w:t>зрителями</w:t>
      </w:r>
      <w:r w:rsidR="007528C8">
        <w:t xml:space="preserve"> </w:t>
      </w:r>
      <w:r w:rsidRPr="003D0EAD">
        <w:t>в</w:t>
      </w:r>
      <w:r w:rsidR="007528C8">
        <w:t xml:space="preserve"> </w:t>
      </w:r>
      <w:r w:rsidRPr="003D0EAD">
        <w:t>реальном</w:t>
      </w:r>
      <w:r w:rsidR="007528C8">
        <w:t xml:space="preserve"> </w:t>
      </w:r>
      <w:r w:rsidRPr="003D0EAD">
        <w:t>времени.</w:t>
      </w:r>
      <w:r w:rsidR="007528C8">
        <w:t xml:space="preserve"> </w:t>
      </w:r>
      <w:r>
        <w:t>Театральное</w:t>
      </w:r>
      <w:r w:rsidR="007528C8">
        <w:t xml:space="preserve"> </w:t>
      </w:r>
      <w:r>
        <w:t>искусство</w:t>
      </w:r>
      <w:r w:rsidR="007528C8">
        <w:t xml:space="preserve"> </w:t>
      </w:r>
      <w:r>
        <w:t>появилось</w:t>
      </w:r>
      <w:r w:rsidR="007528C8">
        <w:t xml:space="preserve"> </w:t>
      </w:r>
      <w:r>
        <w:t>тысячелетия</w:t>
      </w:r>
      <w:r w:rsidR="007528C8">
        <w:t xml:space="preserve"> </w:t>
      </w:r>
      <w:r>
        <w:t>назад,</w:t>
      </w:r>
      <w:r w:rsidR="007528C8">
        <w:t xml:space="preserve"> </w:t>
      </w:r>
      <w:r>
        <w:t>будь</w:t>
      </w:r>
      <w:r w:rsidR="007528C8">
        <w:t xml:space="preserve"> </w:t>
      </w:r>
      <w:r>
        <w:t>то</w:t>
      </w:r>
      <w:r w:rsidR="007528C8">
        <w:t xml:space="preserve"> </w:t>
      </w:r>
      <w:r>
        <w:t>первобытные</w:t>
      </w:r>
      <w:r w:rsidR="007528C8">
        <w:t xml:space="preserve"> </w:t>
      </w:r>
      <w:r>
        <w:t>ритуалы,</w:t>
      </w:r>
      <w:r w:rsidR="007528C8">
        <w:t xml:space="preserve"> </w:t>
      </w:r>
      <w:r>
        <w:t>мистерии</w:t>
      </w:r>
      <w:r w:rsidR="007528C8">
        <w:t xml:space="preserve"> </w:t>
      </w:r>
      <w:r>
        <w:t>Древнего</w:t>
      </w:r>
      <w:r w:rsidR="007528C8">
        <w:t xml:space="preserve"> </w:t>
      </w:r>
      <w:r>
        <w:t>Египта</w:t>
      </w:r>
      <w:r w:rsidR="007528C8">
        <w:t xml:space="preserve"> </w:t>
      </w:r>
      <w:r>
        <w:t>или</w:t>
      </w:r>
      <w:r w:rsidR="007528C8">
        <w:t xml:space="preserve"> </w:t>
      </w:r>
      <w:r>
        <w:t>представления</w:t>
      </w:r>
      <w:r w:rsidR="007528C8">
        <w:t xml:space="preserve"> </w:t>
      </w:r>
      <w:r>
        <w:t>Античной</w:t>
      </w:r>
      <w:r w:rsidR="007528C8">
        <w:t xml:space="preserve"> </w:t>
      </w:r>
      <w:r>
        <w:t>Греции</w:t>
      </w:r>
      <w:r w:rsidR="007528C8">
        <w:t xml:space="preserve"> </w:t>
      </w:r>
      <w:r>
        <w:t>и</w:t>
      </w:r>
      <w:r w:rsidR="007528C8">
        <w:t xml:space="preserve"> </w:t>
      </w:r>
      <w:r>
        <w:t>Древнего</w:t>
      </w:r>
      <w:r w:rsidR="007528C8">
        <w:t xml:space="preserve"> </w:t>
      </w:r>
      <w:r>
        <w:t>Рима,</w:t>
      </w:r>
      <w:r w:rsidR="007528C8">
        <w:t xml:space="preserve"> </w:t>
      </w:r>
      <w:r>
        <w:t>ставшие</w:t>
      </w:r>
      <w:r w:rsidR="007528C8">
        <w:t xml:space="preserve"> </w:t>
      </w:r>
      <w:r>
        <w:t>колыбелью</w:t>
      </w:r>
      <w:r w:rsidR="007528C8">
        <w:t xml:space="preserve"> </w:t>
      </w:r>
      <w:r>
        <w:t>европейского</w:t>
      </w:r>
      <w:r w:rsidR="007528C8">
        <w:t xml:space="preserve"> </w:t>
      </w:r>
      <w:r>
        <w:t>театра.</w:t>
      </w:r>
    </w:p>
    <w:p w14:paraId="2CAF7DF2" w14:textId="6EFF6ACE" w:rsidR="00F5165E" w:rsidRDefault="00F5165E" w:rsidP="00F5165E">
      <w:r>
        <w:t>Это</w:t>
      </w:r>
      <w:r w:rsidR="007528C8">
        <w:t xml:space="preserve"> </w:t>
      </w:r>
      <w:r w:rsidRPr="00F5165E">
        <w:t>искусство,</w:t>
      </w:r>
      <w:r w:rsidR="007528C8">
        <w:t xml:space="preserve"> </w:t>
      </w:r>
      <w:r w:rsidRPr="00F5165E">
        <w:t>которое,</w:t>
      </w:r>
      <w:r w:rsidR="007528C8">
        <w:t xml:space="preserve"> </w:t>
      </w:r>
      <w:r w:rsidRPr="00F5165E">
        <w:t>проходя</w:t>
      </w:r>
      <w:r w:rsidR="007528C8">
        <w:t xml:space="preserve"> </w:t>
      </w:r>
      <w:r w:rsidRPr="00F5165E">
        <w:t>сквозь</w:t>
      </w:r>
      <w:r w:rsidR="007528C8">
        <w:t xml:space="preserve"> </w:t>
      </w:r>
      <w:r w:rsidRPr="00F5165E">
        <w:t>века,</w:t>
      </w:r>
      <w:r w:rsidR="007528C8">
        <w:t xml:space="preserve"> </w:t>
      </w:r>
      <w:r w:rsidRPr="00F5165E">
        <w:t>не</w:t>
      </w:r>
      <w:r w:rsidR="007528C8">
        <w:t xml:space="preserve"> </w:t>
      </w:r>
      <w:r w:rsidRPr="00F5165E">
        <w:t>просто</w:t>
      </w:r>
      <w:r w:rsidR="007528C8">
        <w:t xml:space="preserve"> </w:t>
      </w:r>
      <w:r w:rsidRPr="00F5165E">
        <w:t>сохраняет</w:t>
      </w:r>
      <w:r w:rsidR="007528C8">
        <w:t xml:space="preserve"> </w:t>
      </w:r>
      <w:r w:rsidRPr="00F5165E">
        <w:t>свою</w:t>
      </w:r>
      <w:r w:rsidR="007528C8">
        <w:t xml:space="preserve"> </w:t>
      </w:r>
      <w:r w:rsidRPr="00F5165E">
        <w:t>актуальность,</w:t>
      </w:r>
      <w:r w:rsidR="007528C8">
        <w:t xml:space="preserve"> </w:t>
      </w:r>
      <w:r w:rsidRPr="00F5165E">
        <w:t>но</w:t>
      </w:r>
      <w:r w:rsidR="007528C8">
        <w:t xml:space="preserve"> </w:t>
      </w:r>
      <w:r w:rsidRPr="00F5165E">
        <w:t>и</w:t>
      </w:r>
      <w:r w:rsidR="007528C8">
        <w:t xml:space="preserve"> </w:t>
      </w:r>
      <w:r w:rsidRPr="00F5165E">
        <w:t>постоянно</w:t>
      </w:r>
      <w:r w:rsidR="007528C8">
        <w:t xml:space="preserve"> </w:t>
      </w:r>
      <w:r w:rsidRPr="00F5165E">
        <w:t>трансформируется,</w:t>
      </w:r>
      <w:r w:rsidR="007528C8">
        <w:t xml:space="preserve"> </w:t>
      </w:r>
      <w:r w:rsidRPr="00F5165E">
        <w:t>отвечая</w:t>
      </w:r>
      <w:r w:rsidR="007528C8">
        <w:t xml:space="preserve"> </w:t>
      </w:r>
      <w:r w:rsidRPr="00F5165E">
        <w:t>на</w:t>
      </w:r>
      <w:r w:rsidR="007528C8">
        <w:t xml:space="preserve"> </w:t>
      </w:r>
      <w:r w:rsidRPr="00F5165E">
        <w:t>вызовы</w:t>
      </w:r>
      <w:r w:rsidR="007528C8">
        <w:t xml:space="preserve"> </w:t>
      </w:r>
      <w:r w:rsidRPr="00F5165E">
        <w:t>времени.</w:t>
      </w:r>
      <w:r w:rsidR="007528C8">
        <w:t xml:space="preserve"> </w:t>
      </w:r>
      <w:r w:rsidR="00A07993" w:rsidRPr="00F5165E">
        <w:t>От</w:t>
      </w:r>
      <w:r w:rsidR="00A07993">
        <w:t xml:space="preserve"> </w:t>
      </w:r>
      <w:r w:rsidR="00A07993" w:rsidRPr="00F5165E">
        <w:t>древних</w:t>
      </w:r>
      <w:r w:rsidR="00A07993">
        <w:t xml:space="preserve"> </w:t>
      </w:r>
      <w:r w:rsidR="00A07993" w:rsidRPr="00F5165E">
        <w:t>ритуалов</w:t>
      </w:r>
      <w:r w:rsidR="00A07993">
        <w:t xml:space="preserve"> </w:t>
      </w:r>
      <w:r w:rsidR="00A07993" w:rsidRPr="00F5165E">
        <w:t>до</w:t>
      </w:r>
      <w:r w:rsidR="00A07993">
        <w:t xml:space="preserve"> </w:t>
      </w:r>
      <w:r w:rsidR="00A07993" w:rsidRPr="00F5165E">
        <w:t>постановок</w:t>
      </w:r>
      <w:r w:rsidR="00A07993">
        <w:t xml:space="preserve"> модернизма</w:t>
      </w:r>
      <w:r w:rsidR="007528C8">
        <w:t xml:space="preserve"> </w:t>
      </w:r>
      <w:r w:rsidRPr="00F5165E">
        <w:t>он</w:t>
      </w:r>
      <w:r w:rsidR="007528C8">
        <w:t xml:space="preserve"> </w:t>
      </w:r>
      <w:r w:rsidRPr="00F5165E">
        <w:t>остаётся</w:t>
      </w:r>
      <w:r w:rsidR="007528C8">
        <w:t xml:space="preserve"> </w:t>
      </w:r>
      <w:r w:rsidRPr="00F5165E">
        <w:t>живым</w:t>
      </w:r>
      <w:r w:rsidR="007528C8">
        <w:t xml:space="preserve"> </w:t>
      </w:r>
      <w:r w:rsidRPr="00F5165E">
        <w:t>диалогом</w:t>
      </w:r>
      <w:r w:rsidR="007528C8">
        <w:t xml:space="preserve"> </w:t>
      </w:r>
      <w:r w:rsidRPr="00F5165E">
        <w:t>между</w:t>
      </w:r>
      <w:r w:rsidR="007528C8">
        <w:t xml:space="preserve"> </w:t>
      </w:r>
      <w:r w:rsidRPr="00F5165E">
        <w:t>эпохами,</w:t>
      </w:r>
      <w:r w:rsidR="007528C8">
        <w:t xml:space="preserve"> </w:t>
      </w:r>
      <w:r w:rsidRPr="00F5165E">
        <w:t>культурами</w:t>
      </w:r>
      <w:r w:rsidR="007528C8">
        <w:t xml:space="preserve"> </w:t>
      </w:r>
      <w:r w:rsidRPr="00F5165E">
        <w:t>и</w:t>
      </w:r>
      <w:r w:rsidR="007528C8">
        <w:t xml:space="preserve"> </w:t>
      </w:r>
      <w:r w:rsidRPr="00F5165E">
        <w:t>людьми.</w:t>
      </w:r>
      <w:r w:rsidR="007528C8">
        <w:t xml:space="preserve"> </w:t>
      </w:r>
      <w:r w:rsidRPr="00F5165E">
        <w:t>Его</w:t>
      </w:r>
      <w:r w:rsidR="007528C8">
        <w:t xml:space="preserve"> </w:t>
      </w:r>
      <w:r w:rsidRPr="00F5165E">
        <w:t>сила</w:t>
      </w:r>
      <w:r w:rsidR="007528C8">
        <w:t xml:space="preserve"> </w:t>
      </w:r>
      <w:r w:rsidRPr="00F5165E">
        <w:t>—</w:t>
      </w:r>
      <w:r w:rsidR="007528C8">
        <w:t xml:space="preserve"> </w:t>
      </w:r>
      <w:r w:rsidRPr="00F5165E">
        <w:t>в</w:t>
      </w:r>
      <w:r w:rsidR="007528C8">
        <w:t xml:space="preserve"> </w:t>
      </w:r>
      <w:r w:rsidRPr="00F5165E">
        <w:t>способности</w:t>
      </w:r>
      <w:r w:rsidR="007528C8">
        <w:t xml:space="preserve"> </w:t>
      </w:r>
      <w:r w:rsidRPr="00F5165E">
        <w:t>переосмыслять</w:t>
      </w:r>
      <w:r w:rsidR="007528C8">
        <w:t xml:space="preserve"> </w:t>
      </w:r>
      <w:r w:rsidRPr="00F5165E">
        <w:t>традиции,</w:t>
      </w:r>
      <w:r w:rsidR="007528C8">
        <w:t xml:space="preserve"> </w:t>
      </w:r>
      <w:r w:rsidRPr="00F5165E">
        <w:t>не</w:t>
      </w:r>
      <w:r w:rsidR="007528C8">
        <w:t xml:space="preserve"> </w:t>
      </w:r>
      <w:r w:rsidRPr="00F5165E">
        <w:t>теряя</w:t>
      </w:r>
      <w:r w:rsidR="007528C8">
        <w:t xml:space="preserve"> </w:t>
      </w:r>
      <w:r w:rsidRPr="00F5165E">
        <w:t>при</w:t>
      </w:r>
      <w:r w:rsidR="007528C8">
        <w:t xml:space="preserve"> </w:t>
      </w:r>
      <w:r w:rsidRPr="00F5165E">
        <w:t>этом</w:t>
      </w:r>
      <w:r w:rsidR="007528C8">
        <w:t xml:space="preserve"> </w:t>
      </w:r>
      <w:r w:rsidRPr="00F5165E">
        <w:t>сути:</w:t>
      </w:r>
      <w:r w:rsidR="007528C8">
        <w:t xml:space="preserve"> </w:t>
      </w:r>
      <w:r w:rsidRPr="00F5165E">
        <w:t>живого</w:t>
      </w:r>
      <w:r w:rsidR="007528C8">
        <w:t xml:space="preserve"> </w:t>
      </w:r>
      <w:r w:rsidRPr="00F5165E">
        <w:t>взаимодействия</w:t>
      </w:r>
      <w:r w:rsidR="007528C8">
        <w:t xml:space="preserve"> </w:t>
      </w:r>
      <w:r w:rsidRPr="00F5165E">
        <w:t>между</w:t>
      </w:r>
      <w:r w:rsidR="007528C8">
        <w:t xml:space="preserve"> </w:t>
      </w:r>
      <w:r w:rsidRPr="00F5165E">
        <w:t>сценой</w:t>
      </w:r>
      <w:r w:rsidR="007528C8">
        <w:t xml:space="preserve"> </w:t>
      </w:r>
      <w:r w:rsidRPr="00F5165E">
        <w:t>и</w:t>
      </w:r>
      <w:r w:rsidR="007528C8">
        <w:t xml:space="preserve"> </w:t>
      </w:r>
      <w:r w:rsidRPr="00F5165E">
        <w:t>зрителем.</w:t>
      </w:r>
    </w:p>
    <w:p w14:paraId="48272DEF" w14:textId="77777777" w:rsidR="00A07993" w:rsidRDefault="00F5165E" w:rsidP="00F5165E">
      <w:r w:rsidRPr="00F5165E">
        <w:t>Если</w:t>
      </w:r>
      <w:r w:rsidR="007528C8">
        <w:t xml:space="preserve"> </w:t>
      </w:r>
      <w:r w:rsidRPr="00F5165E">
        <w:t>раньше</w:t>
      </w:r>
      <w:r w:rsidR="007528C8">
        <w:t xml:space="preserve"> </w:t>
      </w:r>
      <w:r>
        <w:t>люди</w:t>
      </w:r>
      <w:r w:rsidR="007528C8">
        <w:t xml:space="preserve"> </w:t>
      </w:r>
      <w:r w:rsidRPr="00F5165E">
        <w:t>вручную</w:t>
      </w:r>
      <w:r w:rsidR="007528C8">
        <w:t xml:space="preserve"> </w:t>
      </w:r>
      <w:r w:rsidRPr="00F5165E">
        <w:t>считали</w:t>
      </w:r>
      <w:r w:rsidR="007528C8">
        <w:t xml:space="preserve"> </w:t>
      </w:r>
      <w:r w:rsidRPr="00F5165E">
        <w:t>кассу,</w:t>
      </w:r>
      <w:r w:rsidR="007528C8">
        <w:t xml:space="preserve"> </w:t>
      </w:r>
      <w:r>
        <w:t>писали</w:t>
      </w:r>
      <w:r w:rsidR="007528C8">
        <w:t xml:space="preserve"> </w:t>
      </w:r>
      <w:r>
        <w:t>программы</w:t>
      </w:r>
      <w:r w:rsidR="007528C8">
        <w:t xml:space="preserve"> </w:t>
      </w:r>
      <w:r w:rsidRPr="00F5165E">
        <w:t>и</w:t>
      </w:r>
      <w:r w:rsidR="007528C8">
        <w:t xml:space="preserve"> </w:t>
      </w:r>
      <w:r w:rsidRPr="00F5165E">
        <w:t>заполняли</w:t>
      </w:r>
      <w:r w:rsidR="007528C8">
        <w:t xml:space="preserve"> </w:t>
      </w:r>
      <w:r w:rsidRPr="00F5165E">
        <w:t>зрительские</w:t>
      </w:r>
      <w:r w:rsidR="007528C8">
        <w:t xml:space="preserve"> </w:t>
      </w:r>
      <w:r w:rsidRPr="00F5165E">
        <w:t>журналы,</w:t>
      </w:r>
      <w:r w:rsidR="007528C8">
        <w:t xml:space="preserve"> </w:t>
      </w:r>
      <w:r w:rsidRPr="00F5165E">
        <w:t>то</w:t>
      </w:r>
      <w:r w:rsidR="007528C8">
        <w:t xml:space="preserve"> </w:t>
      </w:r>
      <w:r w:rsidRPr="00F5165E">
        <w:t>сегодня</w:t>
      </w:r>
      <w:r w:rsidR="007528C8">
        <w:t xml:space="preserve"> </w:t>
      </w:r>
      <w:r w:rsidRPr="00F5165E">
        <w:t>автоматизированные</w:t>
      </w:r>
      <w:r w:rsidR="007528C8">
        <w:t xml:space="preserve"> </w:t>
      </w:r>
      <w:r w:rsidRPr="00F5165E">
        <w:t>системы</w:t>
      </w:r>
      <w:r w:rsidR="007528C8">
        <w:t xml:space="preserve"> </w:t>
      </w:r>
      <w:r w:rsidRPr="00F5165E">
        <w:t>берут</w:t>
      </w:r>
      <w:r w:rsidR="007528C8">
        <w:t xml:space="preserve"> </w:t>
      </w:r>
      <w:r w:rsidRPr="00F5165E">
        <w:t>на</w:t>
      </w:r>
      <w:r w:rsidR="007528C8">
        <w:t xml:space="preserve"> </w:t>
      </w:r>
      <w:r w:rsidRPr="00F5165E">
        <w:t>себя</w:t>
      </w:r>
      <w:r w:rsidR="007528C8">
        <w:t xml:space="preserve"> </w:t>
      </w:r>
      <w:r w:rsidRPr="00F5165E">
        <w:t>рутину,</w:t>
      </w:r>
      <w:r w:rsidR="007528C8">
        <w:t xml:space="preserve"> </w:t>
      </w:r>
      <w:r w:rsidRPr="00F5165E">
        <w:t>освобождая</w:t>
      </w:r>
      <w:r w:rsidR="007528C8">
        <w:t xml:space="preserve"> </w:t>
      </w:r>
      <w:r w:rsidRPr="00F5165E">
        <w:t>время</w:t>
      </w:r>
      <w:r w:rsidR="007528C8">
        <w:t xml:space="preserve"> </w:t>
      </w:r>
      <w:r>
        <w:t>и</w:t>
      </w:r>
      <w:r w:rsidR="007528C8">
        <w:t xml:space="preserve"> </w:t>
      </w:r>
      <w:r>
        <w:t>сохраняя</w:t>
      </w:r>
      <w:r w:rsidR="007528C8">
        <w:t xml:space="preserve"> </w:t>
      </w:r>
      <w:r>
        <w:t>деньги</w:t>
      </w:r>
      <w:r w:rsidRPr="00F5165E">
        <w:t>.</w:t>
      </w:r>
      <w:r w:rsidR="007528C8">
        <w:t xml:space="preserve"> </w:t>
      </w:r>
    </w:p>
    <w:p w14:paraId="359B3B04" w14:textId="57B14EC1" w:rsidR="00F5165E" w:rsidRDefault="00F5165E" w:rsidP="00F5165E">
      <w:r>
        <w:t>Целью</w:t>
      </w:r>
      <w:r w:rsidR="007528C8">
        <w:t xml:space="preserve"> </w:t>
      </w:r>
      <w:r>
        <w:t>данного</w:t>
      </w:r>
      <w:r w:rsidR="007528C8">
        <w:t xml:space="preserve"> </w:t>
      </w:r>
      <w:r>
        <w:t>курсового</w:t>
      </w:r>
      <w:r w:rsidR="007528C8">
        <w:t xml:space="preserve"> </w:t>
      </w:r>
      <w:r>
        <w:t>проекта</w:t>
      </w:r>
      <w:r w:rsidR="007528C8">
        <w:t xml:space="preserve"> </w:t>
      </w:r>
      <w:r>
        <w:t>станет</w:t>
      </w:r>
      <w:r w:rsidR="007528C8">
        <w:t xml:space="preserve"> </w:t>
      </w:r>
      <w:r>
        <w:t>обеспечение</w:t>
      </w:r>
      <w:r w:rsidR="007528C8">
        <w:t xml:space="preserve"> </w:t>
      </w:r>
      <w:r>
        <w:t>удобства</w:t>
      </w:r>
      <w:r w:rsidR="007528C8">
        <w:t xml:space="preserve"> </w:t>
      </w:r>
      <w:r>
        <w:t>организаторам</w:t>
      </w:r>
      <w:r w:rsidR="007528C8">
        <w:t xml:space="preserve"> </w:t>
      </w:r>
      <w:r>
        <w:t>театральных</w:t>
      </w:r>
      <w:r w:rsidR="007528C8">
        <w:t xml:space="preserve"> </w:t>
      </w:r>
      <w:r>
        <w:t>событий</w:t>
      </w:r>
      <w:r w:rsidR="007528C8">
        <w:t xml:space="preserve"> </w:t>
      </w:r>
      <w:r>
        <w:t>в</w:t>
      </w:r>
      <w:r w:rsidR="007528C8">
        <w:t xml:space="preserve"> </w:t>
      </w:r>
      <w:r>
        <w:t>отслеживании</w:t>
      </w:r>
      <w:r w:rsidR="007528C8">
        <w:t xml:space="preserve"> </w:t>
      </w:r>
      <w:r>
        <w:t>билетов,</w:t>
      </w:r>
      <w:r w:rsidR="007528C8">
        <w:t xml:space="preserve"> </w:t>
      </w:r>
      <w:r>
        <w:t>настройке</w:t>
      </w:r>
      <w:r w:rsidR="007528C8">
        <w:t xml:space="preserve"> </w:t>
      </w:r>
      <w:r>
        <w:t>программ</w:t>
      </w:r>
      <w:r w:rsidR="007528C8">
        <w:t xml:space="preserve"> </w:t>
      </w:r>
      <w:r>
        <w:t>постановок,</w:t>
      </w:r>
      <w:r w:rsidR="007528C8">
        <w:t xml:space="preserve"> </w:t>
      </w:r>
      <w:r>
        <w:t>отслеживанию</w:t>
      </w:r>
      <w:r w:rsidR="007528C8">
        <w:t xml:space="preserve"> </w:t>
      </w:r>
      <w:r>
        <w:t>текущих,</w:t>
      </w:r>
      <w:r w:rsidR="007528C8">
        <w:t xml:space="preserve"> </w:t>
      </w:r>
      <w:r>
        <w:t>запланированных</w:t>
      </w:r>
      <w:r w:rsidR="007528C8">
        <w:t xml:space="preserve"> </w:t>
      </w:r>
      <w:r>
        <w:t>и</w:t>
      </w:r>
      <w:r w:rsidR="007528C8">
        <w:t xml:space="preserve"> </w:t>
      </w:r>
      <w:r>
        <w:t>прошедших</w:t>
      </w:r>
      <w:r w:rsidR="007528C8">
        <w:t xml:space="preserve"> </w:t>
      </w:r>
      <w:r>
        <w:t>событий,</w:t>
      </w:r>
      <w:r w:rsidR="007528C8">
        <w:t xml:space="preserve"> </w:t>
      </w:r>
      <w:r>
        <w:t>ведение</w:t>
      </w:r>
      <w:r w:rsidR="007528C8">
        <w:t xml:space="preserve"> </w:t>
      </w:r>
      <w:r>
        <w:t>учёта</w:t>
      </w:r>
      <w:r w:rsidR="007528C8">
        <w:t xml:space="preserve"> </w:t>
      </w:r>
      <w:r>
        <w:t>персонала</w:t>
      </w:r>
      <w:r w:rsidR="007528C8">
        <w:t xml:space="preserve"> </w:t>
      </w:r>
      <w:r>
        <w:t>на</w:t>
      </w:r>
      <w:r w:rsidR="007528C8">
        <w:t xml:space="preserve"> </w:t>
      </w:r>
      <w:r>
        <w:t>актёрских</w:t>
      </w:r>
      <w:r w:rsidR="007528C8">
        <w:t xml:space="preserve"> </w:t>
      </w:r>
      <w:r>
        <w:t>или</w:t>
      </w:r>
      <w:r w:rsidR="007528C8">
        <w:t xml:space="preserve"> </w:t>
      </w:r>
      <w:r>
        <w:t>других</w:t>
      </w:r>
      <w:r w:rsidR="007528C8">
        <w:t xml:space="preserve"> </w:t>
      </w:r>
      <w:r>
        <w:t>позициях</w:t>
      </w:r>
      <w:r w:rsidR="007528C8">
        <w:t xml:space="preserve"> </w:t>
      </w:r>
      <w:r>
        <w:t>постановкой.</w:t>
      </w:r>
    </w:p>
    <w:p w14:paraId="39D58B8A" w14:textId="12BE7A2F" w:rsidR="00551173" w:rsidRDefault="004155D6" w:rsidP="004155D6">
      <w:r>
        <w:t>В</w:t>
      </w:r>
      <w:r w:rsidR="007528C8">
        <w:t xml:space="preserve"> </w:t>
      </w:r>
      <w:r w:rsidR="000D79E5">
        <w:t>задачи</w:t>
      </w:r>
      <w:r w:rsidR="007528C8">
        <w:t xml:space="preserve"> </w:t>
      </w:r>
      <w:r>
        <w:t>данного</w:t>
      </w:r>
      <w:r w:rsidR="007528C8">
        <w:t xml:space="preserve"> </w:t>
      </w:r>
      <w:r>
        <w:t>курсового</w:t>
      </w:r>
      <w:r w:rsidR="007528C8">
        <w:t xml:space="preserve"> </w:t>
      </w:r>
      <w:r w:rsidR="000D79E5">
        <w:t xml:space="preserve">входят </w:t>
      </w:r>
      <w:r>
        <w:t>разработ</w:t>
      </w:r>
      <w:r w:rsidR="000D79E5">
        <w:t>к</w:t>
      </w:r>
      <w:r>
        <w:t>а</w:t>
      </w:r>
      <w:r w:rsidR="000D79E5">
        <w:t xml:space="preserve"> и тестирование</w:t>
      </w:r>
      <w:r w:rsidR="007528C8">
        <w:t xml:space="preserve"> </w:t>
      </w:r>
      <w:r>
        <w:t>систем</w:t>
      </w:r>
      <w:r w:rsidR="000D79E5">
        <w:t>ы</w:t>
      </w:r>
      <w:r>
        <w:t>,</w:t>
      </w:r>
      <w:r w:rsidR="007528C8">
        <w:t xml:space="preserve"> </w:t>
      </w:r>
      <w:r>
        <w:t>обеспечивающая</w:t>
      </w:r>
      <w:r w:rsidR="007528C8">
        <w:t xml:space="preserve"> </w:t>
      </w:r>
      <w:r>
        <w:t>такое</w:t>
      </w:r>
      <w:r w:rsidR="007528C8">
        <w:t xml:space="preserve"> </w:t>
      </w:r>
      <w:r>
        <w:t>удобство,</w:t>
      </w:r>
      <w:r w:rsidR="007528C8">
        <w:t xml:space="preserve"> </w:t>
      </w:r>
      <w:r w:rsidR="000D79E5">
        <w:t>обеспечение и настройка</w:t>
      </w:r>
      <w:r w:rsidR="007528C8">
        <w:t xml:space="preserve"> </w:t>
      </w:r>
      <w:r>
        <w:t>связ</w:t>
      </w:r>
      <w:r w:rsidR="000D79E5">
        <w:t>и</w:t>
      </w:r>
      <w:r w:rsidR="007528C8">
        <w:t xml:space="preserve"> </w:t>
      </w:r>
      <w:r>
        <w:t>баз</w:t>
      </w:r>
      <w:r w:rsidR="000D79E5">
        <w:t>ы</w:t>
      </w:r>
      <w:r w:rsidR="007528C8">
        <w:t xml:space="preserve"> </w:t>
      </w:r>
      <w:r>
        <w:t>данных</w:t>
      </w:r>
      <w:r w:rsidR="007528C8">
        <w:t xml:space="preserve"> </w:t>
      </w:r>
      <w:r>
        <w:t>и</w:t>
      </w:r>
      <w:r w:rsidR="007528C8">
        <w:t xml:space="preserve"> </w:t>
      </w:r>
      <w:r>
        <w:t>приложени</w:t>
      </w:r>
      <w:r w:rsidR="000D79E5">
        <w:t>я</w:t>
      </w:r>
      <w:r>
        <w:t>.</w:t>
      </w:r>
      <w:r w:rsidR="00551173">
        <w:br w:type="page"/>
      </w:r>
    </w:p>
    <w:p w14:paraId="5056F8E2" w14:textId="178E36DD" w:rsidR="008E51E1" w:rsidRDefault="00B7032F" w:rsidP="005445A2">
      <w:pPr>
        <w:pStyle w:val="1"/>
      </w:pPr>
      <w:bookmarkStart w:id="10" w:name="_Toc200297948"/>
      <w:bookmarkStart w:id="11" w:name="_Toc200557871"/>
      <w:r>
        <w:lastRenderedPageBreak/>
        <w:t>Общая</w:t>
      </w:r>
      <w:r w:rsidR="007528C8">
        <w:t xml:space="preserve"> </w:t>
      </w:r>
      <w:r>
        <w:t>часть</w:t>
      </w:r>
      <w:bookmarkEnd w:id="10"/>
      <w:bookmarkEnd w:id="11"/>
    </w:p>
    <w:p w14:paraId="3396E871" w14:textId="7F827BEF" w:rsidR="00B7032F" w:rsidRDefault="00B7032F" w:rsidP="00481646">
      <w:pPr>
        <w:pStyle w:val="20"/>
      </w:pPr>
      <w:bookmarkStart w:id="12" w:name="_Toc200297949"/>
      <w:bookmarkStart w:id="13" w:name="_Toc200557872"/>
      <w:r w:rsidRPr="00B7032F">
        <w:t>Анализ</w:t>
      </w:r>
      <w:r w:rsidR="007528C8">
        <w:t xml:space="preserve"> </w:t>
      </w:r>
      <w:r w:rsidRPr="00B7032F">
        <w:t>предметной</w:t>
      </w:r>
      <w:r w:rsidR="007528C8">
        <w:t xml:space="preserve"> </w:t>
      </w:r>
      <w:r w:rsidRPr="00B7032F">
        <w:t>области</w:t>
      </w:r>
      <w:bookmarkEnd w:id="12"/>
      <w:bookmarkEnd w:id="13"/>
    </w:p>
    <w:p w14:paraId="42EB91DE" w14:textId="78A572D2" w:rsidR="002E5C62" w:rsidRDefault="001206F1" w:rsidP="004155D6">
      <w:r>
        <w:t>Сперва</w:t>
      </w:r>
      <w:r w:rsidR="007528C8">
        <w:t xml:space="preserve"> </w:t>
      </w:r>
      <w:r>
        <w:t>важно</w:t>
      </w:r>
      <w:r w:rsidR="007528C8">
        <w:t xml:space="preserve"> </w:t>
      </w:r>
      <w:r>
        <w:t>обозначить,</w:t>
      </w:r>
      <w:r w:rsidR="007528C8">
        <w:t xml:space="preserve"> </w:t>
      </w:r>
      <w:r>
        <w:t>что</w:t>
      </w:r>
      <w:r w:rsidR="007528C8">
        <w:t xml:space="preserve"> </w:t>
      </w:r>
      <w:r>
        <w:t>данная</w:t>
      </w:r>
      <w:r w:rsidR="007528C8">
        <w:t xml:space="preserve"> </w:t>
      </w:r>
      <w:r>
        <w:t>система</w:t>
      </w:r>
      <w:r w:rsidR="007528C8">
        <w:t xml:space="preserve"> </w:t>
      </w:r>
      <w:r>
        <w:t>предназначена</w:t>
      </w:r>
      <w:r w:rsidR="007528C8">
        <w:t xml:space="preserve"> </w:t>
      </w:r>
      <w:r>
        <w:t>для</w:t>
      </w:r>
      <w:r w:rsidR="007528C8">
        <w:t xml:space="preserve"> </w:t>
      </w:r>
      <w:r>
        <w:t>внутреннего</w:t>
      </w:r>
      <w:r w:rsidR="007528C8">
        <w:t xml:space="preserve"> </w:t>
      </w:r>
      <w:r>
        <w:t>использования</w:t>
      </w:r>
      <w:r w:rsidR="007528C8">
        <w:t xml:space="preserve"> </w:t>
      </w:r>
      <w:r>
        <w:t>среди</w:t>
      </w:r>
      <w:r w:rsidR="007528C8">
        <w:t xml:space="preserve"> </w:t>
      </w:r>
      <w:r>
        <w:t>работников</w:t>
      </w:r>
      <w:r w:rsidR="007528C8">
        <w:t xml:space="preserve"> </w:t>
      </w:r>
      <w:r>
        <w:t>компании,</w:t>
      </w:r>
      <w:r w:rsidR="007528C8">
        <w:t xml:space="preserve"> </w:t>
      </w:r>
      <w:r>
        <w:t>а</w:t>
      </w:r>
      <w:r w:rsidR="007528C8">
        <w:t xml:space="preserve"> </w:t>
      </w:r>
      <w:r>
        <w:t>не</w:t>
      </w:r>
      <w:r w:rsidR="007528C8">
        <w:t xml:space="preserve"> </w:t>
      </w:r>
      <w:r>
        <w:t>для</w:t>
      </w:r>
      <w:r w:rsidR="007528C8">
        <w:t xml:space="preserve"> </w:t>
      </w:r>
      <w:r>
        <w:t>широкого</w:t>
      </w:r>
      <w:r w:rsidR="007528C8">
        <w:t xml:space="preserve"> </w:t>
      </w:r>
      <w:r>
        <w:t>круга</w:t>
      </w:r>
      <w:r w:rsidR="007528C8">
        <w:t xml:space="preserve"> </w:t>
      </w:r>
      <w:r>
        <w:t>пользователей.</w:t>
      </w:r>
      <w:r w:rsidR="007528C8">
        <w:t xml:space="preserve"> </w:t>
      </w:r>
      <w:r>
        <w:t>Поэтому</w:t>
      </w:r>
      <w:r w:rsidR="007528C8">
        <w:t xml:space="preserve"> </w:t>
      </w:r>
      <w:r>
        <w:t>яркая,</w:t>
      </w:r>
      <w:r w:rsidR="007528C8">
        <w:t xml:space="preserve"> </w:t>
      </w:r>
      <w:r>
        <w:t>почти</w:t>
      </w:r>
      <w:r w:rsidR="007528C8">
        <w:t xml:space="preserve"> </w:t>
      </w:r>
      <w:r>
        <w:t>рекламная</w:t>
      </w:r>
      <w:r w:rsidR="007528C8">
        <w:t xml:space="preserve"> </w:t>
      </w:r>
      <w:r>
        <w:t>составляющая</w:t>
      </w:r>
      <w:r w:rsidR="007528C8">
        <w:t xml:space="preserve"> </w:t>
      </w:r>
      <w:r>
        <w:t>пользовательского</w:t>
      </w:r>
      <w:r w:rsidR="007528C8">
        <w:t xml:space="preserve"> </w:t>
      </w:r>
      <w:r>
        <w:t>интерфейса</w:t>
      </w:r>
      <w:r w:rsidR="007528C8">
        <w:t xml:space="preserve"> </w:t>
      </w:r>
      <w:r>
        <w:t>будет</w:t>
      </w:r>
      <w:r w:rsidR="007528C8">
        <w:t xml:space="preserve"> </w:t>
      </w:r>
      <w:r>
        <w:t>опущена</w:t>
      </w:r>
      <w:r w:rsidR="007528C8">
        <w:t xml:space="preserve"> </w:t>
      </w:r>
      <w:r>
        <w:t>и</w:t>
      </w:r>
      <w:r w:rsidR="007528C8">
        <w:t xml:space="preserve"> </w:t>
      </w:r>
      <w:r>
        <w:t>в</w:t>
      </w:r>
      <w:r w:rsidR="007528C8">
        <w:t xml:space="preserve"> </w:t>
      </w:r>
      <w:r>
        <w:t>первую</w:t>
      </w:r>
      <w:r w:rsidR="007528C8">
        <w:t xml:space="preserve"> </w:t>
      </w:r>
      <w:r>
        <w:t>очередь</w:t>
      </w:r>
      <w:r w:rsidR="007528C8">
        <w:t xml:space="preserve"> </w:t>
      </w:r>
      <w:r>
        <w:t>соблюдена</w:t>
      </w:r>
      <w:r w:rsidR="007528C8">
        <w:t xml:space="preserve"> </w:t>
      </w:r>
      <w:r>
        <w:t>функциональная</w:t>
      </w:r>
      <w:r w:rsidR="007528C8">
        <w:t xml:space="preserve"> </w:t>
      </w:r>
      <w:r>
        <w:t>пригодность.</w:t>
      </w:r>
      <w:r w:rsidR="007528C8">
        <w:t xml:space="preserve"> </w:t>
      </w:r>
    </w:p>
    <w:p w14:paraId="385C1FA7" w14:textId="3A221803" w:rsidR="002E5C62" w:rsidRDefault="002E5C62" w:rsidP="007C0549">
      <w:pPr>
        <w:tabs>
          <w:tab w:val="left" w:pos="0"/>
        </w:tabs>
        <w:spacing w:after="0"/>
        <w:contextualSpacing w:val="0"/>
      </w:pPr>
      <w:r>
        <w:t>Главными</w:t>
      </w:r>
      <w:r w:rsidR="007528C8">
        <w:t xml:space="preserve"> </w:t>
      </w:r>
      <w:r>
        <w:t>сущностями</w:t>
      </w:r>
      <w:r w:rsidR="007528C8">
        <w:t xml:space="preserve"> </w:t>
      </w:r>
      <w:r>
        <w:t>театрального</w:t>
      </w:r>
      <w:r w:rsidR="007528C8">
        <w:t xml:space="preserve"> </w:t>
      </w:r>
      <w:r>
        <w:t>учреждения</w:t>
      </w:r>
      <w:r w:rsidR="007528C8">
        <w:t xml:space="preserve"> </w:t>
      </w:r>
      <w:r>
        <w:t>являются:</w:t>
      </w:r>
    </w:p>
    <w:p w14:paraId="3A0746A2" w14:textId="77777777" w:rsidR="00FC13D1" w:rsidRPr="00FC13D1" w:rsidRDefault="00FC13D1" w:rsidP="00A07993">
      <w:pPr>
        <w:pStyle w:val="a"/>
        <w:tabs>
          <w:tab w:val="left" w:pos="1134"/>
        </w:tabs>
        <w:ind w:left="0" w:firstLine="709"/>
        <w:contextualSpacing w:val="0"/>
      </w:pPr>
      <w:r w:rsidRPr="004E62DF">
        <w:t>Билеты</w:t>
      </w:r>
      <w:r w:rsidRPr="00FC13D1">
        <w:t>;</w:t>
      </w:r>
    </w:p>
    <w:p w14:paraId="1BEA8EBA" w14:textId="42FD82F7" w:rsidR="007C0549" w:rsidRPr="007C0549" w:rsidRDefault="00FC13D1" w:rsidP="007C0549">
      <w:pPr>
        <w:pStyle w:val="a1"/>
        <w:tabs>
          <w:tab w:val="num" w:pos="360"/>
        </w:tabs>
        <w:ind w:left="0" w:firstLine="709"/>
      </w:pPr>
      <w:r w:rsidRPr="007C0549">
        <w:t>Имеют</w:t>
      </w:r>
      <w:r w:rsidRPr="00FC13D1">
        <w:t xml:space="preserve"> владельцев;</w:t>
      </w:r>
    </w:p>
    <w:p w14:paraId="21FEB707" w14:textId="77777777" w:rsidR="00FC13D1" w:rsidRPr="00FC13D1" w:rsidRDefault="00FC13D1" w:rsidP="00A07993">
      <w:pPr>
        <w:pStyle w:val="a"/>
        <w:tabs>
          <w:tab w:val="left" w:pos="1134"/>
        </w:tabs>
        <w:ind w:left="0" w:firstLine="709"/>
        <w:contextualSpacing w:val="0"/>
      </w:pPr>
      <w:r w:rsidRPr="00FC13D1">
        <w:t>Программы;</w:t>
      </w:r>
    </w:p>
    <w:p w14:paraId="43C04E80" w14:textId="77777777" w:rsidR="00FC13D1" w:rsidRPr="00FC13D1" w:rsidRDefault="00FC13D1" w:rsidP="007C0549">
      <w:pPr>
        <w:pStyle w:val="a1"/>
        <w:tabs>
          <w:tab w:val="num" w:pos="360"/>
        </w:tabs>
        <w:ind w:left="0" w:firstLine="709"/>
      </w:pPr>
      <w:r w:rsidRPr="00FC13D1">
        <w:t>Основаны на каком-либо сюжете;</w:t>
      </w:r>
    </w:p>
    <w:p w14:paraId="43905EDD" w14:textId="77777777" w:rsidR="00FC13D1" w:rsidRPr="00FC13D1" w:rsidRDefault="00FC13D1" w:rsidP="007C0549">
      <w:pPr>
        <w:pStyle w:val="a1"/>
        <w:tabs>
          <w:tab w:val="num" w:pos="360"/>
        </w:tabs>
        <w:ind w:left="0" w:firstLine="709"/>
      </w:pPr>
      <w:r w:rsidRPr="007C0549">
        <w:t>Показываются</w:t>
      </w:r>
      <w:r w:rsidRPr="00FC13D1">
        <w:t xml:space="preserve"> на определённых сценах;</w:t>
      </w:r>
    </w:p>
    <w:p w14:paraId="138E9CA2" w14:textId="504E82B5" w:rsidR="00FC13D1" w:rsidRPr="00FC13D1" w:rsidRDefault="00FC13D1" w:rsidP="007C0549">
      <w:pPr>
        <w:pStyle w:val="a1"/>
        <w:tabs>
          <w:tab w:val="num" w:pos="360"/>
        </w:tabs>
        <w:ind w:left="0" w:firstLine="709"/>
      </w:pPr>
      <w:r w:rsidRPr="00FC13D1">
        <w:t>Имеют определённый актёрский состав.</w:t>
      </w:r>
    </w:p>
    <w:p w14:paraId="5E4913B5" w14:textId="5C4EA71D" w:rsidR="003F23CB" w:rsidRDefault="00413334" w:rsidP="00413334">
      <w:r>
        <w:t>Как</w:t>
      </w:r>
      <w:r w:rsidR="007528C8">
        <w:t xml:space="preserve"> </w:t>
      </w:r>
      <w:r>
        <w:t>и</w:t>
      </w:r>
      <w:r w:rsidR="007528C8">
        <w:t xml:space="preserve"> </w:t>
      </w:r>
      <w:r>
        <w:t>описано</w:t>
      </w:r>
      <w:r w:rsidR="007528C8">
        <w:t xml:space="preserve"> </w:t>
      </w:r>
      <w:r>
        <w:t>выше</w:t>
      </w:r>
      <w:r w:rsidR="007528C8">
        <w:t xml:space="preserve"> </w:t>
      </w:r>
      <w:r>
        <w:t>программы</w:t>
      </w:r>
      <w:r w:rsidR="007528C8">
        <w:t xml:space="preserve"> </w:t>
      </w:r>
      <w:r>
        <w:t>это</w:t>
      </w:r>
      <w:r w:rsidR="007528C8">
        <w:t xml:space="preserve"> </w:t>
      </w:r>
      <w:r>
        <w:t>и</w:t>
      </w:r>
      <w:r w:rsidR="007528C8">
        <w:t xml:space="preserve"> </w:t>
      </w:r>
      <w:r>
        <w:t>есть</w:t>
      </w:r>
      <w:r w:rsidR="007528C8">
        <w:t xml:space="preserve"> </w:t>
      </w:r>
      <w:r>
        <w:t>по</w:t>
      </w:r>
      <w:r w:rsidR="007528C8">
        <w:t xml:space="preserve"> </w:t>
      </w:r>
      <w:r>
        <w:t>сути</w:t>
      </w:r>
      <w:r w:rsidR="007528C8">
        <w:t xml:space="preserve"> </w:t>
      </w:r>
      <w:r>
        <w:t>события,</w:t>
      </w:r>
      <w:r w:rsidR="007528C8">
        <w:t xml:space="preserve"> </w:t>
      </w:r>
      <w:r>
        <w:t>они</w:t>
      </w:r>
      <w:r w:rsidR="007528C8">
        <w:t xml:space="preserve"> </w:t>
      </w:r>
      <w:r>
        <w:t>основаны</w:t>
      </w:r>
      <w:r w:rsidR="007528C8">
        <w:t xml:space="preserve"> </w:t>
      </w:r>
      <w:r>
        <w:t>на</w:t>
      </w:r>
      <w:r w:rsidR="007528C8">
        <w:t xml:space="preserve"> </w:t>
      </w:r>
      <w:r>
        <w:t>каких-либо</w:t>
      </w:r>
      <w:r w:rsidR="007528C8">
        <w:t xml:space="preserve"> </w:t>
      </w:r>
      <w:r>
        <w:t>сценариях,</w:t>
      </w:r>
      <w:r w:rsidR="007528C8">
        <w:t xml:space="preserve"> </w:t>
      </w:r>
      <w:r>
        <w:t>которые</w:t>
      </w:r>
      <w:r w:rsidR="007528C8">
        <w:t xml:space="preserve"> </w:t>
      </w:r>
      <w:r>
        <w:t>в</w:t>
      </w:r>
      <w:r w:rsidR="007528C8">
        <w:t xml:space="preserve"> </w:t>
      </w:r>
      <w:r>
        <w:t>свою</w:t>
      </w:r>
      <w:r w:rsidR="007528C8">
        <w:t xml:space="preserve"> </w:t>
      </w:r>
      <w:r>
        <w:t>определённый</w:t>
      </w:r>
      <w:r w:rsidR="007528C8">
        <w:t xml:space="preserve"> </w:t>
      </w:r>
      <w:r>
        <w:t>жанр.</w:t>
      </w:r>
      <w:r w:rsidR="007528C8">
        <w:t xml:space="preserve"> </w:t>
      </w:r>
      <w:r>
        <w:t>У</w:t>
      </w:r>
      <w:r w:rsidR="007528C8">
        <w:t xml:space="preserve"> </w:t>
      </w:r>
      <w:r>
        <w:t>каждого</w:t>
      </w:r>
      <w:r w:rsidR="007528C8">
        <w:t xml:space="preserve"> </w:t>
      </w:r>
      <w:r>
        <w:t>события</w:t>
      </w:r>
      <w:r w:rsidR="007528C8">
        <w:t xml:space="preserve"> </w:t>
      </w:r>
      <w:r>
        <w:t>должно</w:t>
      </w:r>
      <w:r w:rsidR="007528C8">
        <w:t xml:space="preserve"> </w:t>
      </w:r>
      <w:r>
        <w:t>быть</w:t>
      </w:r>
      <w:r w:rsidR="007528C8">
        <w:t xml:space="preserve"> </w:t>
      </w:r>
      <w:r>
        <w:t>описания</w:t>
      </w:r>
      <w:r w:rsidR="007528C8">
        <w:t xml:space="preserve"> </w:t>
      </w:r>
      <w:r>
        <w:t>для</w:t>
      </w:r>
      <w:r w:rsidR="007528C8">
        <w:t xml:space="preserve"> </w:t>
      </w:r>
      <w:r>
        <w:t>того,</w:t>
      </w:r>
      <w:r w:rsidR="007528C8">
        <w:t xml:space="preserve"> </w:t>
      </w:r>
      <w:r>
        <w:t>чтоб</w:t>
      </w:r>
      <w:r w:rsidR="007528C8">
        <w:t xml:space="preserve"> </w:t>
      </w:r>
      <w:r>
        <w:t>получить</w:t>
      </w:r>
      <w:r w:rsidR="007528C8">
        <w:t xml:space="preserve"> </w:t>
      </w:r>
      <w:r>
        <w:t>более</w:t>
      </w:r>
      <w:r w:rsidR="007528C8">
        <w:t xml:space="preserve"> </w:t>
      </w:r>
      <w:r>
        <w:t>подробное</w:t>
      </w:r>
      <w:r w:rsidR="007528C8">
        <w:t xml:space="preserve"> </w:t>
      </w:r>
      <w:r>
        <w:t>представление</w:t>
      </w:r>
      <w:r w:rsidR="007528C8">
        <w:t xml:space="preserve"> </w:t>
      </w:r>
      <w:r>
        <w:t>о</w:t>
      </w:r>
      <w:r w:rsidR="007528C8">
        <w:t xml:space="preserve"> </w:t>
      </w:r>
      <w:r>
        <w:t>программе.</w:t>
      </w:r>
      <w:r w:rsidR="007528C8">
        <w:t xml:space="preserve"> </w:t>
      </w:r>
      <w:r>
        <w:t>Программа</w:t>
      </w:r>
      <w:r w:rsidR="007528C8">
        <w:t xml:space="preserve"> </w:t>
      </w:r>
      <w:r>
        <w:t>показывается</w:t>
      </w:r>
      <w:r w:rsidR="007528C8">
        <w:t xml:space="preserve"> </w:t>
      </w:r>
      <w:r>
        <w:t>в</w:t>
      </w:r>
      <w:r w:rsidR="007528C8">
        <w:t xml:space="preserve"> </w:t>
      </w:r>
      <w:r>
        <w:t>определённое</w:t>
      </w:r>
      <w:r w:rsidR="007528C8">
        <w:t xml:space="preserve"> </w:t>
      </w:r>
      <w:r>
        <w:t>время</w:t>
      </w:r>
      <w:r w:rsidR="007528C8">
        <w:t xml:space="preserve"> </w:t>
      </w:r>
      <w:r>
        <w:t>определённой</w:t>
      </w:r>
      <w:r w:rsidR="007528C8">
        <w:t xml:space="preserve"> </w:t>
      </w:r>
      <w:r>
        <w:t>даты.</w:t>
      </w:r>
      <w:r w:rsidR="007528C8">
        <w:t xml:space="preserve"> </w:t>
      </w:r>
      <w:r>
        <w:t>На</w:t>
      </w:r>
      <w:r w:rsidR="007528C8">
        <w:t xml:space="preserve"> </w:t>
      </w:r>
      <w:r>
        <w:t>каждую</w:t>
      </w:r>
      <w:r w:rsidR="007528C8">
        <w:t xml:space="preserve"> </w:t>
      </w:r>
      <w:r>
        <w:t>программу</w:t>
      </w:r>
      <w:r w:rsidR="007528C8">
        <w:t xml:space="preserve"> </w:t>
      </w:r>
      <w:r>
        <w:t>назначается</w:t>
      </w:r>
      <w:r w:rsidR="007528C8">
        <w:t xml:space="preserve"> </w:t>
      </w:r>
      <w:r>
        <w:t>определённый</w:t>
      </w:r>
      <w:r w:rsidR="007528C8">
        <w:t xml:space="preserve"> </w:t>
      </w:r>
      <w:r>
        <w:t>актёрский</w:t>
      </w:r>
      <w:r w:rsidR="007528C8">
        <w:t xml:space="preserve"> </w:t>
      </w:r>
      <w:r>
        <w:t>состав,</w:t>
      </w:r>
      <w:r w:rsidR="007528C8">
        <w:t xml:space="preserve"> </w:t>
      </w:r>
      <w:r>
        <w:t>где</w:t>
      </w:r>
      <w:r w:rsidR="007528C8">
        <w:t xml:space="preserve"> </w:t>
      </w:r>
      <w:r>
        <w:t>у</w:t>
      </w:r>
      <w:r w:rsidR="007528C8">
        <w:t xml:space="preserve"> </w:t>
      </w:r>
      <w:r>
        <w:t>каждого</w:t>
      </w:r>
      <w:r w:rsidR="007528C8">
        <w:t xml:space="preserve"> </w:t>
      </w:r>
      <w:r>
        <w:t>актёра</w:t>
      </w:r>
      <w:r w:rsidR="007528C8">
        <w:t xml:space="preserve"> </w:t>
      </w:r>
      <w:r>
        <w:t>может</w:t>
      </w:r>
      <w:r w:rsidR="007528C8">
        <w:t xml:space="preserve"> </w:t>
      </w:r>
      <w:r>
        <w:t>быть</w:t>
      </w:r>
      <w:r w:rsidR="007528C8">
        <w:t xml:space="preserve"> </w:t>
      </w:r>
      <w:r>
        <w:t>одна</w:t>
      </w:r>
      <w:r w:rsidR="007528C8">
        <w:t xml:space="preserve"> </w:t>
      </w:r>
      <w:r>
        <w:t>или</w:t>
      </w:r>
      <w:r w:rsidR="007528C8">
        <w:t xml:space="preserve"> </w:t>
      </w:r>
      <w:r>
        <w:t>несколько</w:t>
      </w:r>
      <w:r w:rsidR="007528C8">
        <w:t xml:space="preserve"> </w:t>
      </w:r>
      <w:r>
        <w:t>ролей.</w:t>
      </w:r>
      <w:r w:rsidR="007528C8">
        <w:t xml:space="preserve"> </w:t>
      </w:r>
      <w:r w:rsidR="00E87304">
        <w:t>Каждая</w:t>
      </w:r>
      <w:r w:rsidR="007528C8">
        <w:t xml:space="preserve"> </w:t>
      </w:r>
      <w:r w:rsidR="00E87304">
        <w:t>программа</w:t>
      </w:r>
      <w:r w:rsidR="007528C8">
        <w:t xml:space="preserve"> </w:t>
      </w:r>
      <w:r w:rsidR="00E87304">
        <w:t>показывается</w:t>
      </w:r>
      <w:r w:rsidR="007528C8">
        <w:t xml:space="preserve"> </w:t>
      </w:r>
      <w:r w:rsidR="00E87304">
        <w:t>на</w:t>
      </w:r>
      <w:r w:rsidR="007528C8">
        <w:t xml:space="preserve"> </w:t>
      </w:r>
      <w:r w:rsidR="00E87304">
        <w:t>определённой</w:t>
      </w:r>
      <w:r w:rsidR="007528C8">
        <w:t xml:space="preserve"> </w:t>
      </w:r>
      <w:r w:rsidR="00E87304">
        <w:t>сцене,</w:t>
      </w:r>
      <w:r w:rsidR="007528C8">
        <w:t xml:space="preserve"> </w:t>
      </w:r>
      <w:r w:rsidR="00E87304">
        <w:t>чаще</w:t>
      </w:r>
      <w:r w:rsidR="007528C8">
        <w:t xml:space="preserve"> </w:t>
      </w:r>
      <w:r w:rsidR="00E87304">
        <w:t>всего</w:t>
      </w:r>
      <w:r w:rsidR="007528C8">
        <w:t xml:space="preserve"> </w:t>
      </w:r>
      <w:r w:rsidR="00E87304">
        <w:t>сцены</w:t>
      </w:r>
      <w:r w:rsidR="007528C8">
        <w:t xml:space="preserve"> </w:t>
      </w:r>
      <w:r w:rsidR="00E87304">
        <w:t>имеют</w:t>
      </w:r>
      <w:r w:rsidR="007528C8">
        <w:t xml:space="preserve"> </w:t>
      </w:r>
      <w:r w:rsidR="00E87304">
        <w:t>разные</w:t>
      </w:r>
      <w:r w:rsidR="007528C8">
        <w:t xml:space="preserve"> </w:t>
      </w:r>
      <w:r w:rsidR="00E87304">
        <w:t>адреса.</w:t>
      </w:r>
      <w:r w:rsidR="007528C8">
        <w:t xml:space="preserve"> </w:t>
      </w:r>
    </w:p>
    <w:p w14:paraId="506DE7DD" w14:textId="77777777" w:rsidR="003F23CB" w:rsidRDefault="003F23CB">
      <w:pPr>
        <w:spacing w:after="160" w:line="259" w:lineRule="auto"/>
        <w:ind w:firstLine="0"/>
        <w:contextualSpacing w:val="0"/>
        <w:jc w:val="left"/>
      </w:pPr>
      <w:r>
        <w:br w:type="page"/>
      </w:r>
    </w:p>
    <w:p w14:paraId="02D29BBB" w14:textId="306A6B5B" w:rsidR="00FA7003" w:rsidRDefault="00FA7003" w:rsidP="00481646">
      <w:pPr>
        <w:pStyle w:val="20"/>
      </w:pPr>
      <w:bookmarkStart w:id="14" w:name="_Toc200297950"/>
      <w:bookmarkStart w:id="15" w:name="_Toc200557873"/>
      <w:r>
        <w:lastRenderedPageBreak/>
        <w:t>Анализ</w:t>
      </w:r>
      <w:r w:rsidR="007528C8">
        <w:t xml:space="preserve"> </w:t>
      </w:r>
      <w:r>
        <w:t>рынка</w:t>
      </w:r>
      <w:r w:rsidR="007528C8">
        <w:t xml:space="preserve"> </w:t>
      </w:r>
      <w:r>
        <w:t>существующих</w:t>
      </w:r>
      <w:r w:rsidR="007528C8">
        <w:t xml:space="preserve"> </w:t>
      </w:r>
      <w:r>
        <w:t>решений</w:t>
      </w:r>
      <w:bookmarkEnd w:id="14"/>
      <w:bookmarkEnd w:id="15"/>
    </w:p>
    <w:p w14:paraId="7BDFE45C" w14:textId="7E671C40" w:rsidR="00E87304" w:rsidRPr="00A07993" w:rsidRDefault="00FA7003" w:rsidP="00A07993">
      <w:pPr>
        <w:spacing w:after="0"/>
      </w:pPr>
      <w:r w:rsidRPr="00A07993">
        <w:t>Несмотря</w:t>
      </w:r>
      <w:r w:rsidR="007528C8" w:rsidRPr="00A07993">
        <w:t xml:space="preserve"> </w:t>
      </w:r>
      <w:r w:rsidRPr="00A07993">
        <w:t>на</w:t>
      </w:r>
      <w:r w:rsidR="007528C8" w:rsidRPr="00A07993">
        <w:t xml:space="preserve"> </w:t>
      </w:r>
      <w:r w:rsidR="00E87304" w:rsidRPr="00A07993">
        <w:t>широкий</w:t>
      </w:r>
      <w:r w:rsidR="007528C8" w:rsidRPr="00A07993">
        <w:t xml:space="preserve"> </w:t>
      </w:r>
      <w:r w:rsidR="00E87304" w:rsidRPr="00A07993">
        <w:t>спектр</w:t>
      </w:r>
      <w:r w:rsidR="007528C8" w:rsidRPr="00A07993">
        <w:t xml:space="preserve"> </w:t>
      </w:r>
      <w:r w:rsidR="00E87304" w:rsidRPr="00A07993">
        <w:t>учреждений,</w:t>
      </w:r>
      <w:r w:rsidR="007528C8" w:rsidRPr="00A07993">
        <w:t xml:space="preserve"> </w:t>
      </w:r>
      <w:r w:rsidR="00E87304" w:rsidRPr="00A07993">
        <w:t>сталкивающихся</w:t>
      </w:r>
      <w:r w:rsidR="007528C8" w:rsidRPr="00A07993">
        <w:t xml:space="preserve"> </w:t>
      </w:r>
      <w:r w:rsidR="00E87304" w:rsidRPr="00A07993">
        <w:t>с</w:t>
      </w:r>
      <w:r w:rsidR="007528C8" w:rsidRPr="00A07993">
        <w:t xml:space="preserve"> </w:t>
      </w:r>
      <w:r w:rsidR="00E87304" w:rsidRPr="00A07993">
        <w:t>данными</w:t>
      </w:r>
      <w:r w:rsidR="007528C8" w:rsidRPr="00A07993">
        <w:t xml:space="preserve"> </w:t>
      </w:r>
      <w:r w:rsidR="00E87304" w:rsidRPr="00A07993">
        <w:t>трудностями</w:t>
      </w:r>
      <w:r w:rsidR="007528C8" w:rsidRPr="00A07993">
        <w:t xml:space="preserve"> </w:t>
      </w:r>
      <w:r w:rsidR="00E87304" w:rsidRPr="00A07993">
        <w:t>организации</w:t>
      </w:r>
      <w:r w:rsidR="007528C8" w:rsidRPr="00A07993">
        <w:t xml:space="preserve"> </w:t>
      </w:r>
      <w:r w:rsidR="00E87304" w:rsidRPr="00A07993">
        <w:t>событий,</w:t>
      </w:r>
      <w:r w:rsidR="007528C8" w:rsidRPr="00A07993">
        <w:t xml:space="preserve"> </w:t>
      </w:r>
      <w:r w:rsidR="00E87304" w:rsidRPr="00A07993">
        <w:t>каких-либо</w:t>
      </w:r>
      <w:r w:rsidR="007528C8" w:rsidRPr="00A07993">
        <w:t xml:space="preserve"> </w:t>
      </w:r>
      <w:r w:rsidR="001E0445" w:rsidRPr="00A07993">
        <w:t>узконаправленных</w:t>
      </w:r>
      <w:r w:rsidR="007528C8" w:rsidRPr="00A07993">
        <w:t xml:space="preserve"> </w:t>
      </w:r>
      <w:r w:rsidR="00E87304" w:rsidRPr="00A07993">
        <w:t>решений</w:t>
      </w:r>
      <w:r w:rsidR="007528C8" w:rsidRPr="00A07993">
        <w:t xml:space="preserve"> </w:t>
      </w:r>
      <w:r w:rsidR="00E87304" w:rsidRPr="00A07993">
        <w:t>не</w:t>
      </w:r>
      <w:r w:rsidR="007528C8" w:rsidRPr="00A07993">
        <w:t xml:space="preserve"> </w:t>
      </w:r>
      <w:r w:rsidR="00E87304" w:rsidRPr="00A07993">
        <w:t>было</w:t>
      </w:r>
      <w:r w:rsidR="007528C8" w:rsidRPr="00A07993">
        <w:t xml:space="preserve"> </w:t>
      </w:r>
      <w:r w:rsidR="00E87304" w:rsidRPr="00A07993">
        <w:t>найдено.</w:t>
      </w:r>
      <w:r w:rsidR="007528C8" w:rsidRPr="00A07993">
        <w:t xml:space="preserve"> </w:t>
      </w:r>
      <w:r w:rsidR="00E87304" w:rsidRPr="00A07993">
        <w:t>Зачастую</w:t>
      </w:r>
      <w:r w:rsidR="007528C8" w:rsidRPr="00A07993">
        <w:t xml:space="preserve"> </w:t>
      </w:r>
      <w:r w:rsidR="00E87304" w:rsidRPr="00A07993">
        <w:t>для</w:t>
      </w:r>
      <w:r w:rsidR="007528C8" w:rsidRPr="00A07993">
        <w:t xml:space="preserve"> </w:t>
      </w:r>
      <w:r w:rsidR="00E87304" w:rsidRPr="00A07993">
        <w:t>данных</w:t>
      </w:r>
      <w:r w:rsidR="007528C8" w:rsidRPr="00A07993">
        <w:t xml:space="preserve"> </w:t>
      </w:r>
      <w:r w:rsidR="00E87304" w:rsidRPr="00A07993">
        <w:t>задач</w:t>
      </w:r>
      <w:r w:rsidR="007528C8" w:rsidRPr="00A07993">
        <w:t xml:space="preserve"> </w:t>
      </w:r>
      <w:r w:rsidR="00E87304" w:rsidRPr="00A07993">
        <w:t>организовывают</w:t>
      </w:r>
      <w:r w:rsidR="007528C8" w:rsidRPr="00A07993">
        <w:t xml:space="preserve"> </w:t>
      </w:r>
      <w:r w:rsidR="00E87304" w:rsidRPr="00A07993">
        <w:t>собственные</w:t>
      </w:r>
      <w:r w:rsidR="007528C8" w:rsidRPr="00A07993">
        <w:t xml:space="preserve"> </w:t>
      </w:r>
      <w:r w:rsidR="00E87304" w:rsidRPr="00A07993">
        <w:t>информационные</w:t>
      </w:r>
      <w:r w:rsidR="007528C8" w:rsidRPr="00A07993">
        <w:t xml:space="preserve"> </w:t>
      </w:r>
      <w:r w:rsidR="00E87304" w:rsidRPr="00A07993">
        <w:t>системы</w:t>
      </w:r>
      <w:r w:rsidR="007528C8" w:rsidRPr="00A07993">
        <w:t xml:space="preserve"> </w:t>
      </w:r>
      <w:r w:rsidR="00E87304" w:rsidRPr="00A07993">
        <w:t>или</w:t>
      </w:r>
      <w:r w:rsidR="007528C8" w:rsidRPr="00A07993">
        <w:t xml:space="preserve"> </w:t>
      </w:r>
      <w:r w:rsidR="00E87304" w:rsidRPr="00A07993">
        <w:t>и</w:t>
      </w:r>
      <w:r w:rsidR="007528C8" w:rsidRPr="00A07993">
        <w:t xml:space="preserve"> </w:t>
      </w:r>
      <w:r w:rsidR="00E87304" w:rsidRPr="00A07993">
        <w:t>вовсе</w:t>
      </w:r>
      <w:r w:rsidR="007528C8" w:rsidRPr="00A07993">
        <w:t xml:space="preserve"> </w:t>
      </w:r>
      <w:r w:rsidR="00E87304" w:rsidRPr="00A07993">
        <w:t>хранят</w:t>
      </w:r>
      <w:r w:rsidR="007528C8" w:rsidRPr="00A07993">
        <w:t xml:space="preserve"> </w:t>
      </w:r>
      <w:r w:rsidR="00E87304" w:rsidRPr="00A07993">
        <w:t>эти</w:t>
      </w:r>
      <w:r w:rsidR="007528C8" w:rsidRPr="00A07993">
        <w:t xml:space="preserve"> </w:t>
      </w:r>
      <w:r w:rsidR="00E87304" w:rsidRPr="00A07993">
        <w:t>данные</w:t>
      </w:r>
      <w:r w:rsidR="007528C8" w:rsidRPr="00A07993">
        <w:t xml:space="preserve"> </w:t>
      </w:r>
      <w:r w:rsidR="00E87304" w:rsidRPr="00A07993">
        <w:t>в</w:t>
      </w:r>
      <w:r w:rsidR="007528C8" w:rsidRPr="00A07993">
        <w:t xml:space="preserve"> </w:t>
      </w:r>
      <w:r w:rsidR="00E87304" w:rsidRPr="00A07993">
        <w:t>электронных</w:t>
      </w:r>
      <w:r w:rsidR="007528C8" w:rsidRPr="00A07993">
        <w:t xml:space="preserve"> </w:t>
      </w:r>
      <w:r w:rsidR="00E87304" w:rsidRPr="00A07993">
        <w:t>таблицах.</w:t>
      </w:r>
      <w:r w:rsidR="007528C8" w:rsidRPr="00A07993">
        <w:t xml:space="preserve"> </w:t>
      </w:r>
      <w:r w:rsidR="00E87304" w:rsidRPr="00A07993">
        <w:t>Поэтому</w:t>
      </w:r>
      <w:r w:rsidR="007528C8" w:rsidRPr="00A07993">
        <w:t xml:space="preserve"> </w:t>
      </w:r>
      <w:r w:rsidR="00E87304" w:rsidRPr="00A07993">
        <w:t>будут</w:t>
      </w:r>
      <w:r w:rsidR="007528C8" w:rsidRPr="00A07993">
        <w:t xml:space="preserve"> </w:t>
      </w:r>
      <w:r w:rsidR="00E87304" w:rsidRPr="00A07993">
        <w:t>рассмотрены</w:t>
      </w:r>
      <w:r w:rsidR="007528C8" w:rsidRPr="00A07993">
        <w:t xml:space="preserve"> </w:t>
      </w:r>
      <w:r w:rsidR="00E87304" w:rsidRPr="00A07993">
        <w:t>альтернативы</w:t>
      </w:r>
      <w:r w:rsidR="007528C8" w:rsidRPr="00A07993">
        <w:t xml:space="preserve"> </w:t>
      </w:r>
      <w:r w:rsidR="00E87304" w:rsidRPr="00A07993">
        <w:t>между:</w:t>
      </w:r>
      <w:r w:rsidR="007528C8" w:rsidRPr="00A07993">
        <w:t xml:space="preserve"> </w:t>
      </w:r>
    </w:p>
    <w:p w14:paraId="36656F55" w14:textId="6E297EF3" w:rsidR="00E87304" w:rsidRPr="00A07993" w:rsidRDefault="00E87304" w:rsidP="007C0549">
      <w:pPr>
        <w:pStyle w:val="a1"/>
        <w:tabs>
          <w:tab w:val="num" w:pos="360"/>
        </w:tabs>
        <w:ind w:left="0" w:firstLine="709"/>
      </w:pPr>
      <w:r w:rsidRPr="00A07993">
        <w:t>Разрабатываемая</w:t>
      </w:r>
      <w:r w:rsidR="007528C8" w:rsidRPr="00A07993">
        <w:t xml:space="preserve"> </w:t>
      </w:r>
      <w:r w:rsidRPr="00A07993">
        <w:t>информационная</w:t>
      </w:r>
      <w:r w:rsidR="007528C8" w:rsidRPr="00A07993">
        <w:t xml:space="preserve"> </w:t>
      </w:r>
      <w:r w:rsidRPr="00A07993">
        <w:t>система</w:t>
      </w:r>
      <w:r w:rsidR="007528C8" w:rsidRPr="00A07993">
        <w:t xml:space="preserve"> </w:t>
      </w:r>
      <w:r w:rsidRPr="00A07993">
        <w:t>«Театральные</w:t>
      </w:r>
      <w:r w:rsidR="007528C8" w:rsidRPr="00A07993">
        <w:t xml:space="preserve"> </w:t>
      </w:r>
      <w:r w:rsidRPr="00A07993">
        <w:t>кассы»</w:t>
      </w:r>
      <w:r w:rsidR="007528C8" w:rsidRPr="00A07993">
        <w:t xml:space="preserve"> </w:t>
      </w:r>
      <w:r w:rsidR="003B6890" w:rsidRPr="00A07993">
        <w:t>с</w:t>
      </w:r>
      <w:r w:rsidR="007528C8" w:rsidRPr="00A07993">
        <w:t xml:space="preserve"> </w:t>
      </w:r>
      <w:r w:rsidR="003B6890" w:rsidRPr="00A07993">
        <w:t>собственным</w:t>
      </w:r>
      <w:r w:rsidR="007528C8" w:rsidRPr="00A07993">
        <w:t xml:space="preserve"> </w:t>
      </w:r>
      <w:r w:rsidR="003B6890" w:rsidRPr="00A07993">
        <w:t>приложением</w:t>
      </w:r>
      <w:r w:rsidR="007528C8" w:rsidRPr="00A07993">
        <w:t xml:space="preserve"> </w:t>
      </w:r>
      <w:r w:rsidR="003B6890" w:rsidRPr="00A07993">
        <w:t>и</w:t>
      </w:r>
      <w:r w:rsidR="007528C8" w:rsidRPr="00A07993">
        <w:t xml:space="preserve"> </w:t>
      </w:r>
      <w:r w:rsidR="003B6890" w:rsidRPr="00A07993">
        <w:t>базой</w:t>
      </w:r>
      <w:r w:rsidR="007528C8" w:rsidRPr="00A07993">
        <w:t xml:space="preserve"> </w:t>
      </w:r>
      <w:r w:rsidR="003B6890" w:rsidRPr="00A07993">
        <w:t>данных</w:t>
      </w:r>
      <w:r w:rsidR="007528C8" w:rsidRPr="00A07993">
        <w:t xml:space="preserve"> </w:t>
      </w:r>
      <w:r w:rsidR="003B6890" w:rsidRPr="00A07993">
        <w:t>на</w:t>
      </w:r>
      <w:r w:rsidR="007528C8" w:rsidRPr="00A07993">
        <w:t xml:space="preserve"> </w:t>
      </w:r>
      <w:r w:rsidR="003B6890" w:rsidRPr="00A07993">
        <w:t>сервере</w:t>
      </w:r>
      <w:r w:rsidRPr="00A07993">
        <w:t>;</w:t>
      </w:r>
    </w:p>
    <w:p w14:paraId="2D733E2E" w14:textId="36E73C41" w:rsidR="00E87304" w:rsidRPr="00A07993" w:rsidRDefault="005A77E1" w:rsidP="007C0549">
      <w:pPr>
        <w:pStyle w:val="a1"/>
        <w:tabs>
          <w:tab w:val="num" w:pos="360"/>
        </w:tabs>
        <w:ind w:left="0" w:firstLine="709"/>
      </w:pPr>
      <w:r w:rsidRPr="00A07993">
        <w:t>Информационная</w:t>
      </w:r>
      <w:r w:rsidR="007528C8" w:rsidRPr="00A07993">
        <w:t xml:space="preserve"> </w:t>
      </w:r>
      <w:r w:rsidRPr="00A07993">
        <w:t>система,</w:t>
      </w:r>
      <w:r w:rsidR="007528C8" w:rsidRPr="00A07993">
        <w:t xml:space="preserve"> </w:t>
      </w:r>
      <w:r w:rsidR="00E87304" w:rsidRPr="00A07993">
        <w:t>созданная</w:t>
      </w:r>
      <w:r w:rsidR="007528C8" w:rsidRPr="00A07993">
        <w:t xml:space="preserve"> </w:t>
      </w:r>
      <w:r w:rsidR="00E87304" w:rsidRPr="00A07993">
        <w:t>на</w:t>
      </w:r>
      <w:r w:rsidR="007528C8" w:rsidRPr="00A07993">
        <w:t xml:space="preserve"> </w:t>
      </w:r>
      <w:r w:rsidR="00E87304" w:rsidRPr="00A07993">
        <w:t>базе</w:t>
      </w:r>
      <w:r w:rsidR="007528C8" w:rsidRPr="00A07993">
        <w:t xml:space="preserve"> </w:t>
      </w:r>
      <w:r w:rsidR="00E87304" w:rsidRPr="00A07993">
        <w:t>Microsoft</w:t>
      </w:r>
      <w:r w:rsidR="007528C8" w:rsidRPr="00A07993">
        <w:t xml:space="preserve"> </w:t>
      </w:r>
      <w:r w:rsidR="00E87304" w:rsidRPr="00A07993">
        <w:t>Access;</w:t>
      </w:r>
    </w:p>
    <w:p w14:paraId="072AB374" w14:textId="6CEBE716" w:rsidR="00E87304" w:rsidRPr="00A07993" w:rsidRDefault="00E87304" w:rsidP="007C0549">
      <w:pPr>
        <w:pStyle w:val="a1"/>
        <w:tabs>
          <w:tab w:val="num" w:pos="360"/>
        </w:tabs>
        <w:ind w:left="0" w:firstLine="709"/>
      </w:pPr>
      <w:r w:rsidRPr="00A07993">
        <w:t>Хранение</w:t>
      </w:r>
      <w:r w:rsidR="007528C8" w:rsidRPr="00A07993">
        <w:t xml:space="preserve"> </w:t>
      </w:r>
      <w:r w:rsidRPr="00A07993">
        <w:t>данных</w:t>
      </w:r>
      <w:r w:rsidR="007528C8" w:rsidRPr="00A07993">
        <w:t xml:space="preserve"> </w:t>
      </w:r>
      <w:r w:rsidRPr="00A07993">
        <w:t>в</w:t>
      </w:r>
      <w:r w:rsidR="007528C8" w:rsidRPr="00A07993">
        <w:t xml:space="preserve"> </w:t>
      </w:r>
      <w:r w:rsidRPr="00A07993">
        <w:t>файлах</w:t>
      </w:r>
      <w:r w:rsidR="007528C8" w:rsidRPr="00A07993">
        <w:t xml:space="preserve"> </w:t>
      </w:r>
      <w:r w:rsidRPr="00A07993">
        <w:t>электронных</w:t>
      </w:r>
      <w:r w:rsidR="007528C8" w:rsidRPr="00A07993">
        <w:t xml:space="preserve"> </w:t>
      </w:r>
      <w:r w:rsidRPr="00A07993">
        <w:t>таблиц</w:t>
      </w:r>
      <w:r w:rsidR="007528C8" w:rsidRPr="00A07993">
        <w:t xml:space="preserve"> </w:t>
      </w:r>
      <w:r w:rsidRPr="00A07993">
        <w:t>для</w:t>
      </w:r>
      <w:r w:rsidR="007528C8" w:rsidRPr="00A07993">
        <w:t xml:space="preserve"> </w:t>
      </w:r>
      <w:r w:rsidRPr="00A07993">
        <w:t>Microsoft</w:t>
      </w:r>
      <w:r w:rsidR="007528C8" w:rsidRPr="00A07993">
        <w:t xml:space="preserve"> </w:t>
      </w:r>
      <w:r w:rsidRPr="00A07993">
        <w:t>Excel;</w:t>
      </w:r>
    </w:p>
    <w:p w14:paraId="53771B99" w14:textId="08294984" w:rsidR="00E87304" w:rsidRPr="00A07993" w:rsidRDefault="005A77E1" w:rsidP="0097061A">
      <w:r w:rsidRPr="00A07993">
        <w:t>Будем</w:t>
      </w:r>
      <w:r w:rsidR="007528C8" w:rsidRPr="00A07993">
        <w:t xml:space="preserve"> </w:t>
      </w:r>
      <w:r w:rsidRPr="00A07993">
        <w:t>рассматривать</w:t>
      </w:r>
      <w:r w:rsidR="007528C8" w:rsidRPr="00A07993">
        <w:t xml:space="preserve"> </w:t>
      </w:r>
      <w:r w:rsidRPr="00A07993">
        <w:t>по</w:t>
      </w:r>
      <w:r w:rsidR="007528C8" w:rsidRPr="00A07993">
        <w:t xml:space="preserve"> </w:t>
      </w:r>
      <w:r w:rsidRPr="00A07993">
        <w:t>очереди</w:t>
      </w:r>
      <w:r w:rsidR="007528C8" w:rsidRPr="00A07993">
        <w:t xml:space="preserve"> </w:t>
      </w:r>
      <w:r w:rsidRPr="00A07993">
        <w:t>по</w:t>
      </w:r>
      <w:r w:rsidR="007528C8" w:rsidRPr="00A07993">
        <w:t xml:space="preserve"> </w:t>
      </w:r>
      <w:r w:rsidR="001E0445" w:rsidRPr="00A07993">
        <w:t>каждому</w:t>
      </w:r>
      <w:r w:rsidR="007528C8" w:rsidRPr="00A07993">
        <w:t xml:space="preserve"> </w:t>
      </w:r>
      <w:r w:rsidR="001E0445" w:rsidRPr="00A07993">
        <w:t xml:space="preserve">из </w:t>
      </w:r>
      <w:r w:rsidRPr="00A07993">
        <w:t>критери</w:t>
      </w:r>
      <w:r w:rsidR="001E0445" w:rsidRPr="00A07993">
        <w:t>ев</w:t>
      </w:r>
      <w:r w:rsidRPr="00A07993">
        <w:t>.</w:t>
      </w:r>
    </w:p>
    <w:p w14:paraId="702669EA" w14:textId="43511D5D" w:rsidR="005A77E1" w:rsidRDefault="005A77E1" w:rsidP="0097061A">
      <w:r w:rsidRPr="00A07993">
        <w:t>Простота</w:t>
      </w:r>
      <w:r w:rsidR="007528C8" w:rsidRPr="00A07993">
        <w:t xml:space="preserve"> </w:t>
      </w:r>
      <w:r w:rsidRPr="00A07993">
        <w:t>создания.</w:t>
      </w:r>
      <w:r w:rsidR="007528C8" w:rsidRPr="00A07993">
        <w:t xml:space="preserve"> </w:t>
      </w:r>
      <w:r w:rsidRPr="00A07993">
        <w:t>Самым</w:t>
      </w:r>
      <w:r w:rsidR="007528C8" w:rsidRPr="00A07993">
        <w:t xml:space="preserve"> </w:t>
      </w:r>
      <w:r w:rsidRPr="00A07993">
        <w:t>простым</w:t>
      </w:r>
      <w:r w:rsidR="007528C8" w:rsidRPr="00A07993">
        <w:t xml:space="preserve"> </w:t>
      </w:r>
      <w:r w:rsidRPr="00A07993">
        <w:t>в</w:t>
      </w:r>
      <w:r w:rsidR="007528C8" w:rsidRPr="00A07993">
        <w:t xml:space="preserve"> </w:t>
      </w:r>
      <w:r w:rsidRPr="00A07993">
        <w:t>реализации</w:t>
      </w:r>
      <w:r w:rsidR="007528C8" w:rsidRPr="00A07993">
        <w:t xml:space="preserve"> </w:t>
      </w:r>
      <w:r w:rsidRPr="00A07993">
        <w:t>станет</w:t>
      </w:r>
      <w:r w:rsidR="007528C8" w:rsidRPr="00A07993">
        <w:t xml:space="preserve"> </w:t>
      </w:r>
      <w:r w:rsidRPr="00A07993">
        <w:t>создание</w:t>
      </w:r>
      <w:r w:rsidR="007528C8" w:rsidRPr="00A07993">
        <w:t xml:space="preserve"> </w:t>
      </w:r>
      <w:r w:rsidRPr="00A07993">
        <w:t>и</w:t>
      </w:r>
      <w:r w:rsidR="007528C8" w:rsidRPr="00A07993">
        <w:t xml:space="preserve"> </w:t>
      </w:r>
      <w:r w:rsidRPr="00A07993">
        <w:t>организация</w:t>
      </w:r>
      <w:r w:rsidR="007528C8" w:rsidRPr="00A07993">
        <w:t xml:space="preserve"> </w:t>
      </w:r>
      <w:r w:rsidRPr="00A07993">
        <w:t>электронной</w:t>
      </w:r>
      <w:r w:rsidR="007528C8" w:rsidRPr="00A07993">
        <w:t xml:space="preserve"> </w:t>
      </w:r>
      <w:r w:rsidRPr="00A07993">
        <w:t>таблицы</w:t>
      </w:r>
      <w:r w:rsidR="007528C8" w:rsidRPr="00A07993">
        <w:t xml:space="preserve"> </w:t>
      </w:r>
      <w:r w:rsidRPr="00A07993">
        <w:t>в</w:t>
      </w:r>
      <w:r w:rsidR="007528C8" w:rsidRPr="00A07993">
        <w:t xml:space="preserve"> </w:t>
      </w:r>
      <w:r w:rsidRPr="00A07993">
        <w:rPr>
          <w:lang w:val="en-US"/>
        </w:rPr>
        <w:t>Microsoft</w:t>
      </w:r>
      <w:r w:rsidR="007528C8" w:rsidRPr="00A07993">
        <w:t xml:space="preserve"> </w:t>
      </w:r>
      <w:r w:rsidRPr="00A07993">
        <w:rPr>
          <w:lang w:val="en-US"/>
        </w:rPr>
        <w:t>Excel</w:t>
      </w:r>
      <w:r w:rsidRPr="00A07993">
        <w:t>,</w:t>
      </w:r>
      <w:r w:rsidR="007528C8" w:rsidRPr="00A07993">
        <w:t xml:space="preserve"> </w:t>
      </w:r>
      <w:r w:rsidRPr="00A07993">
        <w:t>ввиду</w:t>
      </w:r>
      <w:r w:rsidR="007528C8" w:rsidRPr="00A07993">
        <w:t xml:space="preserve"> </w:t>
      </w:r>
      <w:r w:rsidRPr="00A07993">
        <w:t>универсальности</w:t>
      </w:r>
      <w:r w:rsidR="007528C8" w:rsidRPr="00A07993">
        <w:t xml:space="preserve"> </w:t>
      </w:r>
      <w:r w:rsidRPr="00A07993">
        <w:t>приложения</w:t>
      </w:r>
      <w:r w:rsidR="007528C8" w:rsidRPr="00A07993">
        <w:t xml:space="preserve"> </w:t>
      </w:r>
      <w:r w:rsidRPr="00A07993">
        <w:t>по</w:t>
      </w:r>
      <w:r w:rsidR="007528C8" w:rsidRPr="00A07993">
        <w:t xml:space="preserve"> </w:t>
      </w:r>
      <w:r w:rsidRPr="00A07993">
        <w:t>работе</w:t>
      </w:r>
      <w:r w:rsidR="007528C8" w:rsidRPr="00A07993">
        <w:t xml:space="preserve"> </w:t>
      </w:r>
      <w:r w:rsidRPr="00A07993">
        <w:t>с</w:t>
      </w:r>
      <w:r w:rsidR="007528C8" w:rsidRPr="00A07993">
        <w:t xml:space="preserve"> </w:t>
      </w:r>
      <w:r w:rsidRPr="00A07993">
        <w:t>таблицами.</w:t>
      </w:r>
      <w:r w:rsidR="007528C8" w:rsidRPr="00A07993">
        <w:t xml:space="preserve"> </w:t>
      </w:r>
      <w:r w:rsidRPr="00A07993">
        <w:t>Следующим</w:t>
      </w:r>
      <w:r w:rsidR="007528C8" w:rsidRPr="00A07993">
        <w:t xml:space="preserve"> </w:t>
      </w:r>
      <w:r w:rsidRPr="00A07993">
        <w:t>в</w:t>
      </w:r>
      <w:r w:rsidR="007528C8" w:rsidRPr="00A07993">
        <w:t xml:space="preserve"> </w:t>
      </w:r>
      <w:r w:rsidRPr="00A07993">
        <w:t>порядке</w:t>
      </w:r>
      <w:r w:rsidR="007528C8" w:rsidRPr="00A07993">
        <w:t xml:space="preserve"> </w:t>
      </w:r>
      <w:r w:rsidRPr="00A07993">
        <w:t>возрастания</w:t>
      </w:r>
      <w:r w:rsidR="007528C8" w:rsidRPr="00A07993">
        <w:t xml:space="preserve"> </w:t>
      </w:r>
      <w:r w:rsidRPr="00A07993">
        <w:t>сложности</w:t>
      </w:r>
      <w:r w:rsidR="007528C8" w:rsidRPr="00A07993">
        <w:t xml:space="preserve"> </w:t>
      </w:r>
      <w:r w:rsidRPr="00A07993">
        <w:t>станет</w:t>
      </w:r>
      <w:r w:rsidR="007528C8" w:rsidRPr="00A07993">
        <w:t xml:space="preserve"> </w:t>
      </w:r>
      <w:r w:rsidRPr="00A07993">
        <w:t>создание</w:t>
      </w:r>
      <w:r w:rsidR="007528C8" w:rsidRPr="00A07993">
        <w:t xml:space="preserve"> </w:t>
      </w:r>
      <w:r w:rsidR="003B6890" w:rsidRPr="00A07993">
        <w:t>информационной</w:t>
      </w:r>
      <w:r w:rsidR="007528C8" w:rsidRPr="00A07993">
        <w:t xml:space="preserve"> </w:t>
      </w:r>
      <w:r w:rsidR="003B6890" w:rsidRPr="00A07993">
        <w:t>системы</w:t>
      </w:r>
      <w:r w:rsidR="007528C8" w:rsidRPr="00A07993">
        <w:t xml:space="preserve"> </w:t>
      </w:r>
      <w:r w:rsidR="003B6890" w:rsidRPr="00A07993">
        <w:t>на</w:t>
      </w:r>
      <w:r w:rsidR="007528C8" w:rsidRPr="00A07993">
        <w:t xml:space="preserve"> </w:t>
      </w:r>
      <w:r w:rsidR="003B6890" w:rsidRPr="00A07993">
        <w:t>базе</w:t>
      </w:r>
      <w:r w:rsidR="007528C8" w:rsidRPr="00A07993">
        <w:t xml:space="preserve"> </w:t>
      </w:r>
      <w:r w:rsidR="003B6890" w:rsidRPr="00A07993">
        <w:rPr>
          <w:lang w:val="en-US"/>
        </w:rPr>
        <w:t>Microsoft</w:t>
      </w:r>
      <w:r w:rsidR="007528C8" w:rsidRPr="00A07993">
        <w:t xml:space="preserve"> </w:t>
      </w:r>
      <w:r w:rsidR="003B6890" w:rsidRPr="00A07993">
        <w:rPr>
          <w:lang w:val="en-US"/>
        </w:rPr>
        <w:t>Access</w:t>
      </w:r>
      <w:r w:rsidR="003B6890" w:rsidRPr="00A07993">
        <w:t>,</w:t>
      </w:r>
      <w:r w:rsidR="007528C8" w:rsidRPr="00A07993">
        <w:t xml:space="preserve"> </w:t>
      </w:r>
      <w:r w:rsidR="003B6890" w:rsidRPr="00A07993">
        <w:t>поскольку</w:t>
      </w:r>
      <w:r w:rsidR="007528C8" w:rsidRPr="00A07993">
        <w:t xml:space="preserve"> </w:t>
      </w:r>
      <w:r w:rsidR="003B6890" w:rsidRPr="00A07993">
        <w:t>создателю</w:t>
      </w:r>
      <w:r w:rsidR="007528C8" w:rsidRPr="00A07993">
        <w:t xml:space="preserve"> </w:t>
      </w:r>
      <w:r w:rsidR="003B6890" w:rsidRPr="00A07993">
        <w:t>такой</w:t>
      </w:r>
      <w:r w:rsidR="007528C8" w:rsidRPr="00A07993">
        <w:t xml:space="preserve"> </w:t>
      </w:r>
      <w:r w:rsidR="003B6890" w:rsidRPr="00A07993">
        <w:t>информационной</w:t>
      </w:r>
      <w:r w:rsidR="007528C8" w:rsidRPr="00A07993">
        <w:t xml:space="preserve"> </w:t>
      </w:r>
      <w:r w:rsidR="003B6890" w:rsidRPr="00A07993">
        <w:t>системы</w:t>
      </w:r>
      <w:r w:rsidR="007528C8" w:rsidRPr="00A07993">
        <w:t xml:space="preserve"> </w:t>
      </w:r>
      <w:r w:rsidR="003B6890" w:rsidRPr="00A07993">
        <w:t>потребуются</w:t>
      </w:r>
      <w:r w:rsidR="007528C8" w:rsidRPr="00A07993">
        <w:t xml:space="preserve"> </w:t>
      </w:r>
      <w:r w:rsidR="003B6890" w:rsidRPr="00A07993">
        <w:t>специальные</w:t>
      </w:r>
      <w:r w:rsidR="007528C8" w:rsidRPr="00A07993">
        <w:t xml:space="preserve"> </w:t>
      </w:r>
      <w:r w:rsidR="003B6890" w:rsidRPr="00A07993">
        <w:t>знания</w:t>
      </w:r>
      <w:r w:rsidR="007528C8" w:rsidRPr="00A07993">
        <w:t xml:space="preserve"> </w:t>
      </w:r>
      <w:r w:rsidR="003B6890" w:rsidRPr="00A07993">
        <w:t>и</w:t>
      </w:r>
      <w:r w:rsidR="007528C8" w:rsidRPr="00A07993">
        <w:t xml:space="preserve"> </w:t>
      </w:r>
      <w:r w:rsidR="003B6890" w:rsidRPr="00A07993">
        <w:t>навыки</w:t>
      </w:r>
      <w:r w:rsidR="007528C8" w:rsidRPr="00A07993">
        <w:t xml:space="preserve"> </w:t>
      </w:r>
      <w:r w:rsidR="003B6890" w:rsidRPr="00A07993">
        <w:t>работы</w:t>
      </w:r>
      <w:r w:rsidR="007528C8" w:rsidRPr="00A07993">
        <w:t xml:space="preserve"> </w:t>
      </w:r>
      <w:r w:rsidR="003B6890" w:rsidRPr="00A07993">
        <w:t>с</w:t>
      </w:r>
      <w:r w:rsidR="007528C8" w:rsidRPr="00A07993">
        <w:t xml:space="preserve"> </w:t>
      </w:r>
      <w:r w:rsidR="003B6890" w:rsidRPr="00A07993">
        <w:t>средствами</w:t>
      </w:r>
      <w:r w:rsidR="007528C8" w:rsidRPr="00A07993">
        <w:t xml:space="preserve"> </w:t>
      </w:r>
      <w:r w:rsidR="003B6890" w:rsidRPr="00A07993">
        <w:rPr>
          <w:lang w:val="en-US"/>
        </w:rPr>
        <w:t>Microsoft</w:t>
      </w:r>
      <w:r w:rsidR="007528C8" w:rsidRPr="00A07993">
        <w:t xml:space="preserve"> </w:t>
      </w:r>
      <w:r w:rsidR="003B6890" w:rsidRPr="00A07993">
        <w:rPr>
          <w:lang w:val="en-US"/>
        </w:rPr>
        <w:t>Access</w:t>
      </w:r>
      <w:r w:rsidR="003B6890" w:rsidRPr="00A07993">
        <w:t>,</w:t>
      </w:r>
      <w:r w:rsidR="007528C8" w:rsidRPr="00A07993">
        <w:t xml:space="preserve"> </w:t>
      </w:r>
      <w:r w:rsidR="003B6890" w:rsidRPr="00A07993">
        <w:t>понимание</w:t>
      </w:r>
      <w:r w:rsidR="007528C8" w:rsidRPr="00A07993">
        <w:t xml:space="preserve"> </w:t>
      </w:r>
      <w:r w:rsidR="003B6890" w:rsidRPr="00A07993">
        <w:t>логики</w:t>
      </w:r>
      <w:r w:rsidR="007528C8" w:rsidRPr="00A07993">
        <w:t xml:space="preserve"> </w:t>
      </w:r>
      <w:r w:rsidR="003B6890" w:rsidRPr="00A07993">
        <w:t>построения</w:t>
      </w:r>
      <w:r w:rsidR="007528C8" w:rsidRPr="00A07993">
        <w:t xml:space="preserve"> </w:t>
      </w:r>
      <w:r w:rsidR="003B6890" w:rsidRPr="00A07993">
        <w:t>запросов,</w:t>
      </w:r>
      <w:r w:rsidR="007528C8" w:rsidRPr="00A07993">
        <w:t xml:space="preserve"> </w:t>
      </w:r>
      <w:r w:rsidR="003B6890" w:rsidRPr="00A07993">
        <w:t>умения</w:t>
      </w:r>
      <w:r w:rsidR="007528C8" w:rsidRPr="00A07993">
        <w:t xml:space="preserve"> </w:t>
      </w:r>
      <w:r w:rsidR="003B6890" w:rsidRPr="00A07993">
        <w:t>настройки</w:t>
      </w:r>
      <w:r w:rsidR="007528C8">
        <w:t xml:space="preserve"> </w:t>
      </w:r>
      <w:r w:rsidR="003B6890">
        <w:t>форм,</w:t>
      </w:r>
      <w:r w:rsidR="007528C8">
        <w:t xml:space="preserve"> </w:t>
      </w:r>
      <w:r w:rsidR="003B6890">
        <w:t>отчётов.</w:t>
      </w:r>
      <w:r w:rsidR="007528C8">
        <w:t xml:space="preserve"> </w:t>
      </w:r>
      <w:r w:rsidR="003B6890">
        <w:t>И</w:t>
      </w:r>
      <w:r w:rsidR="007528C8">
        <w:t xml:space="preserve"> </w:t>
      </w:r>
      <w:r w:rsidR="003B6890">
        <w:t>самым</w:t>
      </w:r>
      <w:r w:rsidR="007528C8">
        <w:t xml:space="preserve"> </w:t>
      </w:r>
      <w:r w:rsidR="003B6890">
        <w:t>сложным</w:t>
      </w:r>
      <w:r w:rsidR="007528C8">
        <w:t xml:space="preserve"> </w:t>
      </w:r>
      <w:r w:rsidR="003B6890">
        <w:t>в</w:t>
      </w:r>
      <w:r w:rsidR="007528C8">
        <w:t xml:space="preserve"> </w:t>
      </w:r>
      <w:r w:rsidR="003B6890">
        <w:t>создании</w:t>
      </w:r>
      <w:r w:rsidR="007528C8">
        <w:t xml:space="preserve"> </w:t>
      </w:r>
      <w:r w:rsidR="003B6890">
        <w:t>является</w:t>
      </w:r>
      <w:r w:rsidR="007528C8">
        <w:t xml:space="preserve"> </w:t>
      </w:r>
      <w:r w:rsidR="003B6890">
        <w:t>разработка</w:t>
      </w:r>
      <w:r w:rsidR="007528C8">
        <w:t xml:space="preserve"> </w:t>
      </w:r>
      <w:r w:rsidR="003B6890">
        <w:t>информационной</w:t>
      </w:r>
      <w:r w:rsidR="007528C8">
        <w:t xml:space="preserve"> </w:t>
      </w:r>
      <w:r w:rsidR="003B6890">
        <w:t>системы</w:t>
      </w:r>
      <w:r w:rsidR="007528C8">
        <w:t xml:space="preserve"> </w:t>
      </w:r>
      <w:r w:rsidR="003B6890">
        <w:t>«Театральные</w:t>
      </w:r>
      <w:r w:rsidR="007528C8">
        <w:t xml:space="preserve"> </w:t>
      </w:r>
      <w:r w:rsidR="003B6890">
        <w:t>кассы»</w:t>
      </w:r>
      <w:r w:rsidR="007528C8">
        <w:t xml:space="preserve"> </w:t>
      </w:r>
      <w:r w:rsidR="003B6890">
        <w:t>с</w:t>
      </w:r>
      <w:r w:rsidR="007528C8">
        <w:t xml:space="preserve"> </w:t>
      </w:r>
      <w:r w:rsidR="003B6890">
        <w:t>собственным</w:t>
      </w:r>
      <w:r w:rsidR="007528C8">
        <w:t xml:space="preserve"> </w:t>
      </w:r>
      <w:r w:rsidR="003B6890">
        <w:t>приложением</w:t>
      </w:r>
      <w:r w:rsidR="007528C8">
        <w:t xml:space="preserve"> </w:t>
      </w:r>
      <w:r w:rsidR="003B6890">
        <w:t>и</w:t>
      </w:r>
      <w:r w:rsidR="007528C8">
        <w:t xml:space="preserve"> </w:t>
      </w:r>
      <w:r w:rsidR="003B6890">
        <w:t>базой</w:t>
      </w:r>
      <w:r w:rsidR="007528C8">
        <w:t xml:space="preserve"> </w:t>
      </w:r>
      <w:r w:rsidR="003B6890">
        <w:t>данных</w:t>
      </w:r>
      <w:r w:rsidR="007528C8">
        <w:t xml:space="preserve"> </w:t>
      </w:r>
      <w:r w:rsidR="003B6890">
        <w:t>на</w:t>
      </w:r>
      <w:r w:rsidR="007528C8">
        <w:t xml:space="preserve"> </w:t>
      </w:r>
      <w:r w:rsidR="003B6890">
        <w:t>сервере,</w:t>
      </w:r>
      <w:r w:rsidR="007528C8">
        <w:t xml:space="preserve"> </w:t>
      </w:r>
      <w:r w:rsidR="003B6890">
        <w:t>поскольку</w:t>
      </w:r>
      <w:r w:rsidR="007528C8">
        <w:t xml:space="preserve"> </w:t>
      </w:r>
      <w:r w:rsidR="003B6890">
        <w:t>требуют</w:t>
      </w:r>
      <w:r w:rsidR="007528C8">
        <w:t xml:space="preserve"> </w:t>
      </w:r>
      <w:r w:rsidR="003B6890">
        <w:t>специализированного</w:t>
      </w:r>
      <w:r w:rsidR="007528C8">
        <w:t xml:space="preserve"> </w:t>
      </w:r>
      <w:r w:rsidR="003B6890">
        <w:t>программиста,</w:t>
      </w:r>
      <w:r w:rsidR="007528C8">
        <w:t xml:space="preserve"> </w:t>
      </w:r>
      <w:r w:rsidR="003B6890">
        <w:t>владеющего</w:t>
      </w:r>
      <w:r w:rsidR="007528C8">
        <w:t xml:space="preserve"> </w:t>
      </w:r>
      <w:r w:rsidR="003B6890">
        <w:t>набором</w:t>
      </w:r>
      <w:r w:rsidR="007528C8">
        <w:t xml:space="preserve"> </w:t>
      </w:r>
      <w:r w:rsidR="003B6890">
        <w:t>технологий</w:t>
      </w:r>
      <w:r w:rsidR="007528C8">
        <w:t xml:space="preserve"> </w:t>
      </w:r>
      <w:r w:rsidR="003B6890">
        <w:t>по</w:t>
      </w:r>
      <w:r w:rsidR="007528C8">
        <w:t xml:space="preserve"> </w:t>
      </w:r>
      <w:r w:rsidR="003B6890">
        <w:t>работе</w:t>
      </w:r>
      <w:r w:rsidR="007528C8">
        <w:t xml:space="preserve"> </w:t>
      </w:r>
      <w:r w:rsidR="003B6890">
        <w:t>с</w:t>
      </w:r>
      <w:r w:rsidR="007528C8">
        <w:t xml:space="preserve"> </w:t>
      </w:r>
      <w:r w:rsidR="003B6890">
        <w:t>базами</w:t>
      </w:r>
      <w:r w:rsidR="007528C8">
        <w:t xml:space="preserve"> </w:t>
      </w:r>
      <w:r w:rsidR="003B6890">
        <w:t>данных,</w:t>
      </w:r>
      <w:r w:rsidR="007528C8">
        <w:t xml:space="preserve"> </w:t>
      </w:r>
      <w:r w:rsidR="003B6890">
        <w:t>а</w:t>
      </w:r>
      <w:r w:rsidR="007528C8">
        <w:t xml:space="preserve"> </w:t>
      </w:r>
      <w:r w:rsidR="00FC3E40">
        <w:t>также</w:t>
      </w:r>
      <w:r w:rsidR="007528C8">
        <w:t xml:space="preserve"> </w:t>
      </w:r>
      <w:r w:rsidR="003B6890">
        <w:t>разработке</w:t>
      </w:r>
      <w:r w:rsidR="007528C8">
        <w:t xml:space="preserve"> </w:t>
      </w:r>
      <w:r w:rsidR="003B6890">
        <w:t>приложений.</w:t>
      </w:r>
    </w:p>
    <w:p w14:paraId="790B9DD2" w14:textId="2530FFB2" w:rsidR="003B6890" w:rsidRDefault="003B6890" w:rsidP="0097061A">
      <w:r w:rsidRPr="007C0549">
        <w:t>Удобство</w:t>
      </w:r>
      <w:r w:rsidR="007528C8" w:rsidRPr="007C0549">
        <w:t xml:space="preserve"> </w:t>
      </w:r>
      <w:r w:rsidRPr="007C0549">
        <w:t>пользования</w:t>
      </w:r>
      <w:r w:rsidRPr="002C55BE">
        <w:t>.</w:t>
      </w:r>
      <w:r w:rsidR="007528C8">
        <w:t xml:space="preserve"> </w:t>
      </w:r>
      <w:r>
        <w:t>Самым</w:t>
      </w:r>
      <w:r w:rsidR="007528C8">
        <w:t xml:space="preserve"> </w:t>
      </w:r>
      <w:r>
        <w:t>удобным</w:t>
      </w:r>
      <w:r w:rsidR="007528C8">
        <w:t xml:space="preserve"> </w:t>
      </w:r>
      <w:r>
        <w:t>решением</w:t>
      </w:r>
      <w:r w:rsidR="007528C8">
        <w:t xml:space="preserve"> </w:t>
      </w:r>
      <w:r>
        <w:t>должна</w:t>
      </w:r>
      <w:r w:rsidR="007528C8">
        <w:t xml:space="preserve"> </w:t>
      </w:r>
      <w:r>
        <w:t>быть</w:t>
      </w:r>
      <w:r w:rsidR="007528C8">
        <w:t xml:space="preserve"> </w:t>
      </w:r>
      <w:r>
        <w:t>информационная</w:t>
      </w:r>
      <w:r w:rsidR="007528C8">
        <w:t xml:space="preserve"> </w:t>
      </w:r>
      <w:r>
        <w:t>система</w:t>
      </w:r>
      <w:r w:rsidR="007528C8">
        <w:t xml:space="preserve"> </w:t>
      </w:r>
      <w:r>
        <w:t>«Театральные</w:t>
      </w:r>
      <w:r w:rsidR="007528C8">
        <w:t xml:space="preserve"> </w:t>
      </w:r>
      <w:r>
        <w:t>кассы»</w:t>
      </w:r>
      <w:r w:rsidR="007528C8">
        <w:t xml:space="preserve"> </w:t>
      </w:r>
      <w:r>
        <w:t>с</w:t>
      </w:r>
      <w:r w:rsidR="007528C8">
        <w:t xml:space="preserve"> </w:t>
      </w:r>
      <w:r>
        <w:t>приложением</w:t>
      </w:r>
      <w:r w:rsidR="007528C8">
        <w:t xml:space="preserve"> </w:t>
      </w:r>
      <w:r>
        <w:t>и</w:t>
      </w:r>
      <w:r w:rsidR="007528C8">
        <w:t xml:space="preserve"> </w:t>
      </w:r>
      <w:r>
        <w:t>базой</w:t>
      </w:r>
      <w:r w:rsidR="007528C8">
        <w:t xml:space="preserve"> </w:t>
      </w:r>
      <w:r>
        <w:t>данных</w:t>
      </w:r>
      <w:r w:rsidR="007528C8">
        <w:t xml:space="preserve"> </w:t>
      </w:r>
      <w:r>
        <w:t>на</w:t>
      </w:r>
      <w:r w:rsidR="007528C8">
        <w:t xml:space="preserve"> </w:t>
      </w:r>
      <w:r>
        <w:t>сервере,</w:t>
      </w:r>
      <w:r w:rsidR="007528C8">
        <w:t xml:space="preserve"> </w:t>
      </w:r>
      <w:r>
        <w:t>ввиду</w:t>
      </w:r>
      <w:r w:rsidR="007528C8">
        <w:t xml:space="preserve"> </w:t>
      </w:r>
      <w:r>
        <w:t>широких</w:t>
      </w:r>
      <w:r w:rsidR="007528C8">
        <w:t xml:space="preserve"> </w:t>
      </w:r>
      <w:r>
        <w:t>возможностей</w:t>
      </w:r>
      <w:r w:rsidR="007528C8">
        <w:t xml:space="preserve"> </w:t>
      </w:r>
      <w:r>
        <w:t>пользовательского</w:t>
      </w:r>
      <w:r w:rsidR="007528C8">
        <w:t xml:space="preserve"> </w:t>
      </w:r>
      <w:r>
        <w:t>интерфейса</w:t>
      </w:r>
      <w:r w:rsidR="007528C8">
        <w:t xml:space="preserve"> </w:t>
      </w:r>
      <w:r>
        <w:t>и</w:t>
      </w:r>
      <w:r w:rsidR="007528C8">
        <w:t xml:space="preserve"> </w:t>
      </w:r>
      <w:r>
        <w:t>возможности</w:t>
      </w:r>
      <w:r w:rsidR="007528C8">
        <w:t xml:space="preserve"> </w:t>
      </w:r>
      <w:r>
        <w:t>применять</w:t>
      </w:r>
      <w:r w:rsidR="007528C8">
        <w:t xml:space="preserve"> </w:t>
      </w:r>
      <w:r>
        <w:t>бизнес-логику</w:t>
      </w:r>
      <w:r w:rsidR="007528C8">
        <w:t xml:space="preserve"> </w:t>
      </w:r>
      <w:r>
        <w:t>почти</w:t>
      </w:r>
      <w:r w:rsidR="007528C8">
        <w:t xml:space="preserve"> </w:t>
      </w:r>
      <w:r>
        <w:t>любой</w:t>
      </w:r>
      <w:r w:rsidR="007528C8">
        <w:t xml:space="preserve"> </w:t>
      </w:r>
      <w:r>
        <w:t>сложности</w:t>
      </w:r>
      <w:r w:rsidR="007528C8">
        <w:t xml:space="preserve"> </w:t>
      </w:r>
      <w:r>
        <w:t>в</w:t>
      </w:r>
      <w:r w:rsidR="007528C8">
        <w:t xml:space="preserve"> </w:t>
      </w:r>
      <w:r>
        <w:t>приложении.</w:t>
      </w:r>
      <w:r w:rsidR="007528C8">
        <w:t xml:space="preserve"> </w:t>
      </w:r>
      <w:r>
        <w:t>Вторым</w:t>
      </w:r>
      <w:r w:rsidR="007528C8">
        <w:t xml:space="preserve"> </w:t>
      </w:r>
      <w:r>
        <w:t>по</w:t>
      </w:r>
      <w:r w:rsidR="007528C8">
        <w:t xml:space="preserve"> </w:t>
      </w:r>
      <w:r>
        <w:t>убыванию</w:t>
      </w:r>
      <w:r w:rsidR="007528C8">
        <w:t xml:space="preserve"> </w:t>
      </w:r>
      <w:r>
        <w:t>удобства</w:t>
      </w:r>
      <w:r w:rsidR="007528C8">
        <w:t xml:space="preserve"> </w:t>
      </w:r>
      <w:r>
        <w:t>пользования</w:t>
      </w:r>
      <w:r w:rsidR="007528C8">
        <w:t xml:space="preserve"> </w:t>
      </w:r>
      <w:r>
        <w:t>становится</w:t>
      </w:r>
      <w:r w:rsidR="007528C8">
        <w:t xml:space="preserve"> </w:t>
      </w:r>
      <w:r>
        <w:t>информационная</w:t>
      </w:r>
      <w:r w:rsidR="007528C8">
        <w:t xml:space="preserve"> </w:t>
      </w:r>
      <w:r>
        <w:t>система,</w:t>
      </w:r>
      <w:r w:rsidR="007528C8">
        <w:t xml:space="preserve"> </w:t>
      </w:r>
      <w:r>
        <w:t>созданная</w:t>
      </w:r>
      <w:r w:rsidR="007528C8">
        <w:t xml:space="preserve"> </w:t>
      </w:r>
      <w:r>
        <w:t>на</w:t>
      </w:r>
      <w:r w:rsidR="007528C8">
        <w:t xml:space="preserve"> </w:t>
      </w:r>
      <w:r>
        <w:t>базе</w:t>
      </w:r>
      <w:r w:rsidR="007528C8">
        <w:t xml:space="preserve"> </w:t>
      </w:r>
      <w:r>
        <w:rPr>
          <w:lang w:val="en-US"/>
        </w:rPr>
        <w:t>Microsoft</w:t>
      </w:r>
      <w:r w:rsidR="007528C8">
        <w:t xml:space="preserve"> </w:t>
      </w:r>
      <w:r>
        <w:rPr>
          <w:lang w:val="en-US"/>
        </w:rPr>
        <w:t>Access</w:t>
      </w:r>
      <w:r>
        <w:t>,</w:t>
      </w:r>
      <w:r w:rsidR="007528C8">
        <w:t xml:space="preserve"> </w:t>
      </w:r>
      <w:r>
        <w:t>поскольку</w:t>
      </w:r>
      <w:r w:rsidR="007528C8">
        <w:t xml:space="preserve"> </w:t>
      </w:r>
      <w:r>
        <w:t>встроенные</w:t>
      </w:r>
      <w:r w:rsidR="007528C8">
        <w:t xml:space="preserve"> </w:t>
      </w:r>
      <w:r>
        <w:t>средства</w:t>
      </w:r>
      <w:r w:rsidR="007528C8">
        <w:t xml:space="preserve"> </w:t>
      </w:r>
      <w:r>
        <w:t>проектирования</w:t>
      </w:r>
      <w:r w:rsidR="007528C8">
        <w:t xml:space="preserve"> </w:t>
      </w:r>
      <w:r>
        <w:t>позволяют</w:t>
      </w:r>
      <w:r w:rsidR="007528C8">
        <w:t xml:space="preserve"> </w:t>
      </w:r>
      <w:r>
        <w:t>настроить</w:t>
      </w:r>
      <w:r w:rsidR="007528C8">
        <w:t xml:space="preserve"> </w:t>
      </w:r>
      <w:r>
        <w:t>весьма</w:t>
      </w:r>
      <w:r w:rsidR="007528C8">
        <w:t xml:space="preserve"> </w:t>
      </w:r>
      <w:r>
        <w:t>широкий</w:t>
      </w:r>
      <w:r w:rsidR="007528C8">
        <w:t xml:space="preserve"> </w:t>
      </w:r>
      <w:r>
        <w:t>спектр</w:t>
      </w:r>
      <w:r w:rsidR="007528C8">
        <w:t xml:space="preserve"> </w:t>
      </w:r>
      <w:r>
        <w:t>решаемых</w:t>
      </w:r>
      <w:r w:rsidR="007528C8">
        <w:t xml:space="preserve"> </w:t>
      </w:r>
      <w:r>
        <w:t>задач,</w:t>
      </w:r>
      <w:r w:rsidR="007528C8">
        <w:t xml:space="preserve"> </w:t>
      </w:r>
      <w:r>
        <w:t>однако</w:t>
      </w:r>
      <w:r w:rsidR="007528C8">
        <w:t xml:space="preserve"> </w:t>
      </w:r>
      <w:r>
        <w:t>всё</w:t>
      </w:r>
      <w:r w:rsidR="007528C8">
        <w:t xml:space="preserve"> </w:t>
      </w:r>
      <w:r>
        <w:t>же</w:t>
      </w:r>
      <w:r w:rsidR="007528C8">
        <w:t xml:space="preserve"> </w:t>
      </w:r>
      <w:r>
        <w:t>ограничены</w:t>
      </w:r>
      <w:r w:rsidR="007528C8">
        <w:t xml:space="preserve"> </w:t>
      </w:r>
      <w:r>
        <w:t>эффективности</w:t>
      </w:r>
      <w:r w:rsidR="007528C8">
        <w:t xml:space="preserve"> </w:t>
      </w:r>
      <w:r w:rsidR="002C55BE">
        <w:lastRenderedPageBreak/>
        <w:t>организации</w:t>
      </w:r>
      <w:r w:rsidR="007528C8">
        <w:t xml:space="preserve"> </w:t>
      </w:r>
      <w:r>
        <w:t>сложных</w:t>
      </w:r>
      <w:r w:rsidR="007528C8">
        <w:t xml:space="preserve"> </w:t>
      </w:r>
      <w:r w:rsidR="002C55BE">
        <w:t>информационных</w:t>
      </w:r>
      <w:r w:rsidR="007528C8">
        <w:t xml:space="preserve"> </w:t>
      </w:r>
      <w:r w:rsidR="002C55BE">
        <w:t>и</w:t>
      </w:r>
      <w:r w:rsidR="007528C8">
        <w:t xml:space="preserve"> </w:t>
      </w:r>
      <w:r w:rsidR="002C55BE">
        <w:t>бизнес-логических</w:t>
      </w:r>
      <w:r w:rsidR="007528C8">
        <w:t xml:space="preserve"> </w:t>
      </w:r>
      <w:r w:rsidR="002C55BE">
        <w:t>процессов.</w:t>
      </w:r>
      <w:r w:rsidR="007528C8">
        <w:t xml:space="preserve"> </w:t>
      </w:r>
      <w:r w:rsidR="002C55BE">
        <w:t>Последним</w:t>
      </w:r>
      <w:r w:rsidR="007528C8">
        <w:t xml:space="preserve"> </w:t>
      </w:r>
      <w:r w:rsidR="002C55BE">
        <w:t>в</w:t>
      </w:r>
      <w:r w:rsidR="007528C8">
        <w:t xml:space="preserve"> </w:t>
      </w:r>
      <w:r w:rsidR="002C55BE">
        <w:t>удобстве</w:t>
      </w:r>
      <w:r w:rsidR="007528C8">
        <w:t xml:space="preserve"> </w:t>
      </w:r>
      <w:r w:rsidR="002C55BE">
        <w:t>пользования</w:t>
      </w:r>
      <w:r w:rsidR="007528C8">
        <w:t xml:space="preserve"> </w:t>
      </w:r>
      <w:r w:rsidR="002C55BE">
        <w:t>оказываются</w:t>
      </w:r>
      <w:r w:rsidR="007528C8">
        <w:t xml:space="preserve"> </w:t>
      </w:r>
      <w:r w:rsidR="002C55BE">
        <w:t>электронные</w:t>
      </w:r>
      <w:r w:rsidR="007528C8">
        <w:t xml:space="preserve"> </w:t>
      </w:r>
      <w:r w:rsidR="002C55BE">
        <w:t>таблицы</w:t>
      </w:r>
      <w:r w:rsidR="007528C8">
        <w:t xml:space="preserve"> </w:t>
      </w:r>
      <w:r w:rsidR="002C55BE">
        <w:rPr>
          <w:lang w:val="en-US"/>
        </w:rPr>
        <w:t>Microsoft</w:t>
      </w:r>
      <w:r w:rsidR="007528C8">
        <w:t xml:space="preserve"> </w:t>
      </w:r>
      <w:r w:rsidR="002C55BE">
        <w:rPr>
          <w:lang w:val="en-US"/>
        </w:rPr>
        <w:t>Excel</w:t>
      </w:r>
      <w:r w:rsidR="002C55BE">
        <w:t>,</w:t>
      </w:r>
      <w:r w:rsidR="007528C8">
        <w:t xml:space="preserve"> </w:t>
      </w:r>
      <w:r w:rsidR="002C55BE">
        <w:t>поскольку</w:t>
      </w:r>
      <w:r w:rsidR="007528C8">
        <w:t xml:space="preserve"> </w:t>
      </w:r>
      <w:r w:rsidR="002C55BE">
        <w:t>почти</w:t>
      </w:r>
      <w:r w:rsidR="007528C8">
        <w:t xml:space="preserve"> </w:t>
      </w:r>
      <w:r w:rsidR="002C55BE">
        <w:t>не</w:t>
      </w:r>
      <w:r w:rsidR="007528C8">
        <w:t xml:space="preserve"> </w:t>
      </w:r>
      <w:r w:rsidR="002C55BE">
        <w:t>имеют</w:t>
      </w:r>
      <w:r w:rsidR="007528C8">
        <w:t xml:space="preserve"> </w:t>
      </w:r>
      <w:r w:rsidR="002C55BE">
        <w:t>средств</w:t>
      </w:r>
      <w:r w:rsidR="007528C8">
        <w:t xml:space="preserve"> </w:t>
      </w:r>
      <w:r w:rsidR="002C55BE">
        <w:t>настройки</w:t>
      </w:r>
      <w:r w:rsidR="007528C8">
        <w:t xml:space="preserve"> </w:t>
      </w:r>
      <w:r w:rsidR="002C55BE">
        <w:t>качественного</w:t>
      </w:r>
      <w:r w:rsidR="007528C8">
        <w:t xml:space="preserve"> </w:t>
      </w:r>
      <w:r w:rsidR="002C55BE">
        <w:t>пользовательского</w:t>
      </w:r>
      <w:r w:rsidR="007528C8">
        <w:t xml:space="preserve"> </w:t>
      </w:r>
      <w:r w:rsidR="002C55BE">
        <w:t>интерфейса</w:t>
      </w:r>
      <w:r w:rsidR="007528C8">
        <w:t xml:space="preserve"> </w:t>
      </w:r>
      <w:r w:rsidR="002C55BE">
        <w:t>и</w:t>
      </w:r>
      <w:r w:rsidR="007528C8">
        <w:t xml:space="preserve"> </w:t>
      </w:r>
      <w:r w:rsidR="002C55BE">
        <w:t>полностью</w:t>
      </w:r>
      <w:r w:rsidR="007528C8">
        <w:t xml:space="preserve"> </w:t>
      </w:r>
      <w:r w:rsidR="002C55BE">
        <w:t>опираются</w:t>
      </w:r>
      <w:r w:rsidR="007528C8">
        <w:t xml:space="preserve"> </w:t>
      </w:r>
      <w:r w:rsidR="002C55BE">
        <w:t>на</w:t>
      </w:r>
      <w:r w:rsidR="007528C8">
        <w:t xml:space="preserve"> </w:t>
      </w:r>
      <w:r w:rsidR="002C55BE">
        <w:t>заранее</w:t>
      </w:r>
      <w:r w:rsidR="007528C8">
        <w:t xml:space="preserve"> </w:t>
      </w:r>
      <w:r w:rsidR="002C55BE">
        <w:t>спроектированный,</w:t>
      </w:r>
      <w:r w:rsidR="007528C8">
        <w:t xml:space="preserve"> </w:t>
      </w:r>
      <w:r w:rsidR="002C55BE">
        <w:t>то</w:t>
      </w:r>
      <w:r w:rsidR="007528C8">
        <w:t xml:space="preserve"> </w:t>
      </w:r>
      <w:r w:rsidR="002C55BE">
        <w:t>есть</w:t>
      </w:r>
      <w:r w:rsidR="007528C8">
        <w:t xml:space="preserve"> </w:t>
      </w:r>
      <w:r w:rsidR="002C55BE">
        <w:t>базовый.</w:t>
      </w:r>
    </w:p>
    <w:p w14:paraId="07AE8762" w14:textId="12C7AE87" w:rsidR="002C55BE" w:rsidRDefault="002C55BE" w:rsidP="0097061A">
      <w:r w:rsidRPr="007C0549">
        <w:t>Удобство</w:t>
      </w:r>
      <w:r w:rsidR="007528C8" w:rsidRPr="007C0549">
        <w:t xml:space="preserve"> </w:t>
      </w:r>
      <w:r w:rsidRPr="007C0549">
        <w:t>сопровождения.</w:t>
      </w:r>
      <w:r w:rsidR="007528C8" w:rsidRPr="007C0549">
        <w:t xml:space="preserve"> </w:t>
      </w:r>
      <w:r>
        <w:t>В</w:t>
      </w:r>
      <w:r w:rsidR="007528C8">
        <w:t xml:space="preserve"> </w:t>
      </w:r>
      <w:r>
        <w:t>долгосрочной</w:t>
      </w:r>
      <w:r w:rsidR="007528C8">
        <w:t xml:space="preserve"> </w:t>
      </w:r>
      <w:r>
        <w:t>перспективе</w:t>
      </w:r>
      <w:r w:rsidR="007528C8">
        <w:t xml:space="preserve"> </w:t>
      </w:r>
      <w:r>
        <w:t>грамотно</w:t>
      </w:r>
      <w:r w:rsidR="007528C8">
        <w:t xml:space="preserve"> </w:t>
      </w:r>
      <w:r>
        <w:t>спроектированную</w:t>
      </w:r>
      <w:r w:rsidR="007528C8">
        <w:t xml:space="preserve"> </w:t>
      </w:r>
      <w:r>
        <w:t>информационную</w:t>
      </w:r>
      <w:r w:rsidR="007528C8">
        <w:t xml:space="preserve"> </w:t>
      </w:r>
      <w:r>
        <w:t>систему</w:t>
      </w:r>
      <w:r w:rsidR="007528C8">
        <w:t xml:space="preserve"> </w:t>
      </w:r>
      <w:r>
        <w:t>«Театральны</w:t>
      </w:r>
      <w:r w:rsidR="007528C8">
        <w:t xml:space="preserve"> </w:t>
      </w:r>
      <w:r>
        <w:t>кассы»</w:t>
      </w:r>
      <w:r w:rsidR="007528C8">
        <w:t xml:space="preserve"> </w:t>
      </w:r>
      <w:r>
        <w:t>значительно</w:t>
      </w:r>
      <w:r w:rsidR="007528C8">
        <w:t xml:space="preserve"> </w:t>
      </w:r>
      <w:r>
        <w:t>проще</w:t>
      </w:r>
      <w:r w:rsidR="007528C8">
        <w:t xml:space="preserve"> </w:t>
      </w:r>
      <w:r>
        <w:t>расширять</w:t>
      </w:r>
      <w:r w:rsidR="007528C8">
        <w:t xml:space="preserve"> </w:t>
      </w:r>
      <w:r>
        <w:t>и</w:t>
      </w:r>
      <w:r w:rsidR="007528C8">
        <w:t xml:space="preserve"> </w:t>
      </w:r>
      <w:r>
        <w:t>сопровождать,</w:t>
      </w:r>
      <w:r w:rsidR="007528C8">
        <w:t xml:space="preserve"> </w:t>
      </w:r>
      <w:r>
        <w:t>поскольку</w:t>
      </w:r>
      <w:r w:rsidR="007528C8">
        <w:t xml:space="preserve"> </w:t>
      </w:r>
      <w:r>
        <w:t>исходный</w:t>
      </w:r>
      <w:r w:rsidR="007528C8">
        <w:t xml:space="preserve"> </w:t>
      </w:r>
      <w:r>
        <w:t>код,</w:t>
      </w:r>
      <w:r w:rsidR="007528C8">
        <w:t xml:space="preserve"> </w:t>
      </w:r>
      <w:r>
        <w:t>а</w:t>
      </w:r>
      <w:r w:rsidR="007528C8">
        <w:t xml:space="preserve"> </w:t>
      </w:r>
      <w:r>
        <w:t>также</w:t>
      </w:r>
      <w:r w:rsidR="007528C8">
        <w:t xml:space="preserve"> </w:t>
      </w:r>
      <w:r>
        <w:t>сервер</w:t>
      </w:r>
      <w:r w:rsidR="007528C8">
        <w:t xml:space="preserve"> </w:t>
      </w:r>
      <w:r>
        <w:t>с</w:t>
      </w:r>
      <w:r w:rsidR="007528C8">
        <w:t xml:space="preserve"> </w:t>
      </w:r>
      <w:r>
        <w:t>базой</w:t>
      </w:r>
      <w:r w:rsidR="007528C8">
        <w:t xml:space="preserve"> </w:t>
      </w:r>
      <w:r>
        <w:t>данных</w:t>
      </w:r>
      <w:r w:rsidR="007528C8">
        <w:t xml:space="preserve"> </w:t>
      </w:r>
      <w:r>
        <w:t>находятся</w:t>
      </w:r>
      <w:r w:rsidR="007528C8">
        <w:t xml:space="preserve"> </w:t>
      </w:r>
      <w:r>
        <w:t>в</w:t>
      </w:r>
      <w:r w:rsidR="007528C8">
        <w:t xml:space="preserve"> </w:t>
      </w:r>
      <w:r>
        <w:t>распоряжении</w:t>
      </w:r>
      <w:r w:rsidR="007528C8">
        <w:t xml:space="preserve"> </w:t>
      </w:r>
      <w:r>
        <w:t>владельцев.</w:t>
      </w:r>
      <w:r w:rsidR="007528C8">
        <w:t xml:space="preserve"> </w:t>
      </w:r>
      <w:r>
        <w:t>Базу</w:t>
      </w:r>
      <w:r w:rsidR="007528C8">
        <w:t xml:space="preserve"> </w:t>
      </w:r>
      <w:r>
        <w:t>данных</w:t>
      </w:r>
      <w:r w:rsidR="007528C8">
        <w:t xml:space="preserve"> </w:t>
      </w:r>
      <w:r>
        <w:t>в</w:t>
      </w:r>
      <w:r w:rsidR="007528C8">
        <w:t xml:space="preserve"> </w:t>
      </w:r>
      <w:r>
        <w:rPr>
          <w:lang w:val="en-US"/>
        </w:rPr>
        <w:t>Microsoft</w:t>
      </w:r>
      <w:r w:rsidR="007528C8">
        <w:t xml:space="preserve"> </w:t>
      </w:r>
      <w:r>
        <w:rPr>
          <w:lang w:val="en-US"/>
        </w:rPr>
        <w:t>Access</w:t>
      </w:r>
      <w:r w:rsidR="007528C8">
        <w:t xml:space="preserve"> </w:t>
      </w:r>
      <w:r>
        <w:t>значительно</w:t>
      </w:r>
      <w:r w:rsidR="007528C8">
        <w:t xml:space="preserve"> </w:t>
      </w:r>
      <w:r>
        <w:t>труднее</w:t>
      </w:r>
      <w:r w:rsidR="007528C8">
        <w:t xml:space="preserve"> </w:t>
      </w:r>
      <w:r>
        <w:t>сопровождать</w:t>
      </w:r>
      <w:r w:rsidR="007528C8">
        <w:t xml:space="preserve"> </w:t>
      </w:r>
      <w:r>
        <w:t>и</w:t>
      </w:r>
      <w:r w:rsidR="007528C8">
        <w:t xml:space="preserve"> </w:t>
      </w:r>
      <w:r>
        <w:t>масштабировать,</w:t>
      </w:r>
      <w:r w:rsidR="007528C8">
        <w:t xml:space="preserve"> </w:t>
      </w:r>
      <w:r>
        <w:t>ввиду</w:t>
      </w:r>
      <w:r w:rsidR="007528C8">
        <w:t xml:space="preserve"> </w:t>
      </w:r>
      <w:r>
        <w:t>ограничений</w:t>
      </w:r>
      <w:r w:rsidR="007528C8">
        <w:t xml:space="preserve"> </w:t>
      </w:r>
      <w:r>
        <w:t>средства</w:t>
      </w:r>
      <w:r w:rsidR="007528C8">
        <w:t xml:space="preserve"> </w:t>
      </w:r>
      <w:r>
        <w:t>самого</w:t>
      </w:r>
      <w:r w:rsidR="007528C8">
        <w:t xml:space="preserve"> </w:t>
      </w:r>
      <w:r>
        <w:rPr>
          <w:lang w:val="en-US"/>
        </w:rPr>
        <w:t>MS</w:t>
      </w:r>
      <w:r w:rsidR="007528C8">
        <w:t xml:space="preserve"> </w:t>
      </w:r>
      <w:r>
        <w:rPr>
          <w:lang w:val="en-US"/>
        </w:rPr>
        <w:t>Access</w:t>
      </w:r>
      <w:r>
        <w:t>,</w:t>
      </w:r>
      <w:r w:rsidR="007528C8">
        <w:t xml:space="preserve"> </w:t>
      </w:r>
      <w:r>
        <w:t>а</w:t>
      </w:r>
      <w:r w:rsidR="007528C8">
        <w:t xml:space="preserve"> </w:t>
      </w:r>
      <w:r>
        <w:t>также</w:t>
      </w:r>
      <w:r w:rsidR="007528C8">
        <w:t xml:space="preserve"> </w:t>
      </w:r>
      <w:r>
        <w:t>отсутствия</w:t>
      </w:r>
      <w:r w:rsidR="007528C8">
        <w:t xml:space="preserve"> </w:t>
      </w:r>
      <w:r>
        <w:t>полного</w:t>
      </w:r>
      <w:r w:rsidR="007528C8">
        <w:t xml:space="preserve"> </w:t>
      </w:r>
      <w:r>
        <w:t>исходного</w:t>
      </w:r>
      <w:r w:rsidR="007528C8">
        <w:t xml:space="preserve"> </w:t>
      </w:r>
      <w:r>
        <w:t>кода</w:t>
      </w:r>
      <w:r w:rsidR="007528C8">
        <w:t xml:space="preserve"> </w:t>
      </w:r>
      <w:r>
        <w:t>в</w:t>
      </w:r>
      <w:r w:rsidR="007528C8">
        <w:t xml:space="preserve"> </w:t>
      </w:r>
      <w:r>
        <w:t>расположении</w:t>
      </w:r>
      <w:r w:rsidR="007528C8">
        <w:t xml:space="preserve"> </w:t>
      </w:r>
      <w:r>
        <w:t>у</w:t>
      </w:r>
      <w:r w:rsidR="007528C8">
        <w:t xml:space="preserve"> </w:t>
      </w:r>
      <w:r>
        <w:t>владельцев.</w:t>
      </w:r>
      <w:r w:rsidR="007528C8">
        <w:t xml:space="preserve"> </w:t>
      </w:r>
      <w:r>
        <w:t>Самой</w:t>
      </w:r>
      <w:r w:rsidR="007528C8">
        <w:t xml:space="preserve"> </w:t>
      </w:r>
      <w:r>
        <w:t>трудно</w:t>
      </w:r>
      <w:r w:rsidR="007528C8">
        <w:t xml:space="preserve"> </w:t>
      </w:r>
      <w:r>
        <w:t>масштабируемым</w:t>
      </w:r>
      <w:r w:rsidR="007528C8">
        <w:t xml:space="preserve"> </w:t>
      </w:r>
      <w:r>
        <w:t>и</w:t>
      </w:r>
      <w:r w:rsidR="007528C8">
        <w:t xml:space="preserve"> </w:t>
      </w:r>
      <w:r>
        <w:t>трудно</w:t>
      </w:r>
      <w:r w:rsidR="007528C8">
        <w:t xml:space="preserve"> </w:t>
      </w:r>
      <w:r>
        <w:t>сопровождаемым</w:t>
      </w:r>
      <w:r w:rsidR="007528C8">
        <w:t xml:space="preserve"> </w:t>
      </w:r>
      <w:r>
        <w:t>решением</w:t>
      </w:r>
      <w:r w:rsidR="007528C8">
        <w:t xml:space="preserve"> </w:t>
      </w:r>
      <w:r>
        <w:t>станет</w:t>
      </w:r>
      <w:r w:rsidR="007528C8">
        <w:t xml:space="preserve"> </w:t>
      </w:r>
      <w:r>
        <w:t>ведение</w:t>
      </w:r>
      <w:r w:rsidR="007528C8">
        <w:t xml:space="preserve"> </w:t>
      </w:r>
      <w:r>
        <w:t>электронных</w:t>
      </w:r>
      <w:r w:rsidR="007528C8">
        <w:t xml:space="preserve"> </w:t>
      </w:r>
      <w:r>
        <w:t>таблиц</w:t>
      </w:r>
      <w:r w:rsidR="007528C8">
        <w:t xml:space="preserve"> </w:t>
      </w:r>
      <w:r>
        <w:rPr>
          <w:lang w:val="en-US"/>
        </w:rPr>
        <w:t>Microsoft</w:t>
      </w:r>
      <w:r w:rsidR="007528C8">
        <w:t xml:space="preserve"> </w:t>
      </w:r>
      <w:r>
        <w:rPr>
          <w:lang w:val="en-US"/>
        </w:rPr>
        <w:t>Excel</w:t>
      </w:r>
      <w:r>
        <w:t>,</w:t>
      </w:r>
      <w:r w:rsidR="007528C8">
        <w:t xml:space="preserve"> </w:t>
      </w:r>
      <w:r>
        <w:t>поскольку</w:t>
      </w:r>
      <w:r w:rsidR="007528C8">
        <w:t xml:space="preserve"> </w:t>
      </w:r>
      <w:r>
        <w:t>изменения</w:t>
      </w:r>
      <w:r w:rsidR="007528C8">
        <w:t xml:space="preserve"> </w:t>
      </w:r>
      <w:r>
        <w:t>логики</w:t>
      </w:r>
      <w:r w:rsidR="007528C8">
        <w:t xml:space="preserve"> </w:t>
      </w:r>
      <w:r>
        <w:t>или</w:t>
      </w:r>
      <w:r w:rsidR="007528C8">
        <w:t xml:space="preserve"> </w:t>
      </w:r>
      <w:r>
        <w:t>некоторых</w:t>
      </w:r>
      <w:r w:rsidR="007528C8">
        <w:t xml:space="preserve"> </w:t>
      </w:r>
      <w:r>
        <w:t>данных</w:t>
      </w:r>
      <w:r w:rsidR="007528C8">
        <w:t xml:space="preserve"> </w:t>
      </w:r>
      <w:r>
        <w:t>зачастую</w:t>
      </w:r>
      <w:r w:rsidR="007528C8">
        <w:t xml:space="preserve"> </w:t>
      </w:r>
      <w:r>
        <w:t>будут</w:t>
      </w:r>
      <w:r w:rsidR="007528C8">
        <w:t xml:space="preserve"> </w:t>
      </w:r>
      <w:r>
        <w:t>требовать</w:t>
      </w:r>
      <w:r w:rsidR="007528C8">
        <w:t xml:space="preserve"> </w:t>
      </w:r>
      <w:r>
        <w:t>почти</w:t>
      </w:r>
      <w:r w:rsidR="007528C8">
        <w:t xml:space="preserve"> </w:t>
      </w:r>
      <w:r>
        <w:t>полного</w:t>
      </w:r>
      <w:r w:rsidR="007528C8">
        <w:t xml:space="preserve"> </w:t>
      </w:r>
      <w:r>
        <w:t>пересоздания</w:t>
      </w:r>
      <w:r w:rsidR="007528C8">
        <w:t xml:space="preserve"> </w:t>
      </w:r>
      <w:r>
        <w:t>имеющейся</w:t>
      </w:r>
      <w:r w:rsidR="007528C8">
        <w:t xml:space="preserve"> </w:t>
      </w:r>
      <w:r>
        <w:t>системы</w:t>
      </w:r>
      <w:r w:rsidR="007528C8">
        <w:t xml:space="preserve"> </w:t>
      </w:r>
      <w:r>
        <w:t>с</w:t>
      </w:r>
      <w:r w:rsidR="007528C8">
        <w:t xml:space="preserve"> </w:t>
      </w:r>
      <w:r>
        <w:t>большим</w:t>
      </w:r>
      <w:r w:rsidR="007528C8">
        <w:t xml:space="preserve"> </w:t>
      </w:r>
      <w:r>
        <w:t>объёмом</w:t>
      </w:r>
      <w:r w:rsidR="007528C8">
        <w:t xml:space="preserve"> </w:t>
      </w:r>
      <w:r>
        <w:t>ручного</w:t>
      </w:r>
      <w:r w:rsidR="007528C8">
        <w:t xml:space="preserve"> </w:t>
      </w:r>
      <w:r>
        <w:t>труда</w:t>
      </w:r>
      <w:r w:rsidR="007528C8">
        <w:t xml:space="preserve"> </w:t>
      </w:r>
      <w:r>
        <w:t>по</w:t>
      </w:r>
      <w:r w:rsidR="007528C8">
        <w:t xml:space="preserve"> </w:t>
      </w:r>
      <w:r>
        <w:t>копированию</w:t>
      </w:r>
      <w:r w:rsidR="007528C8">
        <w:t xml:space="preserve"> </w:t>
      </w:r>
      <w:r>
        <w:t>и</w:t>
      </w:r>
      <w:r w:rsidR="007528C8">
        <w:t xml:space="preserve"> </w:t>
      </w:r>
      <w:r>
        <w:t>переносу</w:t>
      </w:r>
      <w:r w:rsidR="007528C8">
        <w:t xml:space="preserve"> </w:t>
      </w:r>
      <w:r>
        <w:t>данных.</w:t>
      </w:r>
    </w:p>
    <w:p w14:paraId="4DD7F008" w14:textId="05487CE8" w:rsidR="001A0FB2" w:rsidRDefault="003D23A3" w:rsidP="0097061A">
      <w:r>
        <w:fldChar w:fldCharType="begin"/>
      </w:r>
      <w:r>
        <w:instrText xml:space="preserve"> REF _Ref199880085 \h </w:instrText>
      </w:r>
      <w:r>
        <w:fldChar w:fldCharType="separate"/>
      </w:r>
      <w:r w:rsidR="000470CA">
        <w:t xml:space="preserve">Таблица </w:t>
      </w:r>
      <w:r w:rsidR="000470CA">
        <w:rPr>
          <w:noProof/>
        </w:rPr>
        <w:t>1</w:t>
      </w:r>
      <w:r>
        <w:fldChar w:fldCharType="end"/>
      </w:r>
      <w:r w:rsidR="007528C8">
        <w:t xml:space="preserve"> </w:t>
      </w:r>
      <w:r>
        <w:t>содержит</w:t>
      </w:r>
      <w:r w:rsidR="007528C8">
        <w:t xml:space="preserve"> </w:t>
      </w:r>
      <w:r>
        <w:t>сводку</w:t>
      </w:r>
      <w:r w:rsidR="007528C8">
        <w:t xml:space="preserve"> </w:t>
      </w:r>
      <w:r>
        <w:t>по</w:t>
      </w:r>
      <w:r w:rsidR="007528C8">
        <w:t xml:space="preserve"> </w:t>
      </w:r>
      <w:r>
        <w:t>проведённом</w:t>
      </w:r>
      <w:r w:rsidR="007528C8">
        <w:t xml:space="preserve"> </w:t>
      </w:r>
      <w:r>
        <w:t>анализу</w:t>
      </w:r>
      <w:r w:rsidR="007528C8">
        <w:t xml:space="preserve"> </w:t>
      </w:r>
      <w:r>
        <w:t>возможных</w:t>
      </w:r>
      <w:r w:rsidR="007528C8">
        <w:t xml:space="preserve"> </w:t>
      </w:r>
      <w:r>
        <w:t>решений.</w:t>
      </w:r>
    </w:p>
    <w:p w14:paraId="6D30E9BF" w14:textId="77777777" w:rsidR="001A0FB2" w:rsidRDefault="001A0FB2">
      <w:pPr>
        <w:spacing w:after="160" w:line="259" w:lineRule="auto"/>
        <w:ind w:firstLine="0"/>
        <w:contextualSpacing w:val="0"/>
        <w:jc w:val="left"/>
      </w:pPr>
      <w:r>
        <w:br w:type="page"/>
      </w:r>
    </w:p>
    <w:p w14:paraId="6C53723A" w14:textId="145BE473" w:rsidR="00FC3E40" w:rsidRDefault="00FC3E40" w:rsidP="00A07993">
      <w:pPr>
        <w:pStyle w:val="aff8"/>
        <w:spacing w:after="240"/>
        <w:ind w:firstLine="0"/>
      </w:pPr>
      <w:bookmarkStart w:id="16" w:name="_Ref199880085"/>
      <w:bookmarkStart w:id="17" w:name="_Ref199880072"/>
      <w:r>
        <w:lastRenderedPageBreak/>
        <w:t>Таблица</w:t>
      </w:r>
      <w:r w:rsidR="007528C8">
        <w:t xml:space="preserve"> </w:t>
      </w:r>
      <w:r w:rsidR="000144DB">
        <w:fldChar w:fldCharType="begin"/>
      </w:r>
      <w:r w:rsidR="000144DB">
        <w:instrText xml:space="preserve"> SEQ Таблица \* ARABIC </w:instrText>
      </w:r>
      <w:r w:rsidR="000144DB">
        <w:fldChar w:fldCharType="separate"/>
      </w:r>
      <w:r w:rsidR="000470CA">
        <w:rPr>
          <w:noProof/>
        </w:rPr>
        <w:t>1</w:t>
      </w:r>
      <w:r w:rsidR="000144DB">
        <w:rPr>
          <w:noProof/>
        </w:rPr>
        <w:fldChar w:fldCharType="end"/>
      </w:r>
      <w:bookmarkEnd w:id="16"/>
      <w:r w:rsidR="007528C8">
        <w:t xml:space="preserve"> </w:t>
      </w:r>
      <w:r>
        <w:t>–</w:t>
      </w:r>
      <w:r w:rsidR="007528C8">
        <w:t xml:space="preserve"> </w:t>
      </w:r>
      <w:r w:rsidR="00A07993">
        <w:t>С</w:t>
      </w:r>
      <w:r>
        <w:t>водная</w:t>
      </w:r>
      <w:r w:rsidR="007528C8">
        <w:t xml:space="preserve"> </w:t>
      </w:r>
      <w:r>
        <w:t>таблица</w:t>
      </w:r>
      <w:r w:rsidR="007528C8">
        <w:t xml:space="preserve"> </w:t>
      </w:r>
      <w:r>
        <w:t>оценок</w:t>
      </w:r>
      <w:r w:rsidR="007528C8">
        <w:t xml:space="preserve"> </w:t>
      </w:r>
      <w:r w:rsidR="003D23A3">
        <w:t>решений</w:t>
      </w:r>
      <w:r w:rsidR="007528C8">
        <w:t xml:space="preserve"> </w:t>
      </w:r>
      <w:r>
        <w:t>по</w:t>
      </w:r>
      <w:r w:rsidR="007528C8">
        <w:t xml:space="preserve"> </w:t>
      </w:r>
      <w:r>
        <w:t>выбранным</w:t>
      </w:r>
      <w:r w:rsidR="007528C8">
        <w:t xml:space="preserve"> </w:t>
      </w:r>
      <w:r>
        <w:t>критериям</w:t>
      </w:r>
      <w:bookmarkEnd w:id="17"/>
    </w:p>
    <w:tbl>
      <w:tblPr>
        <w:tblStyle w:val="af2"/>
        <w:tblW w:w="5000" w:type="pct"/>
        <w:tblLook w:val="04E0" w:firstRow="1" w:lastRow="1" w:firstColumn="1" w:lastColumn="0" w:noHBand="0" w:noVBand="1"/>
      </w:tblPr>
      <w:tblGrid>
        <w:gridCol w:w="2104"/>
        <w:gridCol w:w="2962"/>
        <w:gridCol w:w="2023"/>
        <w:gridCol w:w="2256"/>
      </w:tblGrid>
      <w:tr w:rsidR="003D23A3" w:rsidRPr="00084F91" w14:paraId="54B45BA4" w14:textId="77777777" w:rsidTr="00A07993">
        <w:trPr>
          <w:cantSplit/>
          <w:tblHeader/>
        </w:trPr>
        <w:tc>
          <w:tcPr>
            <w:tcW w:w="1126" w:type="pct"/>
            <w:tcBorders>
              <w:bottom w:val="single" w:sz="12" w:space="0" w:color="auto"/>
            </w:tcBorders>
          </w:tcPr>
          <w:p w14:paraId="5F3FB04E" w14:textId="7E1F327D" w:rsidR="00FC3E40" w:rsidRPr="00084F91" w:rsidRDefault="00FC3E40" w:rsidP="00FC3E40">
            <w:pPr>
              <w:ind w:firstLine="0"/>
              <w:rPr>
                <w:rFonts w:ascii="Times New Roman" w:hAnsi="Times New Roman" w:cs="Times New Roman"/>
                <w:sz w:val="24"/>
                <w:szCs w:val="24"/>
              </w:rPr>
            </w:pPr>
            <w:r w:rsidRPr="00084F91">
              <w:rPr>
                <w:rFonts w:ascii="Times New Roman" w:hAnsi="Times New Roman" w:cs="Times New Roman"/>
                <w:sz w:val="24"/>
                <w:szCs w:val="24"/>
              </w:rPr>
              <w:t>Критерий</w:t>
            </w:r>
          </w:p>
        </w:tc>
        <w:tc>
          <w:tcPr>
            <w:tcW w:w="1585" w:type="pct"/>
            <w:tcBorders>
              <w:bottom w:val="single" w:sz="12" w:space="0" w:color="auto"/>
            </w:tcBorders>
          </w:tcPr>
          <w:p w14:paraId="295B99A6" w14:textId="724C2083" w:rsidR="00FC3E40" w:rsidRPr="00084F91" w:rsidRDefault="00FC3E40" w:rsidP="00FC3E40">
            <w:pPr>
              <w:ind w:firstLine="0"/>
              <w:rPr>
                <w:rFonts w:ascii="Times New Roman" w:hAnsi="Times New Roman" w:cs="Times New Roman"/>
                <w:sz w:val="24"/>
                <w:szCs w:val="24"/>
              </w:rPr>
            </w:pPr>
            <w:r w:rsidRPr="00084F91">
              <w:rPr>
                <w:rFonts w:ascii="Times New Roman" w:hAnsi="Times New Roman" w:cs="Times New Roman"/>
                <w:sz w:val="24"/>
                <w:szCs w:val="24"/>
              </w:rPr>
              <w:t>Разрабатываемая</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информационная</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система</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«Театральные</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кассы»</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с</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собственным</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приложением</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и</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базой</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данных</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на</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сервере</w:t>
            </w:r>
            <w:r w:rsidR="00137B6E" w:rsidRPr="00084F91">
              <w:rPr>
                <w:rFonts w:ascii="Times New Roman" w:hAnsi="Times New Roman" w:cs="Times New Roman"/>
                <w:sz w:val="24"/>
                <w:szCs w:val="24"/>
              </w:rPr>
              <w:t>, оценка в баллах</w:t>
            </w:r>
          </w:p>
        </w:tc>
        <w:tc>
          <w:tcPr>
            <w:tcW w:w="1082" w:type="pct"/>
            <w:tcBorders>
              <w:bottom w:val="single" w:sz="12" w:space="0" w:color="auto"/>
            </w:tcBorders>
          </w:tcPr>
          <w:p w14:paraId="3A222BB4" w14:textId="248AC549" w:rsidR="00FC3E40" w:rsidRPr="00084F91" w:rsidRDefault="00084F91" w:rsidP="00FC3E40">
            <w:pPr>
              <w:ind w:firstLine="0"/>
              <w:rPr>
                <w:rFonts w:ascii="Times New Roman" w:hAnsi="Times New Roman" w:cs="Times New Roman"/>
                <w:sz w:val="24"/>
                <w:szCs w:val="24"/>
              </w:rPr>
            </w:pPr>
            <w:r w:rsidRPr="00084F91">
              <w:rPr>
                <w:rFonts w:ascii="Times New Roman" w:hAnsi="Times New Roman" w:cs="Times New Roman"/>
                <w:sz w:val="24"/>
                <w:szCs w:val="24"/>
              </w:rPr>
              <w:t>Информационная</w:t>
            </w:r>
            <w:r w:rsidR="007528C8" w:rsidRPr="00084F91">
              <w:rPr>
                <w:rFonts w:ascii="Times New Roman" w:hAnsi="Times New Roman" w:cs="Times New Roman"/>
                <w:sz w:val="24"/>
                <w:szCs w:val="24"/>
              </w:rPr>
              <w:t xml:space="preserve"> </w:t>
            </w:r>
            <w:r w:rsidR="00FC3E40" w:rsidRPr="00084F91">
              <w:rPr>
                <w:rFonts w:ascii="Times New Roman" w:hAnsi="Times New Roman" w:cs="Times New Roman"/>
                <w:sz w:val="24"/>
                <w:szCs w:val="24"/>
              </w:rPr>
              <w:t>система,</w:t>
            </w:r>
            <w:r w:rsidR="007528C8" w:rsidRPr="00084F91">
              <w:rPr>
                <w:rFonts w:ascii="Times New Roman" w:hAnsi="Times New Roman" w:cs="Times New Roman"/>
                <w:sz w:val="24"/>
                <w:szCs w:val="24"/>
              </w:rPr>
              <w:t xml:space="preserve"> </w:t>
            </w:r>
            <w:r w:rsidR="00FC3E40" w:rsidRPr="00084F91">
              <w:rPr>
                <w:rFonts w:ascii="Times New Roman" w:hAnsi="Times New Roman" w:cs="Times New Roman"/>
                <w:sz w:val="24"/>
                <w:szCs w:val="24"/>
              </w:rPr>
              <w:t>созданная</w:t>
            </w:r>
            <w:r w:rsidR="007528C8" w:rsidRPr="00084F91">
              <w:rPr>
                <w:rFonts w:ascii="Times New Roman" w:hAnsi="Times New Roman" w:cs="Times New Roman"/>
                <w:sz w:val="24"/>
                <w:szCs w:val="24"/>
              </w:rPr>
              <w:t xml:space="preserve"> </w:t>
            </w:r>
            <w:r w:rsidR="00FC3E40" w:rsidRPr="00084F91">
              <w:rPr>
                <w:rFonts w:ascii="Times New Roman" w:hAnsi="Times New Roman" w:cs="Times New Roman"/>
                <w:sz w:val="24"/>
                <w:szCs w:val="24"/>
              </w:rPr>
              <w:t>на</w:t>
            </w:r>
            <w:r w:rsidR="007528C8" w:rsidRPr="00084F91">
              <w:rPr>
                <w:rFonts w:ascii="Times New Roman" w:hAnsi="Times New Roman" w:cs="Times New Roman"/>
                <w:sz w:val="24"/>
                <w:szCs w:val="24"/>
              </w:rPr>
              <w:t xml:space="preserve"> </w:t>
            </w:r>
            <w:r w:rsidR="00FC3E40" w:rsidRPr="00084F91">
              <w:rPr>
                <w:rFonts w:ascii="Times New Roman" w:hAnsi="Times New Roman" w:cs="Times New Roman"/>
                <w:sz w:val="24"/>
                <w:szCs w:val="24"/>
              </w:rPr>
              <w:t>базе</w:t>
            </w:r>
            <w:r w:rsidR="007528C8" w:rsidRPr="00084F91">
              <w:rPr>
                <w:rFonts w:ascii="Times New Roman" w:hAnsi="Times New Roman" w:cs="Times New Roman"/>
                <w:sz w:val="24"/>
                <w:szCs w:val="24"/>
              </w:rPr>
              <w:t xml:space="preserve"> </w:t>
            </w:r>
            <w:r w:rsidR="00FC3E40" w:rsidRPr="00084F91">
              <w:rPr>
                <w:rFonts w:ascii="Times New Roman" w:hAnsi="Times New Roman" w:cs="Times New Roman"/>
                <w:sz w:val="24"/>
                <w:szCs w:val="24"/>
              </w:rPr>
              <w:t>Microsoft</w:t>
            </w:r>
            <w:r w:rsidR="007528C8" w:rsidRPr="00084F91">
              <w:rPr>
                <w:rFonts w:ascii="Times New Roman" w:hAnsi="Times New Roman" w:cs="Times New Roman"/>
                <w:sz w:val="24"/>
                <w:szCs w:val="24"/>
              </w:rPr>
              <w:t xml:space="preserve"> </w:t>
            </w:r>
            <w:r w:rsidR="00FC3E40" w:rsidRPr="00084F91">
              <w:rPr>
                <w:rFonts w:ascii="Times New Roman" w:hAnsi="Times New Roman" w:cs="Times New Roman"/>
                <w:sz w:val="24"/>
                <w:szCs w:val="24"/>
              </w:rPr>
              <w:t>Access</w:t>
            </w:r>
            <w:r w:rsidR="00137B6E" w:rsidRPr="00084F91">
              <w:rPr>
                <w:rFonts w:ascii="Times New Roman" w:hAnsi="Times New Roman" w:cs="Times New Roman"/>
                <w:sz w:val="24"/>
                <w:szCs w:val="24"/>
              </w:rPr>
              <w:t>, оценка в баллах</w:t>
            </w:r>
          </w:p>
        </w:tc>
        <w:tc>
          <w:tcPr>
            <w:tcW w:w="1207" w:type="pct"/>
            <w:tcBorders>
              <w:bottom w:val="single" w:sz="12" w:space="0" w:color="auto"/>
            </w:tcBorders>
          </w:tcPr>
          <w:p w14:paraId="4BF36D49" w14:textId="7BADE1FF" w:rsidR="00FC3E40" w:rsidRPr="00084F91" w:rsidRDefault="00FC3E40" w:rsidP="00FC3E40">
            <w:pPr>
              <w:ind w:firstLine="0"/>
              <w:rPr>
                <w:rFonts w:ascii="Times New Roman" w:hAnsi="Times New Roman" w:cs="Times New Roman"/>
                <w:sz w:val="24"/>
                <w:szCs w:val="24"/>
              </w:rPr>
            </w:pPr>
            <w:r w:rsidRPr="00084F91">
              <w:rPr>
                <w:rFonts w:ascii="Times New Roman" w:hAnsi="Times New Roman" w:cs="Times New Roman"/>
                <w:sz w:val="24"/>
                <w:szCs w:val="24"/>
              </w:rPr>
              <w:t>Хранение</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данных</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в</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файлах</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электронных</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таблиц</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для</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Microsoft</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Excel</w:t>
            </w:r>
            <w:r w:rsidR="00137B6E" w:rsidRPr="00084F91">
              <w:rPr>
                <w:rFonts w:ascii="Times New Roman" w:hAnsi="Times New Roman" w:cs="Times New Roman"/>
                <w:sz w:val="24"/>
                <w:szCs w:val="24"/>
              </w:rPr>
              <w:t>, оценка в баллах</w:t>
            </w:r>
          </w:p>
        </w:tc>
      </w:tr>
      <w:tr w:rsidR="003D23A3" w:rsidRPr="00084F91" w14:paraId="04B695D1" w14:textId="77777777" w:rsidTr="00A07993">
        <w:trPr>
          <w:cantSplit/>
          <w:tblHeader/>
        </w:trPr>
        <w:tc>
          <w:tcPr>
            <w:tcW w:w="1126" w:type="pct"/>
            <w:tcBorders>
              <w:top w:val="single" w:sz="12" w:space="0" w:color="auto"/>
            </w:tcBorders>
          </w:tcPr>
          <w:p w14:paraId="262C7F6B" w14:textId="1B288B9B" w:rsidR="00FC3E40" w:rsidRPr="00084F91" w:rsidRDefault="00FC3E40" w:rsidP="00FC3E40">
            <w:pPr>
              <w:ind w:firstLine="0"/>
              <w:rPr>
                <w:rFonts w:ascii="Times New Roman" w:hAnsi="Times New Roman" w:cs="Times New Roman"/>
                <w:sz w:val="24"/>
                <w:szCs w:val="24"/>
              </w:rPr>
            </w:pPr>
            <w:r w:rsidRPr="00084F91">
              <w:rPr>
                <w:rFonts w:ascii="Times New Roman" w:hAnsi="Times New Roman" w:cs="Times New Roman"/>
                <w:sz w:val="24"/>
                <w:szCs w:val="24"/>
              </w:rPr>
              <w:t>Простота</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создания</w:t>
            </w:r>
          </w:p>
        </w:tc>
        <w:tc>
          <w:tcPr>
            <w:tcW w:w="1585" w:type="pct"/>
            <w:tcBorders>
              <w:top w:val="single" w:sz="12" w:space="0" w:color="auto"/>
            </w:tcBorders>
            <w:vAlign w:val="center"/>
          </w:tcPr>
          <w:p w14:paraId="1420E15F" w14:textId="7D035650" w:rsidR="00FC3E40" w:rsidRPr="00084F91" w:rsidRDefault="00FC3E40"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1</w:t>
            </w:r>
          </w:p>
        </w:tc>
        <w:tc>
          <w:tcPr>
            <w:tcW w:w="1082" w:type="pct"/>
            <w:tcBorders>
              <w:top w:val="single" w:sz="12" w:space="0" w:color="auto"/>
            </w:tcBorders>
            <w:vAlign w:val="center"/>
          </w:tcPr>
          <w:p w14:paraId="4C72C783" w14:textId="20C3C835" w:rsidR="00FC3E40"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2</w:t>
            </w:r>
          </w:p>
        </w:tc>
        <w:tc>
          <w:tcPr>
            <w:tcW w:w="1207" w:type="pct"/>
            <w:tcBorders>
              <w:top w:val="single" w:sz="12" w:space="0" w:color="auto"/>
            </w:tcBorders>
            <w:vAlign w:val="center"/>
          </w:tcPr>
          <w:p w14:paraId="6A5CC9CC" w14:textId="11E45354" w:rsidR="00FC3E40"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3</w:t>
            </w:r>
          </w:p>
        </w:tc>
      </w:tr>
      <w:tr w:rsidR="003D23A3" w:rsidRPr="00084F91" w14:paraId="402DF9D4" w14:textId="77777777" w:rsidTr="00A07993">
        <w:trPr>
          <w:cantSplit/>
          <w:tblHeader/>
        </w:trPr>
        <w:tc>
          <w:tcPr>
            <w:tcW w:w="1126" w:type="pct"/>
          </w:tcPr>
          <w:p w14:paraId="6B9E2C52" w14:textId="440DBEDB" w:rsidR="00FC3E40" w:rsidRPr="00084F91" w:rsidRDefault="00FC3E40" w:rsidP="00FC3E40">
            <w:pPr>
              <w:ind w:firstLine="0"/>
              <w:rPr>
                <w:rFonts w:ascii="Times New Roman" w:hAnsi="Times New Roman" w:cs="Times New Roman"/>
                <w:sz w:val="24"/>
                <w:szCs w:val="24"/>
              </w:rPr>
            </w:pPr>
            <w:r w:rsidRPr="00084F91">
              <w:rPr>
                <w:rFonts w:ascii="Times New Roman" w:hAnsi="Times New Roman" w:cs="Times New Roman"/>
                <w:sz w:val="24"/>
                <w:szCs w:val="24"/>
              </w:rPr>
              <w:t>Удобство</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пользования</w:t>
            </w:r>
          </w:p>
        </w:tc>
        <w:tc>
          <w:tcPr>
            <w:tcW w:w="1585" w:type="pct"/>
            <w:vAlign w:val="center"/>
          </w:tcPr>
          <w:p w14:paraId="2E1724E0" w14:textId="6DAAE4E3" w:rsidR="00FC3E40"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3</w:t>
            </w:r>
          </w:p>
        </w:tc>
        <w:tc>
          <w:tcPr>
            <w:tcW w:w="1082" w:type="pct"/>
            <w:vAlign w:val="center"/>
          </w:tcPr>
          <w:p w14:paraId="48EE6C2F" w14:textId="56683479" w:rsidR="00FC3E40"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2</w:t>
            </w:r>
          </w:p>
        </w:tc>
        <w:tc>
          <w:tcPr>
            <w:tcW w:w="1207" w:type="pct"/>
            <w:vAlign w:val="center"/>
          </w:tcPr>
          <w:p w14:paraId="7DB9137F" w14:textId="7F5D6839" w:rsidR="00FC3E40"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1</w:t>
            </w:r>
          </w:p>
        </w:tc>
      </w:tr>
      <w:tr w:rsidR="003D23A3" w:rsidRPr="00084F91" w14:paraId="6655DAD1" w14:textId="77777777" w:rsidTr="00A07993">
        <w:trPr>
          <w:cantSplit/>
          <w:tblHeader/>
        </w:trPr>
        <w:tc>
          <w:tcPr>
            <w:tcW w:w="1126" w:type="pct"/>
            <w:tcBorders>
              <w:bottom w:val="single" w:sz="12" w:space="0" w:color="auto"/>
            </w:tcBorders>
          </w:tcPr>
          <w:p w14:paraId="3ED61C3F" w14:textId="153FC918" w:rsidR="00FC3E40" w:rsidRPr="00084F91" w:rsidRDefault="00FC3E40" w:rsidP="00FC3E40">
            <w:pPr>
              <w:ind w:firstLine="0"/>
              <w:rPr>
                <w:rFonts w:ascii="Times New Roman" w:hAnsi="Times New Roman" w:cs="Times New Roman"/>
                <w:sz w:val="24"/>
                <w:szCs w:val="24"/>
              </w:rPr>
            </w:pPr>
            <w:r w:rsidRPr="00084F91">
              <w:rPr>
                <w:rFonts w:ascii="Times New Roman" w:hAnsi="Times New Roman" w:cs="Times New Roman"/>
                <w:sz w:val="24"/>
                <w:szCs w:val="24"/>
              </w:rPr>
              <w:t>Удобство</w:t>
            </w:r>
            <w:r w:rsidR="007528C8" w:rsidRPr="00084F91">
              <w:rPr>
                <w:rFonts w:ascii="Times New Roman" w:hAnsi="Times New Roman" w:cs="Times New Roman"/>
                <w:sz w:val="24"/>
                <w:szCs w:val="24"/>
              </w:rPr>
              <w:t xml:space="preserve"> </w:t>
            </w:r>
            <w:r w:rsidRPr="00084F91">
              <w:rPr>
                <w:rFonts w:ascii="Times New Roman" w:hAnsi="Times New Roman" w:cs="Times New Roman"/>
                <w:sz w:val="24"/>
                <w:szCs w:val="24"/>
              </w:rPr>
              <w:t>сопровождения</w:t>
            </w:r>
          </w:p>
        </w:tc>
        <w:tc>
          <w:tcPr>
            <w:tcW w:w="1585" w:type="pct"/>
            <w:tcBorders>
              <w:bottom w:val="single" w:sz="12" w:space="0" w:color="auto"/>
            </w:tcBorders>
            <w:vAlign w:val="center"/>
          </w:tcPr>
          <w:p w14:paraId="37067BBF" w14:textId="501BD286" w:rsidR="00FC3E40"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3</w:t>
            </w:r>
          </w:p>
        </w:tc>
        <w:tc>
          <w:tcPr>
            <w:tcW w:w="1082" w:type="pct"/>
            <w:tcBorders>
              <w:bottom w:val="single" w:sz="12" w:space="0" w:color="auto"/>
            </w:tcBorders>
            <w:vAlign w:val="center"/>
          </w:tcPr>
          <w:p w14:paraId="0EC62695" w14:textId="76B1DEF8" w:rsidR="00FC3E40"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2</w:t>
            </w:r>
          </w:p>
        </w:tc>
        <w:tc>
          <w:tcPr>
            <w:tcW w:w="1207" w:type="pct"/>
            <w:tcBorders>
              <w:bottom w:val="single" w:sz="12" w:space="0" w:color="auto"/>
            </w:tcBorders>
            <w:vAlign w:val="center"/>
          </w:tcPr>
          <w:p w14:paraId="62C2CD96" w14:textId="3D744114" w:rsidR="00FC3E40"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1</w:t>
            </w:r>
          </w:p>
        </w:tc>
      </w:tr>
      <w:tr w:rsidR="003D23A3" w:rsidRPr="00084F91" w14:paraId="6E2FBCAC" w14:textId="77777777" w:rsidTr="00A07993">
        <w:trPr>
          <w:cantSplit/>
          <w:tblHeader/>
        </w:trPr>
        <w:tc>
          <w:tcPr>
            <w:tcW w:w="1126" w:type="pct"/>
            <w:tcBorders>
              <w:top w:val="single" w:sz="12" w:space="0" w:color="auto"/>
            </w:tcBorders>
          </w:tcPr>
          <w:p w14:paraId="623DA4CD" w14:textId="0DE996DC" w:rsidR="003D23A3" w:rsidRPr="00084F91" w:rsidRDefault="003D23A3" w:rsidP="00FC3E40">
            <w:pPr>
              <w:ind w:firstLine="0"/>
              <w:rPr>
                <w:rFonts w:ascii="Times New Roman" w:hAnsi="Times New Roman" w:cs="Times New Roman"/>
                <w:sz w:val="24"/>
                <w:szCs w:val="24"/>
              </w:rPr>
            </w:pPr>
            <w:r w:rsidRPr="00084F91">
              <w:rPr>
                <w:rFonts w:ascii="Times New Roman" w:hAnsi="Times New Roman" w:cs="Times New Roman"/>
                <w:sz w:val="24"/>
                <w:szCs w:val="24"/>
              </w:rPr>
              <w:t>Итоги</w:t>
            </w:r>
          </w:p>
        </w:tc>
        <w:tc>
          <w:tcPr>
            <w:tcW w:w="1585" w:type="pct"/>
            <w:tcBorders>
              <w:top w:val="single" w:sz="12" w:space="0" w:color="auto"/>
            </w:tcBorders>
            <w:vAlign w:val="center"/>
          </w:tcPr>
          <w:p w14:paraId="71E83E96" w14:textId="10C536C5" w:rsidR="003D23A3"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7</w:t>
            </w:r>
          </w:p>
        </w:tc>
        <w:tc>
          <w:tcPr>
            <w:tcW w:w="1082" w:type="pct"/>
            <w:tcBorders>
              <w:top w:val="single" w:sz="12" w:space="0" w:color="auto"/>
            </w:tcBorders>
            <w:vAlign w:val="center"/>
          </w:tcPr>
          <w:p w14:paraId="75B5F2D4" w14:textId="78D2D7B7" w:rsidR="003D23A3"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6</w:t>
            </w:r>
          </w:p>
        </w:tc>
        <w:tc>
          <w:tcPr>
            <w:tcW w:w="1207" w:type="pct"/>
            <w:tcBorders>
              <w:top w:val="single" w:sz="12" w:space="0" w:color="auto"/>
            </w:tcBorders>
            <w:vAlign w:val="center"/>
          </w:tcPr>
          <w:p w14:paraId="6031B669" w14:textId="4BAA7181" w:rsidR="003D23A3" w:rsidRPr="00084F91" w:rsidRDefault="003D23A3" w:rsidP="00A07993">
            <w:pPr>
              <w:ind w:firstLine="0"/>
              <w:jc w:val="center"/>
              <w:rPr>
                <w:rFonts w:ascii="Times New Roman" w:hAnsi="Times New Roman" w:cs="Times New Roman"/>
                <w:sz w:val="24"/>
                <w:szCs w:val="24"/>
              </w:rPr>
            </w:pPr>
            <w:r w:rsidRPr="00084F91">
              <w:rPr>
                <w:rFonts w:ascii="Times New Roman" w:hAnsi="Times New Roman" w:cs="Times New Roman"/>
                <w:sz w:val="24"/>
                <w:szCs w:val="24"/>
              </w:rPr>
              <w:t>5</w:t>
            </w:r>
          </w:p>
        </w:tc>
      </w:tr>
    </w:tbl>
    <w:p w14:paraId="63216DFE" w14:textId="2364EB71" w:rsidR="003F23CB" w:rsidRDefault="00C72F91" w:rsidP="00A07993">
      <w:pPr>
        <w:spacing w:before="480"/>
        <w:contextualSpacing w:val="0"/>
      </w:pPr>
      <w:r>
        <w:t>По</w:t>
      </w:r>
      <w:r w:rsidR="007528C8">
        <w:t xml:space="preserve"> </w:t>
      </w:r>
      <w:r>
        <w:t>итогам</w:t>
      </w:r>
      <w:r w:rsidR="007528C8">
        <w:t xml:space="preserve"> </w:t>
      </w:r>
      <w:r>
        <w:t>сводки</w:t>
      </w:r>
      <w:r w:rsidR="007528C8">
        <w:t xml:space="preserve"> </w:t>
      </w:r>
      <w:r>
        <w:t>можно</w:t>
      </w:r>
      <w:r w:rsidR="007528C8">
        <w:t xml:space="preserve"> </w:t>
      </w:r>
      <w:r>
        <w:t>сделать</w:t>
      </w:r>
      <w:r w:rsidR="007528C8">
        <w:t xml:space="preserve"> </w:t>
      </w:r>
      <w:r>
        <w:t>вывод</w:t>
      </w:r>
      <w:r w:rsidR="007528C8">
        <w:t xml:space="preserve"> </w:t>
      </w:r>
      <w:r>
        <w:t>о</w:t>
      </w:r>
      <w:r w:rsidR="007528C8">
        <w:t xml:space="preserve"> </w:t>
      </w:r>
      <w:r>
        <w:t>преимуществе</w:t>
      </w:r>
      <w:r w:rsidR="007528C8">
        <w:t xml:space="preserve"> </w:t>
      </w:r>
      <w:r>
        <w:t>именно</w:t>
      </w:r>
      <w:r w:rsidR="007528C8">
        <w:t xml:space="preserve"> </w:t>
      </w:r>
      <w:r>
        <w:t>разработки</w:t>
      </w:r>
      <w:r w:rsidR="007528C8">
        <w:t xml:space="preserve"> </w:t>
      </w:r>
      <w:r>
        <w:t>собственной</w:t>
      </w:r>
      <w:r w:rsidR="007528C8">
        <w:t xml:space="preserve"> </w:t>
      </w:r>
      <w:r>
        <w:t>информационной</w:t>
      </w:r>
      <w:r w:rsidR="007528C8">
        <w:t xml:space="preserve"> </w:t>
      </w:r>
      <w:r>
        <w:t>системы</w:t>
      </w:r>
      <w:r w:rsidR="007528C8">
        <w:t xml:space="preserve"> </w:t>
      </w:r>
      <w:r>
        <w:t>из</w:t>
      </w:r>
      <w:r w:rsidR="007528C8">
        <w:t xml:space="preserve"> </w:t>
      </w:r>
      <w:r>
        <w:t>приложения</w:t>
      </w:r>
      <w:r w:rsidR="007528C8">
        <w:t xml:space="preserve"> </w:t>
      </w:r>
      <w:r>
        <w:t>и</w:t>
      </w:r>
      <w:r w:rsidR="007528C8">
        <w:t xml:space="preserve"> </w:t>
      </w:r>
      <w:r>
        <w:t>сервера</w:t>
      </w:r>
      <w:r w:rsidR="007528C8">
        <w:t xml:space="preserve"> </w:t>
      </w:r>
      <w:r>
        <w:t>на</w:t>
      </w:r>
      <w:r w:rsidR="007528C8">
        <w:t xml:space="preserve"> </w:t>
      </w:r>
      <w:r>
        <w:t>БД</w:t>
      </w:r>
      <w:r w:rsidR="007528C8">
        <w:t xml:space="preserve"> </w:t>
      </w:r>
      <w:r>
        <w:t>перед</w:t>
      </w:r>
      <w:r w:rsidR="007528C8">
        <w:t xml:space="preserve"> </w:t>
      </w:r>
      <w:r>
        <w:t>общим</w:t>
      </w:r>
      <w:r w:rsidR="007528C8">
        <w:t xml:space="preserve"> </w:t>
      </w:r>
      <w:r>
        <w:t>универсальными</w:t>
      </w:r>
      <w:r w:rsidR="007528C8">
        <w:t xml:space="preserve"> </w:t>
      </w:r>
      <w:r>
        <w:t>решениями.</w:t>
      </w:r>
    </w:p>
    <w:p w14:paraId="09BB4A2C" w14:textId="77777777" w:rsidR="003F23CB" w:rsidRDefault="003F23CB">
      <w:pPr>
        <w:spacing w:after="160" w:line="259" w:lineRule="auto"/>
        <w:ind w:firstLine="0"/>
        <w:contextualSpacing w:val="0"/>
        <w:jc w:val="left"/>
      </w:pPr>
      <w:r>
        <w:br w:type="page"/>
      </w:r>
    </w:p>
    <w:p w14:paraId="23A47E56" w14:textId="1E5A3B67" w:rsidR="007B0D3A" w:rsidRDefault="007B0D3A" w:rsidP="00481646">
      <w:pPr>
        <w:pStyle w:val="20"/>
      </w:pPr>
      <w:bookmarkStart w:id="18" w:name="_Toc200297951"/>
      <w:bookmarkStart w:id="19" w:name="_Toc200557874"/>
      <w:r>
        <w:lastRenderedPageBreak/>
        <w:t>Сравнение</w:t>
      </w:r>
      <w:r w:rsidR="007528C8">
        <w:t xml:space="preserve"> </w:t>
      </w:r>
      <w:r>
        <w:t>технологий</w:t>
      </w:r>
      <w:bookmarkEnd w:id="18"/>
      <w:bookmarkEnd w:id="19"/>
    </w:p>
    <w:p w14:paraId="0208B8C1" w14:textId="3A185099" w:rsidR="007B0D3A" w:rsidRDefault="007B0D3A" w:rsidP="007B0D3A">
      <w:r>
        <w:t>В</w:t>
      </w:r>
      <w:r w:rsidR="007528C8">
        <w:t xml:space="preserve"> </w:t>
      </w:r>
      <w:r>
        <w:t>первую</w:t>
      </w:r>
      <w:r w:rsidR="007528C8">
        <w:t xml:space="preserve"> </w:t>
      </w:r>
      <w:r>
        <w:t>очередь</w:t>
      </w:r>
      <w:r w:rsidR="007528C8">
        <w:t xml:space="preserve"> </w:t>
      </w:r>
      <w:r>
        <w:t>следовало</w:t>
      </w:r>
      <w:r w:rsidR="007528C8">
        <w:t xml:space="preserve"> </w:t>
      </w:r>
      <w:r>
        <w:t>выбрать</w:t>
      </w:r>
      <w:r w:rsidR="007528C8">
        <w:t xml:space="preserve"> </w:t>
      </w:r>
      <w:r>
        <w:t>язык</w:t>
      </w:r>
      <w:r w:rsidR="007528C8">
        <w:t xml:space="preserve"> </w:t>
      </w:r>
      <w:r>
        <w:t>программирования</w:t>
      </w:r>
      <w:r w:rsidR="007528C8">
        <w:t xml:space="preserve"> </w:t>
      </w:r>
      <w:r>
        <w:t>и</w:t>
      </w:r>
      <w:r w:rsidR="007528C8">
        <w:t xml:space="preserve"> </w:t>
      </w:r>
      <w:r>
        <w:t>платформу,</w:t>
      </w:r>
      <w:r w:rsidR="007528C8">
        <w:t xml:space="preserve"> </w:t>
      </w:r>
      <w:r>
        <w:t>на</w:t>
      </w:r>
      <w:r w:rsidR="007528C8">
        <w:t xml:space="preserve"> </w:t>
      </w:r>
      <w:r>
        <w:t>которой</w:t>
      </w:r>
      <w:r w:rsidR="007528C8">
        <w:t xml:space="preserve"> </w:t>
      </w:r>
      <w:r>
        <w:t>будет</w:t>
      </w:r>
      <w:r w:rsidR="007528C8">
        <w:t xml:space="preserve"> </w:t>
      </w:r>
      <w:r>
        <w:t>происходить</w:t>
      </w:r>
      <w:r w:rsidR="007528C8">
        <w:t xml:space="preserve"> </w:t>
      </w:r>
      <w:r>
        <w:t>разработка,</w:t>
      </w:r>
      <w:r w:rsidR="007528C8">
        <w:t xml:space="preserve"> </w:t>
      </w:r>
      <w:r>
        <w:t>а</w:t>
      </w:r>
      <w:r w:rsidR="007528C8">
        <w:t xml:space="preserve"> </w:t>
      </w:r>
      <w:r>
        <w:t>также</w:t>
      </w:r>
      <w:r w:rsidR="007528C8">
        <w:t xml:space="preserve"> </w:t>
      </w:r>
      <w:r>
        <w:t>СУБД.</w:t>
      </w:r>
    </w:p>
    <w:p w14:paraId="39FF18A4" w14:textId="1E40E01F" w:rsidR="002F6B0A" w:rsidRDefault="002F6B0A" w:rsidP="007B0D3A">
      <w:r>
        <w:t>Среди</w:t>
      </w:r>
      <w:r w:rsidR="007528C8">
        <w:t xml:space="preserve"> </w:t>
      </w:r>
      <w:r>
        <w:t>возможных</w:t>
      </w:r>
      <w:r w:rsidR="007528C8">
        <w:t xml:space="preserve"> </w:t>
      </w:r>
      <w:r>
        <w:t>вариантов</w:t>
      </w:r>
      <w:r w:rsidR="007528C8">
        <w:t xml:space="preserve"> </w:t>
      </w:r>
      <w:r>
        <w:t>языка</w:t>
      </w:r>
      <w:r w:rsidR="007528C8">
        <w:t xml:space="preserve"> </w:t>
      </w:r>
      <w:r>
        <w:t>программирования</w:t>
      </w:r>
      <w:r w:rsidR="007528C8">
        <w:t xml:space="preserve"> </w:t>
      </w:r>
      <w:r>
        <w:t>были</w:t>
      </w:r>
      <w:r w:rsidR="007528C8">
        <w:t xml:space="preserve"> </w:t>
      </w:r>
      <w:r>
        <w:rPr>
          <w:lang w:val="en-US"/>
        </w:rPr>
        <w:t>C</w:t>
      </w:r>
      <w:r w:rsidRPr="002F6B0A">
        <w:t>++,</w:t>
      </w:r>
      <w:r w:rsidR="007528C8">
        <w:t xml:space="preserve"> </w:t>
      </w:r>
      <w:r>
        <w:rPr>
          <w:lang w:val="en-US"/>
        </w:rPr>
        <w:t>C</w:t>
      </w:r>
      <w:r w:rsidRPr="002F6B0A">
        <w:t>#</w:t>
      </w:r>
      <w:r w:rsidR="007528C8">
        <w:t xml:space="preserve"> </w:t>
      </w:r>
      <w:r>
        <w:t>или</w:t>
      </w:r>
      <w:r w:rsidR="007528C8">
        <w:t xml:space="preserve"> </w:t>
      </w:r>
      <w:r>
        <w:t>же</w:t>
      </w:r>
      <w:r w:rsidR="007528C8">
        <w:t xml:space="preserve"> </w:t>
      </w:r>
      <w:r>
        <w:rPr>
          <w:lang w:val="en-US"/>
        </w:rPr>
        <w:t>python</w:t>
      </w:r>
      <w:r w:rsidRPr="002F6B0A">
        <w:t>.</w:t>
      </w:r>
    </w:p>
    <w:p w14:paraId="3E93159A" w14:textId="1983BB57" w:rsidR="002F6B0A" w:rsidRDefault="002F6B0A" w:rsidP="007B0D3A">
      <w:r w:rsidRPr="002F6B0A">
        <w:t>Язык</w:t>
      </w:r>
      <w:r w:rsidR="007528C8">
        <w:t xml:space="preserve"> </w:t>
      </w:r>
      <w:r w:rsidRPr="002F6B0A">
        <w:t>C++</w:t>
      </w:r>
      <w:r w:rsidR="007528C8">
        <w:t xml:space="preserve"> </w:t>
      </w:r>
      <w:r w:rsidRPr="002F6B0A">
        <w:t>обладает</w:t>
      </w:r>
      <w:r w:rsidR="007528C8">
        <w:t xml:space="preserve"> </w:t>
      </w:r>
      <w:r w:rsidRPr="002F6B0A">
        <w:t>рядом</w:t>
      </w:r>
      <w:r w:rsidR="007528C8">
        <w:t xml:space="preserve"> </w:t>
      </w:r>
      <w:r w:rsidRPr="002F6B0A">
        <w:t>ключевых</w:t>
      </w:r>
      <w:r w:rsidR="007528C8">
        <w:t xml:space="preserve"> </w:t>
      </w:r>
      <w:r w:rsidRPr="002F6B0A">
        <w:t>преимуществ,</w:t>
      </w:r>
      <w:r w:rsidR="007528C8">
        <w:t xml:space="preserve"> </w:t>
      </w:r>
      <w:r w:rsidRPr="002F6B0A">
        <w:t>делающих</w:t>
      </w:r>
      <w:r w:rsidR="007528C8">
        <w:t xml:space="preserve"> </w:t>
      </w:r>
      <w:r w:rsidRPr="002F6B0A">
        <w:t>его</w:t>
      </w:r>
      <w:r w:rsidR="007528C8">
        <w:t xml:space="preserve"> </w:t>
      </w:r>
      <w:r w:rsidRPr="002F6B0A">
        <w:t>одним</w:t>
      </w:r>
      <w:r w:rsidR="007528C8">
        <w:t xml:space="preserve"> </w:t>
      </w:r>
      <w:r w:rsidRPr="002F6B0A">
        <w:t>из</w:t>
      </w:r>
      <w:r w:rsidR="007528C8">
        <w:t xml:space="preserve"> </w:t>
      </w:r>
      <w:r w:rsidRPr="002F6B0A">
        <w:t>наиболее</w:t>
      </w:r>
      <w:r w:rsidR="007528C8">
        <w:t xml:space="preserve"> </w:t>
      </w:r>
      <w:r w:rsidRPr="002F6B0A">
        <w:t>востребованных</w:t>
      </w:r>
      <w:r w:rsidR="007528C8">
        <w:t xml:space="preserve"> </w:t>
      </w:r>
      <w:r w:rsidRPr="002F6B0A">
        <w:t>языков</w:t>
      </w:r>
      <w:r w:rsidR="007528C8">
        <w:t xml:space="preserve"> </w:t>
      </w:r>
      <w:r w:rsidRPr="002F6B0A">
        <w:t>для</w:t>
      </w:r>
      <w:r w:rsidR="007528C8">
        <w:t xml:space="preserve"> </w:t>
      </w:r>
      <w:r w:rsidRPr="002F6B0A">
        <w:t>разработки</w:t>
      </w:r>
      <w:r w:rsidR="007528C8">
        <w:t xml:space="preserve"> </w:t>
      </w:r>
      <w:r w:rsidRPr="002F6B0A">
        <w:t>производительных</w:t>
      </w:r>
      <w:r w:rsidR="007528C8">
        <w:t xml:space="preserve"> </w:t>
      </w:r>
      <w:r w:rsidRPr="002F6B0A">
        <w:t>и</w:t>
      </w:r>
      <w:r w:rsidR="007528C8">
        <w:t xml:space="preserve"> </w:t>
      </w:r>
      <w:r w:rsidRPr="002F6B0A">
        <w:t>сложных</w:t>
      </w:r>
      <w:r w:rsidR="007528C8">
        <w:t xml:space="preserve"> </w:t>
      </w:r>
      <w:r w:rsidRPr="002F6B0A">
        <w:t>приложений.</w:t>
      </w:r>
      <w:r w:rsidR="007528C8">
        <w:t xml:space="preserve"> </w:t>
      </w:r>
      <w:r w:rsidRPr="002F6B0A">
        <w:t>Благодаря</w:t>
      </w:r>
      <w:r w:rsidR="007528C8">
        <w:t xml:space="preserve"> </w:t>
      </w:r>
      <w:r w:rsidRPr="002F6B0A">
        <w:t>поддержке</w:t>
      </w:r>
      <w:r w:rsidR="007528C8">
        <w:t xml:space="preserve"> </w:t>
      </w:r>
      <w:r w:rsidRPr="002F6B0A">
        <w:t>как</w:t>
      </w:r>
      <w:r w:rsidR="007528C8">
        <w:t xml:space="preserve"> </w:t>
      </w:r>
      <w:r w:rsidRPr="002F6B0A">
        <w:t>процедурного,</w:t>
      </w:r>
      <w:r w:rsidR="007528C8">
        <w:t xml:space="preserve"> </w:t>
      </w:r>
      <w:r w:rsidRPr="002F6B0A">
        <w:t>так</w:t>
      </w:r>
      <w:r w:rsidR="007528C8">
        <w:t xml:space="preserve"> </w:t>
      </w:r>
      <w:r w:rsidRPr="002F6B0A">
        <w:t>и</w:t>
      </w:r>
      <w:r w:rsidR="007528C8">
        <w:t xml:space="preserve"> </w:t>
      </w:r>
      <w:r w:rsidRPr="002F6B0A">
        <w:t>объектно-ориентированного</w:t>
      </w:r>
      <w:r w:rsidR="007528C8">
        <w:t xml:space="preserve"> </w:t>
      </w:r>
      <w:r w:rsidRPr="002F6B0A">
        <w:t>программирования,</w:t>
      </w:r>
      <w:r w:rsidR="007528C8">
        <w:t xml:space="preserve"> </w:t>
      </w:r>
      <w:r w:rsidRPr="002F6B0A">
        <w:t>C++</w:t>
      </w:r>
      <w:r w:rsidR="007528C8">
        <w:t xml:space="preserve"> </w:t>
      </w:r>
      <w:r w:rsidRPr="002F6B0A">
        <w:t>обеспечивает</w:t>
      </w:r>
      <w:r w:rsidR="007528C8">
        <w:t xml:space="preserve"> </w:t>
      </w:r>
      <w:r w:rsidRPr="002F6B0A">
        <w:t>гибкость</w:t>
      </w:r>
      <w:r w:rsidR="007528C8">
        <w:t xml:space="preserve"> </w:t>
      </w:r>
      <w:r w:rsidRPr="002F6B0A">
        <w:t>в</w:t>
      </w:r>
      <w:r w:rsidR="007528C8">
        <w:t xml:space="preserve"> </w:t>
      </w:r>
      <w:r w:rsidRPr="002F6B0A">
        <w:t>проектировании</w:t>
      </w:r>
      <w:r w:rsidR="007528C8">
        <w:t xml:space="preserve"> </w:t>
      </w:r>
      <w:r w:rsidRPr="002F6B0A">
        <w:t>архитектуры,</w:t>
      </w:r>
      <w:r w:rsidR="007528C8">
        <w:t xml:space="preserve"> </w:t>
      </w:r>
      <w:r w:rsidRPr="002F6B0A">
        <w:t>позволяя</w:t>
      </w:r>
      <w:r w:rsidR="007528C8">
        <w:t xml:space="preserve"> </w:t>
      </w:r>
      <w:r w:rsidRPr="002F6B0A">
        <w:t>выбирать</w:t>
      </w:r>
      <w:r w:rsidR="007528C8">
        <w:t xml:space="preserve"> </w:t>
      </w:r>
      <w:r w:rsidRPr="002F6B0A">
        <w:t>оптимальный</w:t>
      </w:r>
      <w:r w:rsidR="007528C8">
        <w:t xml:space="preserve"> </w:t>
      </w:r>
      <w:r w:rsidRPr="002F6B0A">
        <w:t>подход</w:t>
      </w:r>
      <w:r w:rsidR="007528C8">
        <w:t xml:space="preserve"> </w:t>
      </w:r>
      <w:r w:rsidRPr="002F6B0A">
        <w:t>для</w:t>
      </w:r>
      <w:r w:rsidR="007528C8">
        <w:t xml:space="preserve"> </w:t>
      </w:r>
      <w:r w:rsidRPr="002F6B0A">
        <w:t>решения</w:t>
      </w:r>
      <w:r w:rsidR="007528C8">
        <w:t xml:space="preserve"> </w:t>
      </w:r>
      <w:r w:rsidRPr="002F6B0A">
        <w:t>конкретных</w:t>
      </w:r>
      <w:r w:rsidR="007528C8">
        <w:t xml:space="preserve"> </w:t>
      </w:r>
      <w:r w:rsidRPr="002F6B0A">
        <w:t>задач.</w:t>
      </w:r>
      <w:r w:rsidR="007528C8">
        <w:t xml:space="preserve"> </w:t>
      </w:r>
      <w:r w:rsidRPr="002F6B0A">
        <w:t>Высокая</w:t>
      </w:r>
      <w:r w:rsidR="007528C8">
        <w:t xml:space="preserve"> </w:t>
      </w:r>
      <w:r w:rsidRPr="002F6B0A">
        <w:t>производительность</w:t>
      </w:r>
      <w:r w:rsidR="007528C8">
        <w:t xml:space="preserve"> </w:t>
      </w:r>
      <w:r w:rsidRPr="002F6B0A">
        <w:t>программ,</w:t>
      </w:r>
      <w:r w:rsidR="007528C8">
        <w:t xml:space="preserve"> </w:t>
      </w:r>
      <w:r w:rsidRPr="002F6B0A">
        <w:t>написанных</w:t>
      </w:r>
      <w:r w:rsidR="007528C8">
        <w:t xml:space="preserve"> </w:t>
      </w:r>
      <w:r w:rsidRPr="002F6B0A">
        <w:t>на</w:t>
      </w:r>
      <w:r w:rsidR="007528C8">
        <w:t xml:space="preserve"> </w:t>
      </w:r>
      <w:r w:rsidRPr="002F6B0A">
        <w:t>C++,</w:t>
      </w:r>
      <w:r w:rsidR="007528C8">
        <w:t xml:space="preserve"> </w:t>
      </w:r>
      <w:r w:rsidRPr="002F6B0A">
        <w:t>достигается</w:t>
      </w:r>
      <w:r w:rsidR="007528C8">
        <w:t xml:space="preserve"> </w:t>
      </w:r>
      <w:r w:rsidRPr="002F6B0A">
        <w:t>за</w:t>
      </w:r>
      <w:r w:rsidR="007528C8">
        <w:t xml:space="preserve"> </w:t>
      </w:r>
      <w:r w:rsidRPr="002F6B0A">
        <w:t>счёт</w:t>
      </w:r>
      <w:r w:rsidR="007528C8">
        <w:t xml:space="preserve"> </w:t>
      </w:r>
      <w:r w:rsidRPr="002F6B0A">
        <w:t>компиляции</w:t>
      </w:r>
      <w:r w:rsidR="007528C8">
        <w:t xml:space="preserve"> </w:t>
      </w:r>
      <w:r w:rsidRPr="002F6B0A">
        <w:t>в</w:t>
      </w:r>
      <w:r w:rsidR="007528C8">
        <w:t xml:space="preserve"> </w:t>
      </w:r>
      <w:r w:rsidRPr="002F6B0A">
        <w:t>машинный</w:t>
      </w:r>
      <w:r w:rsidR="007528C8">
        <w:t xml:space="preserve"> </w:t>
      </w:r>
      <w:r w:rsidRPr="002F6B0A">
        <w:t>код,</w:t>
      </w:r>
      <w:r w:rsidR="007528C8">
        <w:t xml:space="preserve"> </w:t>
      </w:r>
      <w:r w:rsidRPr="002F6B0A">
        <w:t>что</w:t>
      </w:r>
      <w:r w:rsidR="007528C8">
        <w:t xml:space="preserve"> </w:t>
      </w:r>
      <w:r w:rsidRPr="002F6B0A">
        <w:t>особенно</w:t>
      </w:r>
      <w:r w:rsidR="007528C8">
        <w:t xml:space="preserve"> </w:t>
      </w:r>
      <w:r w:rsidRPr="002F6B0A">
        <w:t>критично</w:t>
      </w:r>
      <w:r w:rsidR="007528C8">
        <w:t xml:space="preserve"> </w:t>
      </w:r>
      <w:r w:rsidRPr="002F6B0A">
        <w:t>для</w:t>
      </w:r>
      <w:r w:rsidR="007528C8">
        <w:t xml:space="preserve"> </w:t>
      </w:r>
      <w:r w:rsidRPr="002F6B0A">
        <w:t>ресурсоёмких</w:t>
      </w:r>
      <w:r w:rsidR="007528C8">
        <w:t xml:space="preserve"> </w:t>
      </w:r>
      <w:r w:rsidRPr="002F6B0A">
        <w:t>приложений,</w:t>
      </w:r>
      <w:r w:rsidR="007528C8">
        <w:t xml:space="preserve"> </w:t>
      </w:r>
      <w:r w:rsidRPr="002F6B0A">
        <w:t>таких</w:t>
      </w:r>
      <w:r w:rsidR="007528C8">
        <w:t xml:space="preserve"> </w:t>
      </w:r>
      <w:r w:rsidRPr="002F6B0A">
        <w:t>как</w:t>
      </w:r>
      <w:r w:rsidR="007528C8">
        <w:t xml:space="preserve"> </w:t>
      </w:r>
      <w:r w:rsidRPr="002F6B0A">
        <w:t>игры,</w:t>
      </w:r>
      <w:r w:rsidR="007528C8">
        <w:t xml:space="preserve"> </w:t>
      </w:r>
      <w:r w:rsidRPr="002F6B0A">
        <w:t>системы</w:t>
      </w:r>
      <w:r w:rsidR="007528C8">
        <w:t xml:space="preserve"> </w:t>
      </w:r>
      <w:r w:rsidRPr="002F6B0A">
        <w:t>реального</w:t>
      </w:r>
      <w:r w:rsidR="007528C8">
        <w:t xml:space="preserve"> </w:t>
      </w:r>
      <w:r w:rsidRPr="002F6B0A">
        <w:t>времени</w:t>
      </w:r>
      <w:r w:rsidR="007528C8">
        <w:t xml:space="preserve"> </w:t>
      </w:r>
      <w:r w:rsidRPr="002F6B0A">
        <w:t>или</w:t>
      </w:r>
      <w:r w:rsidR="007528C8">
        <w:t xml:space="preserve"> </w:t>
      </w:r>
      <w:r w:rsidRPr="002F6B0A">
        <w:t>высоконагруженные</w:t>
      </w:r>
      <w:r w:rsidR="007528C8">
        <w:t xml:space="preserve"> </w:t>
      </w:r>
      <w:r w:rsidRPr="002F6B0A">
        <w:t>сервисы.</w:t>
      </w:r>
    </w:p>
    <w:p w14:paraId="2717FE4C" w14:textId="55D02A7D" w:rsidR="002F6B0A" w:rsidRPr="00787E3C" w:rsidRDefault="002F6B0A" w:rsidP="007B0D3A">
      <w:r w:rsidRPr="002F6B0A">
        <w:t>C#</w:t>
      </w:r>
      <w:r w:rsidR="007528C8">
        <w:t xml:space="preserve"> </w:t>
      </w:r>
      <w:r w:rsidRPr="002F6B0A">
        <w:t>является</w:t>
      </w:r>
      <w:r w:rsidR="007528C8">
        <w:t xml:space="preserve"> </w:t>
      </w:r>
      <w:r w:rsidRPr="002F6B0A">
        <w:t>современным</w:t>
      </w:r>
      <w:r w:rsidR="007528C8">
        <w:t xml:space="preserve"> </w:t>
      </w:r>
      <w:r w:rsidRPr="002F6B0A">
        <w:t>и</w:t>
      </w:r>
      <w:r w:rsidR="007528C8">
        <w:t xml:space="preserve"> </w:t>
      </w:r>
      <w:r w:rsidRPr="002F6B0A">
        <w:t>универсальным</w:t>
      </w:r>
      <w:r w:rsidR="007528C8">
        <w:t xml:space="preserve"> </w:t>
      </w:r>
      <w:r w:rsidRPr="002F6B0A">
        <w:t>языком</w:t>
      </w:r>
      <w:r w:rsidR="007528C8">
        <w:t xml:space="preserve"> </w:t>
      </w:r>
      <w:r w:rsidRPr="002F6B0A">
        <w:t>программирования,</w:t>
      </w:r>
      <w:r w:rsidR="007528C8">
        <w:t xml:space="preserve"> </w:t>
      </w:r>
      <w:r w:rsidRPr="002F6B0A">
        <w:t>который</w:t>
      </w:r>
      <w:r w:rsidR="007528C8">
        <w:t xml:space="preserve"> </w:t>
      </w:r>
      <w:r w:rsidRPr="002F6B0A">
        <w:t>сочетает</w:t>
      </w:r>
      <w:r w:rsidR="007528C8">
        <w:t xml:space="preserve"> </w:t>
      </w:r>
      <w:r w:rsidRPr="002F6B0A">
        <w:t>в</w:t>
      </w:r>
      <w:r w:rsidR="007528C8">
        <w:t xml:space="preserve"> </w:t>
      </w:r>
      <w:r w:rsidRPr="002F6B0A">
        <w:t>себе</w:t>
      </w:r>
      <w:r w:rsidR="007528C8">
        <w:t xml:space="preserve"> </w:t>
      </w:r>
      <w:r w:rsidRPr="002F6B0A">
        <w:t>высокую</w:t>
      </w:r>
      <w:r w:rsidR="007528C8">
        <w:t xml:space="preserve"> </w:t>
      </w:r>
      <w:r w:rsidRPr="002F6B0A">
        <w:t>производительность,</w:t>
      </w:r>
      <w:r w:rsidR="007528C8">
        <w:t xml:space="preserve"> </w:t>
      </w:r>
      <w:r w:rsidRPr="002F6B0A">
        <w:t>простоту</w:t>
      </w:r>
      <w:r w:rsidR="007528C8">
        <w:t xml:space="preserve"> </w:t>
      </w:r>
      <w:r w:rsidRPr="002F6B0A">
        <w:t>разработки</w:t>
      </w:r>
      <w:r w:rsidR="007528C8">
        <w:t xml:space="preserve"> </w:t>
      </w:r>
      <w:r w:rsidRPr="002F6B0A">
        <w:t>и</w:t>
      </w:r>
      <w:r w:rsidR="007528C8">
        <w:t xml:space="preserve"> </w:t>
      </w:r>
      <w:r w:rsidRPr="002F6B0A">
        <w:t>широкие</w:t>
      </w:r>
      <w:r w:rsidR="007528C8">
        <w:t xml:space="preserve"> </w:t>
      </w:r>
      <w:r w:rsidRPr="002F6B0A">
        <w:t>возможности,</w:t>
      </w:r>
      <w:r w:rsidR="007528C8">
        <w:t xml:space="preserve"> </w:t>
      </w:r>
      <w:r w:rsidRPr="002F6B0A">
        <w:t>что</w:t>
      </w:r>
      <w:r w:rsidR="007528C8">
        <w:t xml:space="preserve"> </w:t>
      </w:r>
      <w:r w:rsidRPr="002F6B0A">
        <w:t>делает</w:t>
      </w:r>
      <w:r w:rsidR="007528C8">
        <w:t xml:space="preserve"> </w:t>
      </w:r>
      <w:r w:rsidRPr="002F6B0A">
        <w:t>его</w:t>
      </w:r>
      <w:r w:rsidR="007528C8">
        <w:t xml:space="preserve"> </w:t>
      </w:r>
      <w:r w:rsidRPr="002F6B0A">
        <w:t>отличным</w:t>
      </w:r>
      <w:r w:rsidR="007528C8">
        <w:t xml:space="preserve"> </w:t>
      </w:r>
      <w:r w:rsidRPr="002F6B0A">
        <w:t>выбором</w:t>
      </w:r>
      <w:r w:rsidR="007528C8">
        <w:t xml:space="preserve"> </w:t>
      </w:r>
      <w:r w:rsidRPr="002F6B0A">
        <w:t>для</w:t>
      </w:r>
      <w:r w:rsidR="007528C8">
        <w:t xml:space="preserve"> </w:t>
      </w:r>
      <w:r w:rsidRPr="002F6B0A">
        <w:t>создания</w:t>
      </w:r>
      <w:r w:rsidR="007528C8">
        <w:t xml:space="preserve"> </w:t>
      </w:r>
      <w:r w:rsidRPr="002F6B0A">
        <w:t>разнообразных</w:t>
      </w:r>
      <w:r w:rsidR="007528C8">
        <w:t xml:space="preserve"> </w:t>
      </w:r>
      <w:r w:rsidRPr="002F6B0A">
        <w:t>приложений.</w:t>
      </w:r>
      <w:r w:rsidR="007528C8">
        <w:t xml:space="preserve"> </w:t>
      </w:r>
      <w:r w:rsidRPr="002F6B0A">
        <w:t>Одним</w:t>
      </w:r>
      <w:r w:rsidR="007528C8">
        <w:t xml:space="preserve"> </w:t>
      </w:r>
      <w:r w:rsidRPr="002F6B0A">
        <w:t>из</w:t>
      </w:r>
      <w:r w:rsidR="007528C8">
        <w:t xml:space="preserve"> </w:t>
      </w:r>
      <w:r w:rsidRPr="002F6B0A">
        <w:t>ключевых</w:t>
      </w:r>
      <w:r w:rsidR="007528C8">
        <w:t xml:space="preserve"> </w:t>
      </w:r>
      <w:r w:rsidRPr="002F6B0A">
        <w:t>преимуществ</w:t>
      </w:r>
      <w:r w:rsidR="007528C8">
        <w:t xml:space="preserve"> </w:t>
      </w:r>
      <w:r w:rsidRPr="002F6B0A">
        <w:t>C#</w:t>
      </w:r>
      <w:r w:rsidR="007528C8">
        <w:t xml:space="preserve"> </w:t>
      </w:r>
      <w:r w:rsidRPr="002F6B0A">
        <w:t>является</w:t>
      </w:r>
      <w:r w:rsidR="007528C8">
        <w:t xml:space="preserve"> </w:t>
      </w:r>
      <w:r w:rsidRPr="002F6B0A">
        <w:t>его</w:t>
      </w:r>
      <w:r w:rsidR="007528C8">
        <w:t xml:space="preserve"> </w:t>
      </w:r>
      <w:r w:rsidRPr="002F6B0A">
        <w:t>тесная</w:t>
      </w:r>
      <w:r w:rsidR="007528C8">
        <w:t xml:space="preserve"> </w:t>
      </w:r>
      <w:r w:rsidRPr="002F6B0A">
        <w:t>интеграция</w:t>
      </w:r>
      <w:r w:rsidR="007528C8">
        <w:t xml:space="preserve"> </w:t>
      </w:r>
      <w:r w:rsidRPr="002F6B0A">
        <w:t>с</w:t>
      </w:r>
      <w:r w:rsidR="007528C8">
        <w:t xml:space="preserve"> </w:t>
      </w:r>
      <w:r w:rsidRPr="002F6B0A">
        <w:t>платформой</w:t>
      </w:r>
      <w:r w:rsidR="007528C8">
        <w:t xml:space="preserve"> </w:t>
      </w:r>
      <w:r w:rsidRPr="002F6B0A">
        <w:t>.NET,</w:t>
      </w:r>
      <w:r w:rsidR="007528C8">
        <w:t xml:space="preserve"> </w:t>
      </w:r>
      <w:r w:rsidRPr="002F6B0A">
        <w:t>которая</w:t>
      </w:r>
      <w:r w:rsidR="007528C8">
        <w:t xml:space="preserve"> </w:t>
      </w:r>
      <w:r w:rsidRPr="002F6B0A">
        <w:t>предоставляет</w:t>
      </w:r>
      <w:r w:rsidR="007528C8">
        <w:t xml:space="preserve"> </w:t>
      </w:r>
      <w:r w:rsidRPr="002F6B0A">
        <w:t>богатую</w:t>
      </w:r>
      <w:r w:rsidR="007528C8">
        <w:t xml:space="preserve"> </w:t>
      </w:r>
      <w:r w:rsidRPr="002F6B0A">
        <w:t>стандартную</w:t>
      </w:r>
      <w:r w:rsidR="007528C8">
        <w:t xml:space="preserve"> </w:t>
      </w:r>
      <w:r w:rsidRPr="002F6B0A">
        <w:t>библиотеку,</w:t>
      </w:r>
      <w:r w:rsidR="007528C8">
        <w:t xml:space="preserve"> </w:t>
      </w:r>
      <w:r w:rsidRPr="002F6B0A">
        <w:t>включающую</w:t>
      </w:r>
      <w:r w:rsidR="007528C8">
        <w:t xml:space="preserve"> </w:t>
      </w:r>
      <w:r w:rsidRPr="002F6B0A">
        <w:t>средства</w:t>
      </w:r>
      <w:r w:rsidR="007528C8">
        <w:t xml:space="preserve"> </w:t>
      </w:r>
      <w:r w:rsidRPr="002F6B0A">
        <w:t>для</w:t>
      </w:r>
      <w:r w:rsidR="007528C8">
        <w:t xml:space="preserve"> </w:t>
      </w:r>
      <w:r w:rsidRPr="002F6B0A">
        <w:t>работы</w:t>
      </w:r>
      <w:r w:rsidR="007528C8">
        <w:t xml:space="preserve"> </w:t>
      </w:r>
      <w:r w:rsidRPr="002F6B0A">
        <w:t>с</w:t>
      </w:r>
      <w:r w:rsidR="007528C8">
        <w:t xml:space="preserve"> </w:t>
      </w:r>
      <w:r w:rsidRPr="002F6B0A">
        <w:t>сетью,</w:t>
      </w:r>
      <w:r w:rsidR="007528C8">
        <w:t xml:space="preserve"> </w:t>
      </w:r>
      <w:r w:rsidRPr="002F6B0A">
        <w:t>базами</w:t>
      </w:r>
      <w:r w:rsidR="007528C8">
        <w:t xml:space="preserve"> </w:t>
      </w:r>
      <w:r w:rsidRPr="002F6B0A">
        <w:t>данных,</w:t>
      </w:r>
      <w:r w:rsidR="007528C8">
        <w:t xml:space="preserve"> </w:t>
      </w:r>
      <w:r w:rsidRPr="002F6B0A">
        <w:t>многопоточностью,</w:t>
      </w:r>
      <w:r w:rsidR="007528C8">
        <w:t xml:space="preserve"> </w:t>
      </w:r>
      <w:r w:rsidRPr="002F6B0A">
        <w:t>шифрованием</w:t>
      </w:r>
      <w:r w:rsidR="007528C8">
        <w:t xml:space="preserve"> </w:t>
      </w:r>
      <w:r w:rsidRPr="002F6B0A">
        <w:t>и</w:t>
      </w:r>
      <w:r w:rsidR="007528C8">
        <w:t xml:space="preserve"> </w:t>
      </w:r>
      <w:r w:rsidRPr="002F6B0A">
        <w:t>многим</w:t>
      </w:r>
      <w:r w:rsidR="007528C8">
        <w:t xml:space="preserve"> </w:t>
      </w:r>
      <w:r w:rsidRPr="002F6B0A">
        <w:t>другим,</w:t>
      </w:r>
      <w:r w:rsidR="007528C8">
        <w:t xml:space="preserve"> </w:t>
      </w:r>
      <w:r w:rsidRPr="002F6B0A">
        <w:t>что</w:t>
      </w:r>
      <w:r w:rsidR="007528C8">
        <w:t xml:space="preserve"> </w:t>
      </w:r>
      <w:r w:rsidRPr="002F6B0A">
        <w:t>значительно</w:t>
      </w:r>
      <w:r w:rsidR="007528C8">
        <w:t xml:space="preserve"> </w:t>
      </w:r>
      <w:r w:rsidRPr="002F6B0A">
        <w:t>ускоряет</w:t>
      </w:r>
      <w:r w:rsidR="007528C8">
        <w:t xml:space="preserve"> </w:t>
      </w:r>
      <w:r w:rsidRPr="002F6B0A">
        <w:t>процесс</w:t>
      </w:r>
      <w:r w:rsidR="007528C8">
        <w:t xml:space="preserve"> </w:t>
      </w:r>
      <w:r w:rsidRPr="002F6B0A">
        <w:t>разработки.</w:t>
      </w:r>
      <w:r w:rsidR="007528C8">
        <w:t xml:space="preserve"> </w:t>
      </w:r>
      <w:r w:rsidRPr="002F6B0A">
        <w:t>Благодаря</w:t>
      </w:r>
      <w:r w:rsidR="007528C8">
        <w:t xml:space="preserve"> </w:t>
      </w:r>
      <w:r w:rsidRPr="002F6B0A">
        <w:t>строгой</w:t>
      </w:r>
      <w:r w:rsidR="007528C8">
        <w:t xml:space="preserve"> </w:t>
      </w:r>
      <w:r w:rsidRPr="002F6B0A">
        <w:t>типизации</w:t>
      </w:r>
      <w:r w:rsidR="007528C8">
        <w:t xml:space="preserve"> </w:t>
      </w:r>
      <w:r w:rsidRPr="002F6B0A">
        <w:t>и</w:t>
      </w:r>
      <w:r w:rsidR="007528C8">
        <w:t xml:space="preserve"> </w:t>
      </w:r>
      <w:r w:rsidRPr="002F6B0A">
        <w:t>автоматическому</w:t>
      </w:r>
      <w:r w:rsidR="007528C8">
        <w:t xml:space="preserve"> </w:t>
      </w:r>
      <w:r w:rsidRPr="002F6B0A">
        <w:t>управлению</w:t>
      </w:r>
      <w:r w:rsidR="007528C8">
        <w:t xml:space="preserve"> </w:t>
      </w:r>
      <w:r w:rsidRPr="002F6B0A">
        <w:t>памятью</w:t>
      </w:r>
      <w:r w:rsidR="007528C8">
        <w:t xml:space="preserve"> </w:t>
      </w:r>
      <w:r w:rsidRPr="002F6B0A">
        <w:t>(сборка</w:t>
      </w:r>
      <w:r w:rsidR="007528C8">
        <w:t xml:space="preserve"> </w:t>
      </w:r>
      <w:r w:rsidRPr="002F6B0A">
        <w:t>мусора)</w:t>
      </w:r>
      <w:r w:rsidR="007528C8">
        <w:t xml:space="preserve"> </w:t>
      </w:r>
      <w:r w:rsidRPr="002F6B0A">
        <w:t>C#</w:t>
      </w:r>
      <w:r w:rsidR="007528C8">
        <w:t xml:space="preserve"> </w:t>
      </w:r>
      <w:r w:rsidRPr="002F6B0A">
        <w:t>снижает</w:t>
      </w:r>
      <w:r w:rsidR="007528C8">
        <w:t xml:space="preserve"> </w:t>
      </w:r>
      <w:r w:rsidRPr="002F6B0A">
        <w:t>риск</w:t>
      </w:r>
      <w:r w:rsidR="007528C8">
        <w:t xml:space="preserve"> </w:t>
      </w:r>
      <w:r w:rsidRPr="002F6B0A">
        <w:t>ошибок,</w:t>
      </w:r>
      <w:r w:rsidR="007528C8">
        <w:t xml:space="preserve"> </w:t>
      </w:r>
      <w:r w:rsidRPr="002F6B0A">
        <w:t>связанных</w:t>
      </w:r>
      <w:r w:rsidR="007528C8">
        <w:t xml:space="preserve"> </w:t>
      </w:r>
      <w:r w:rsidRPr="002F6B0A">
        <w:t>с</w:t>
      </w:r>
      <w:r w:rsidR="007528C8">
        <w:t xml:space="preserve"> </w:t>
      </w:r>
      <w:r w:rsidRPr="002F6B0A">
        <w:t>утечками</w:t>
      </w:r>
      <w:r w:rsidR="007528C8">
        <w:t xml:space="preserve"> </w:t>
      </w:r>
      <w:r w:rsidRPr="002F6B0A">
        <w:t>памяти</w:t>
      </w:r>
      <w:r w:rsidR="007528C8">
        <w:t xml:space="preserve"> </w:t>
      </w:r>
      <w:r w:rsidRPr="002F6B0A">
        <w:t>и</w:t>
      </w:r>
      <w:r w:rsidR="007528C8">
        <w:t xml:space="preserve"> </w:t>
      </w:r>
      <w:r w:rsidRPr="002F6B0A">
        <w:t>неверным</w:t>
      </w:r>
      <w:r w:rsidR="007528C8">
        <w:t xml:space="preserve"> </w:t>
      </w:r>
      <w:r w:rsidRPr="002F6B0A">
        <w:t>использованием</w:t>
      </w:r>
      <w:r w:rsidR="007528C8">
        <w:t xml:space="preserve"> </w:t>
      </w:r>
      <w:r w:rsidRPr="002F6B0A">
        <w:t>указателей,</w:t>
      </w:r>
      <w:r w:rsidR="007528C8">
        <w:t xml:space="preserve"> </w:t>
      </w:r>
      <w:r w:rsidRPr="002F6B0A">
        <w:t>что</w:t>
      </w:r>
      <w:r w:rsidR="007528C8">
        <w:t xml:space="preserve"> </w:t>
      </w:r>
      <w:r w:rsidRPr="002F6B0A">
        <w:t>особенно</w:t>
      </w:r>
      <w:r w:rsidR="007528C8">
        <w:t xml:space="preserve"> </w:t>
      </w:r>
      <w:r w:rsidRPr="002F6B0A">
        <w:t>важно</w:t>
      </w:r>
      <w:r w:rsidR="007528C8">
        <w:t xml:space="preserve"> </w:t>
      </w:r>
      <w:r w:rsidRPr="002F6B0A">
        <w:t>в</w:t>
      </w:r>
      <w:r w:rsidR="007528C8">
        <w:t xml:space="preserve"> </w:t>
      </w:r>
      <w:r w:rsidRPr="002F6B0A">
        <w:t>крупных</w:t>
      </w:r>
      <w:r w:rsidR="007528C8">
        <w:t xml:space="preserve"> </w:t>
      </w:r>
      <w:r w:rsidRPr="002F6B0A">
        <w:t>проектах.</w:t>
      </w:r>
      <w:r w:rsidR="007528C8">
        <w:t xml:space="preserve"> </w:t>
      </w:r>
      <w:r w:rsidRPr="002F6B0A">
        <w:t>Язык</w:t>
      </w:r>
      <w:r w:rsidR="007528C8">
        <w:t xml:space="preserve"> </w:t>
      </w:r>
      <w:r w:rsidRPr="002F6B0A">
        <w:t>поддерживает</w:t>
      </w:r>
      <w:r w:rsidR="007528C8">
        <w:t xml:space="preserve"> </w:t>
      </w:r>
      <w:r w:rsidRPr="002F6B0A">
        <w:t>множество</w:t>
      </w:r>
      <w:r w:rsidR="007528C8">
        <w:t xml:space="preserve"> </w:t>
      </w:r>
      <w:r w:rsidRPr="002F6B0A">
        <w:t>парадигм</w:t>
      </w:r>
      <w:r w:rsidR="007528C8">
        <w:t xml:space="preserve"> </w:t>
      </w:r>
      <w:r w:rsidRPr="002F6B0A">
        <w:t>программирования,</w:t>
      </w:r>
      <w:r w:rsidR="007528C8">
        <w:t xml:space="preserve"> </w:t>
      </w:r>
      <w:r w:rsidRPr="002F6B0A">
        <w:t>включая</w:t>
      </w:r>
      <w:r w:rsidR="007528C8">
        <w:t xml:space="preserve"> </w:t>
      </w:r>
      <w:r w:rsidRPr="002F6B0A">
        <w:t>объектно-ориентированный,</w:t>
      </w:r>
      <w:r w:rsidR="007528C8">
        <w:t xml:space="preserve"> </w:t>
      </w:r>
      <w:r w:rsidRPr="002F6B0A">
        <w:t>функциональный</w:t>
      </w:r>
      <w:r w:rsidR="007528C8">
        <w:t xml:space="preserve"> </w:t>
      </w:r>
      <w:r w:rsidRPr="002F6B0A">
        <w:t>и</w:t>
      </w:r>
      <w:r w:rsidR="007528C8">
        <w:t xml:space="preserve"> </w:t>
      </w:r>
      <w:r w:rsidRPr="002F6B0A">
        <w:t>асинхронный</w:t>
      </w:r>
      <w:r w:rsidR="007528C8">
        <w:t xml:space="preserve"> </w:t>
      </w:r>
      <w:r w:rsidRPr="002F6B0A">
        <w:t>подходы,</w:t>
      </w:r>
      <w:r w:rsidR="007528C8">
        <w:t xml:space="preserve"> </w:t>
      </w:r>
      <w:r w:rsidRPr="002F6B0A">
        <w:t>что</w:t>
      </w:r>
      <w:r w:rsidR="007528C8">
        <w:t xml:space="preserve"> </w:t>
      </w:r>
      <w:r w:rsidRPr="002F6B0A">
        <w:t>позволяет</w:t>
      </w:r>
      <w:r w:rsidR="007528C8">
        <w:t xml:space="preserve"> </w:t>
      </w:r>
      <w:r w:rsidRPr="002F6B0A">
        <w:t>разработчикам</w:t>
      </w:r>
      <w:r w:rsidR="007528C8">
        <w:t xml:space="preserve"> </w:t>
      </w:r>
      <w:r w:rsidRPr="002F6B0A">
        <w:t>выбирать</w:t>
      </w:r>
      <w:r w:rsidR="007528C8">
        <w:t xml:space="preserve"> </w:t>
      </w:r>
      <w:r w:rsidRPr="002F6B0A">
        <w:t>наиболее</w:t>
      </w:r>
      <w:r w:rsidR="007528C8">
        <w:t xml:space="preserve"> </w:t>
      </w:r>
      <w:r w:rsidRPr="002F6B0A">
        <w:t>подходящий</w:t>
      </w:r>
      <w:r w:rsidR="007528C8">
        <w:t xml:space="preserve"> </w:t>
      </w:r>
      <w:r w:rsidRPr="002F6B0A">
        <w:t>стиль</w:t>
      </w:r>
      <w:r w:rsidR="007528C8">
        <w:t xml:space="preserve"> </w:t>
      </w:r>
      <w:r w:rsidRPr="002F6B0A">
        <w:t>для</w:t>
      </w:r>
      <w:r w:rsidR="007528C8">
        <w:t xml:space="preserve"> </w:t>
      </w:r>
      <w:r w:rsidRPr="002F6B0A">
        <w:t>решения</w:t>
      </w:r>
      <w:r w:rsidR="007528C8">
        <w:t xml:space="preserve"> </w:t>
      </w:r>
      <w:r w:rsidRPr="002F6B0A">
        <w:t>конкретных</w:t>
      </w:r>
      <w:r w:rsidR="007528C8">
        <w:t xml:space="preserve"> </w:t>
      </w:r>
      <w:r w:rsidRPr="002F6B0A">
        <w:t>задач.</w:t>
      </w:r>
      <w:r w:rsidR="007C0549" w:rsidRPr="007C0549">
        <w:t>[</w:t>
      </w:r>
      <w:r w:rsidR="007C0549" w:rsidRPr="00787E3C">
        <w:t>1]</w:t>
      </w:r>
    </w:p>
    <w:p w14:paraId="0577D4D8" w14:textId="1A7CA017" w:rsidR="002F6B0A" w:rsidRDefault="002F6B0A" w:rsidP="007B0D3A">
      <w:r w:rsidRPr="002F6B0A">
        <w:lastRenderedPageBreak/>
        <w:t>Python</w:t>
      </w:r>
      <w:r w:rsidR="007528C8">
        <w:t xml:space="preserve"> </w:t>
      </w:r>
      <w:r w:rsidRPr="002F6B0A">
        <w:t>является</w:t>
      </w:r>
      <w:r w:rsidR="007528C8">
        <w:t xml:space="preserve"> </w:t>
      </w:r>
      <w:r w:rsidRPr="002F6B0A">
        <w:t>одним</w:t>
      </w:r>
      <w:r w:rsidR="007528C8">
        <w:t xml:space="preserve"> </w:t>
      </w:r>
      <w:r w:rsidRPr="002F6B0A">
        <w:t>из</w:t>
      </w:r>
      <w:r w:rsidR="007528C8">
        <w:t xml:space="preserve"> </w:t>
      </w:r>
      <w:r w:rsidRPr="002F6B0A">
        <w:t>самых</w:t>
      </w:r>
      <w:r w:rsidR="007528C8">
        <w:t xml:space="preserve"> </w:t>
      </w:r>
      <w:r w:rsidRPr="002F6B0A">
        <w:t>популярных</w:t>
      </w:r>
      <w:r w:rsidR="007528C8">
        <w:t xml:space="preserve"> </w:t>
      </w:r>
      <w:r w:rsidRPr="002F6B0A">
        <w:t>и</w:t>
      </w:r>
      <w:r w:rsidR="007528C8">
        <w:t xml:space="preserve"> </w:t>
      </w:r>
      <w:r w:rsidRPr="002F6B0A">
        <w:t>востребованных</w:t>
      </w:r>
      <w:r w:rsidR="007528C8">
        <w:t xml:space="preserve"> </w:t>
      </w:r>
      <w:r w:rsidRPr="002F6B0A">
        <w:t>языков</w:t>
      </w:r>
      <w:r w:rsidR="007528C8">
        <w:t xml:space="preserve"> </w:t>
      </w:r>
      <w:r w:rsidRPr="002F6B0A">
        <w:t>программирования</w:t>
      </w:r>
      <w:r w:rsidR="007528C8">
        <w:t xml:space="preserve"> </w:t>
      </w:r>
      <w:r w:rsidRPr="002F6B0A">
        <w:t>благодаря</w:t>
      </w:r>
      <w:r w:rsidR="007528C8">
        <w:t xml:space="preserve"> </w:t>
      </w:r>
      <w:r w:rsidRPr="002F6B0A">
        <w:t>своей</w:t>
      </w:r>
      <w:r w:rsidR="007528C8">
        <w:t xml:space="preserve"> </w:t>
      </w:r>
      <w:r w:rsidRPr="002F6B0A">
        <w:t>универсальности</w:t>
      </w:r>
      <w:r w:rsidR="007528C8">
        <w:t xml:space="preserve"> </w:t>
      </w:r>
      <w:r w:rsidRPr="002F6B0A">
        <w:t>и</w:t>
      </w:r>
      <w:r w:rsidR="007528C8">
        <w:t xml:space="preserve"> </w:t>
      </w:r>
      <w:r w:rsidR="00FE2F32">
        <w:t>большим</w:t>
      </w:r>
      <w:r w:rsidR="007528C8">
        <w:t xml:space="preserve"> </w:t>
      </w:r>
      <w:r w:rsidR="00FE2F32">
        <w:t>банком</w:t>
      </w:r>
      <w:r w:rsidR="007528C8">
        <w:t xml:space="preserve"> </w:t>
      </w:r>
      <w:r w:rsidR="00FE2F32">
        <w:t>пользовательских</w:t>
      </w:r>
      <w:r w:rsidR="007528C8">
        <w:t xml:space="preserve"> </w:t>
      </w:r>
      <w:r w:rsidR="00FE2F32">
        <w:t>библиотек</w:t>
      </w:r>
      <w:r w:rsidRPr="002F6B0A">
        <w:t>,</w:t>
      </w:r>
      <w:r w:rsidR="007528C8">
        <w:t xml:space="preserve"> </w:t>
      </w:r>
      <w:r w:rsidRPr="002F6B0A">
        <w:t>что</w:t>
      </w:r>
      <w:r w:rsidR="007528C8">
        <w:t xml:space="preserve"> </w:t>
      </w:r>
      <w:r w:rsidRPr="002F6B0A">
        <w:t>делает</w:t>
      </w:r>
      <w:r w:rsidR="007528C8">
        <w:t xml:space="preserve"> </w:t>
      </w:r>
      <w:r w:rsidRPr="002F6B0A">
        <w:t>его</w:t>
      </w:r>
      <w:r w:rsidR="007528C8">
        <w:t xml:space="preserve"> </w:t>
      </w:r>
      <w:r w:rsidRPr="002F6B0A">
        <w:t>отличным</w:t>
      </w:r>
      <w:r w:rsidR="007528C8">
        <w:t xml:space="preserve"> </w:t>
      </w:r>
      <w:r w:rsidRPr="002F6B0A">
        <w:t>выбором</w:t>
      </w:r>
      <w:r w:rsidR="007528C8">
        <w:t xml:space="preserve"> </w:t>
      </w:r>
      <w:r w:rsidRPr="002F6B0A">
        <w:t>для</w:t>
      </w:r>
      <w:r w:rsidR="007528C8">
        <w:t xml:space="preserve"> </w:t>
      </w:r>
      <w:r w:rsidRPr="002F6B0A">
        <w:t>разработки</w:t>
      </w:r>
      <w:r w:rsidR="007528C8">
        <w:t xml:space="preserve"> </w:t>
      </w:r>
      <w:r w:rsidRPr="002F6B0A">
        <w:t>самых</w:t>
      </w:r>
      <w:r w:rsidR="007528C8">
        <w:t xml:space="preserve"> </w:t>
      </w:r>
      <w:r w:rsidRPr="002F6B0A">
        <w:t>разных</w:t>
      </w:r>
      <w:r w:rsidR="007528C8">
        <w:t xml:space="preserve"> </w:t>
      </w:r>
      <w:r w:rsidRPr="002F6B0A">
        <w:t>приложений.</w:t>
      </w:r>
      <w:r w:rsidR="007528C8">
        <w:t xml:space="preserve"> </w:t>
      </w:r>
      <w:r w:rsidR="00FE2F32" w:rsidRPr="00FE2F32">
        <w:t>Главным</w:t>
      </w:r>
      <w:r w:rsidR="007528C8">
        <w:t xml:space="preserve"> </w:t>
      </w:r>
      <w:r w:rsidR="00FE2F32" w:rsidRPr="00FE2F32">
        <w:t>преимуществом</w:t>
      </w:r>
      <w:r w:rsidR="007528C8">
        <w:t xml:space="preserve"> </w:t>
      </w:r>
      <w:r w:rsidR="00FE2F32" w:rsidRPr="00FE2F32">
        <w:t>Python</w:t>
      </w:r>
      <w:r w:rsidR="007528C8">
        <w:t xml:space="preserve"> </w:t>
      </w:r>
      <w:r w:rsidR="00FE2F32" w:rsidRPr="00FE2F32">
        <w:t>является</w:t>
      </w:r>
      <w:r w:rsidR="007528C8">
        <w:t xml:space="preserve"> </w:t>
      </w:r>
      <w:r w:rsidR="00FE2F32" w:rsidRPr="00FE2F32">
        <w:t>его</w:t>
      </w:r>
      <w:r w:rsidR="007528C8">
        <w:t xml:space="preserve"> </w:t>
      </w:r>
      <w:r w:rsidR="00FE2F32" w:rsidRPr="00FE2F32">
        <w:t>лаконичный</w:t>
      </w:r>
      <w:r w:rsidR="007528C8">
        <w:t xml:space="preserve"> </w:t>
      </w:r>
      <w:r w:rsidR="00FE2F32" w:rsidRPr="00FE2F32">
        <w:t>и</w:t>
      </w:r>
      <w:r w:rsidR="007528C8">
        <w:t xml:space="preserve"> </w:t>
      </w:r>
      <w:r w:rsidR="00FE2F32" w:rsidRPr="00FE2F32">
        <w:t>интуитивно</w:t>
      </w:r>
      <w:r w:rsidR="007528C8">
        <w:t xml:space="preserve"> </w:t>
      </w:r>
      <w:r w:rsidR="00FE2F32" w:rsidRPr="00FE2F32">
        <w:t>понятный</w:t>
      </w:r>
      <w:r w:rsidR="007528C8">
        <w:t xml:space="preserve"> </w:t>
      </w:r>
      <w:r w:rsidR="00FE2F32" w:rsidRPr="00FE2F32">
        <w:t>синтаксис,</w:t>
      </w:r>
      <w:r w:rsidR="007528C8">
        <w:t xml:space="preserve"> </w:t>
      </w:r>
      <w:r w:rsidR="00FE2F32" w:rsidRPr="00FE2F32">
        <w:t>который</w:t>
      </w:r>
      <w:r w:rsidR="007528C8">
        <w:t xml:space="preserve"> </w:t>
      </w:r>
      <w:r w:rsidR="00FE2F32" w:rsidRPr="00FE2F32">
        <w:t>позволяет</w:t>
      </w:r>
      <w:r w:rsidR="007528C8">
        <w:t xml:space="preserve"> </w:t>
      </w:r>
      <w:r w:rsidR="00FE2F32" w:rsidRPr="00FE2F32">
        <w:t>писать</w:t>
      </w:r>
      <w:r w:rsidR="007528C8">
        <w:t xml:space="preserve"> </w:t>
      </w:r>
      <w:r w:rsidR="00FE2F32" w:rsidRPr="00FE2F32">
        <w:t>код</w:t>
      </w:r>
      <w:r w:rsidR="007528C8">
        <w:t xml:space="preserve"> </w:t>
      </w:r>
      <w:r w:rsidR="00FE2F32" w:rsidRPr="00FE2F32">
        <w:t>быстро</w:t>
      </w:r>
      <w:r w:rsidR="00FE2F32">
        <w:t>.</w:t>
      </w:r>
      <w:r w:rsidR="007528C8">
        <w:t xml:space="preserve"> </w:t>
      </w:r>
      <w:r w:rsidR="00FE2F32">
        <w:rPr>
          <w:lang w:val="en-US"/>
        </w:rPr>
        <w:t>P</w:t>
      </w:r>
      <w:r w:rsidR="00FE2F32" w:rsidRPr="00FE2F32">
        <w:rPr>
          <w:lang w:val="en-US"/>
        </w:rPr>
        <w:t>ython</w:t>
      </w:r>
      <w:r w:rsidR="007528C8">
        <w:t xml:space="preserve"> </w:t>
      </w:r>
      <w:r w:rsidR="00FE2F32" w:rsidRPr="00FE2F32">
        <w:t>поддерживает</w:t>
      </w:r>
      <w:r w:rsidR="007528C8">
        <w:t xml:space="preserve"> </w:t>
      </w:r>
      <w:r w:rsidR="00FE2F32" w:rsidRPr="00FE2F32">
        <w:t>множество</w:t>
      </w:r>
      <w:r w:rsidR="007528C8">
        <w:t xml:space="preserve"> </w:t>
      </w:r>
      <w:r w:rsidR="00FE2F32" w:rsidRPr="00FE2F32">
        <w:t>парадигм</w:t>
      </w:r>
      <w:r w:rsidR="007528C8">
        <w:t xml:space="preserve"> </w:t>
      </w:r>
      <w:r w:rsidR="00FE2F32" w:rsidRPr="00FE2F32">
        <w:t>программирования,</w:t>
      </w:r>
      <w:r w:rsidR="007528C8">
        <w:t xml:space="preserve"> </w:t>
      </w:r>
      <w:r w:rsidR="00FE2F32" w:rsidRPr="00FE2F32">
        <w:t>включая</w:t>
      </w:r>
      <w:r w:rsidR="007528C8">
        <w:t xml:space="preserve"> </w:t>
      </w:r>
      <w:r w:rsidR="00FE2F32" w:rsidRPr="00FE2F32">
        <w:t>объектно-ориентированный,</w:t>
      </w:r>
      <w:r w:rsidR="007528C8">
        <w:t xml:space="preserve"> </w:t>
      </w:r>
      <w:r w:rsidR="00FE2F32" w:rsidRPr="00FE2F32">
        <w:t>функциональный</w:t>
      </w:r>
      <w:r w:rsidR="007528C8">
        <w:t xml:space="preserve"> </w:t>
      </w:r>
      <w:r w:rsidR="00FE2F32" w:rsidRPr="00FE2F32">
        <w:t>и</w:t>
      </w:r>
      <w:r w:rsidR="007528C8">
        <w:t xml:space="preserve"> </w:t>
      </w:r>
      <w:r w:rsidR="00FE2F32" w:rsidRPr="00FE2F32">
        <w:t>процедурный</w:t>
      </w:r>
      <w:r w:rsidR="007528C8">
        <w:t xml:space="preserve"> </w:t>
      </w:r>
      <w:r w:rsidR="00FE2F32" w:rsidRPr="00FE2F32">
        <w:t>подходы,</w:t>
      </w:r>
      <w:r w:rsidR="007528C8">
        <w:t xml:space="preserve"> </w:t>
      </w:r>
      <w:r w:rsidR="00FE2F32" w:rsidRPr="00FE2F32">
        <w:t>что</w:t>
      </w:r>
      <w:r w:rsidR="007528C8">
        <w:t xml:space="preserve"> </w:t>
      </w:r>
      <w:r w:rsidR="00FE2F32" w:rsidRPr="00FE2F32">
        <w:t>делает</w:t>
      </w:r>
      <w:r w:rsidR="007528C8">
        <w:t xml:space="preserve"> </w:t>
      </w:r>
      <w:r w:rsidR="00FE2F32" w:rsidRPr="00FE2F32">
        <w:t>его</w:t>
      </w:r>
      <w:r w:rsidR="007528C8">
        <w:t xml:space="preserve"> </w:t>
      </w:r>
      <w:r w:rsidR="00FE2F32" w:rsidRPr="00FE2F32">
        <w:t>гибким</w:t>
      </w:r>
      <w:r w:rsidR="007528C8">
        <w:t xml:space="preserve"> </w:t>
      </w:r>
      <w:r w:rsidR="00FE2F32" w:rsidRPr="00FE2F32">
        <w:t>инструментом</w:t>
      </w:r>
      <w:r w:rsidR="007528C8">
        <w:t xml:space="preserve"> </w:t>
      </w:r>
      <w:r w:rsidR="00FE2F32" w:rsidRPr="00FE2F32">
        <w:t>для</w:t>
      </w:r>
      <w:r w:rsidR="007528C8">
        <w:t xml:space="preserve"> </w:t>
      </w:r>
      <w:r w:rsidR="00FE2F32" w:rsidRPr="00FE2F32">
        <w:t>решения</w:t>
      </w:r>
      <w:r w:rsidR="007528C8">
        <w:t xml:space="preserve"> </w:t>
      </w:r>
      <w:r w:rsidR="00FE2F32" w:rsidRPr="00FE2F32">
        <w:t>разнообразных</w:t>
      </w:r>
      <w:r w:rsidR="007528C8">
        <w:t xml:space="preserve"> </w:t>
      </w:r>
      <w:r w:rsidR="00FE2F32" w:rsidRPr="00FE2F32">
        <w:t>задач.</w:t>
      </w:r>
      <w:r w:rsidR="007528C8">
        <w:t xml:space="preserve"> </w:t>
      </w:r>
      <w:r w:rsidR="00FE2F32" w:rsidRPr="00FE2F32">
        <w:t>Кроссплатформенность</w:t>
      </w:r>
      <w:r w:rsidR="007528C8">
        <w:t xml:space="preserve"> </w:t>
      </w:r>
      <w:r w:rsidR="00FE2F32" w:rsidRPr="00FE2F32">
        <w:rPr>
          <w:lang w:val="en-US"/>
        </w:rPr>
        <w:t>Python</w:t>
      </w:r>
      <w:r w:rsidR="007528C8">
        <w:t xml:space="preserve"> </w:t>
      </w:r>
      <w:r w:rsidR="00FE2F32" w:rsidRPr="00FE2F32">
        <w:t>позволяет</w:t>
      </w:r>
      <w:r w:rsidR="007528C8">
        <w:t xml:space="preserve"> </w:t>
      </w:r>
      <w:r w:rsidR="00FE2F32" w:rsidRPr="00FE2F32">
        <w:t>разрабатывать</w:t>
      </w:r>
      <w:r w:rsidR="007528C8">
        <w:t xml:space="preserve"> </w:t>
      </w:r>
      <w:r w:rsidR="00FE2F32" w:rsidRPr="00FE2F32">
        <w:t>приложения</w:t>
      </w:r>
      <w:r w:rsidR="007528C8">
        <w:t xml:space="preserve"> </w:t>
      </w:r>
      <w:r w:rsidR="00FE2F32" w:rsidRPr="00FE2F32">
        <w:t>для</w:t>
      </w:r>
      <w:r w:rsidR="007528C8">
        <w:t xml:space="preserve"> </w:t>
      </w:r>
      <w:r w:rsidR="00FE2F32" w:rsidRPr="00FE2F32">
        <w:rPr>
          <w:lang w:val="en-US"/>
        </w:rPr>
        <w:t>Windows</w:t>
      </w:r>
      <w:r w:rsidR="00FE2F32" w:rsidRPr="00FE2F32">
        <w:t>,</w:t>
      </w:r>
      <w:r w:rsidR="007528C8">
        <w:t xml:space="preserve"> </w:t>
      </w:r>
      <w:r w:rsidR="00FE2F32" w:rsidRPr="00FE2F32">
        <w:rPr>
          <w:lang w:val="en-US"/>
        </w:rPr>
        <w:t>macOS</w:t>
      </w:r>
      <w:r w:rsidR="007528C8">
        <w:t xml:space="preserve"> </w:t>
      </w:r>
      <w:r w:rsidR="00FE2F32" w:rsidRPr="00FE2F32">
        <w:t>и</w:t>
      </w:r>
      <w:r w:rsidR="007528C8">
        <w:t xml:space="preserve"> </w:t>
      </w:r>
      <w:r w:rsidR="00FE2F32" w:rsidRPr="00FE2F32">
        <w:rPr>
          <w:lang w:val="en-US"/>
        </w:rPr>
        <w:t>Linux</w:t>
      </w:r>
      <w:r w:rsidR="007528C8">
        <w:t xml:space="preserve"> </w:t>
      </w:r>
      <w:r w:rsidR="00FE2F32" w:rsidRPr="00FE2F32">
        <w:t>без</w:t>
      </w:r>
      <w:r w:rsidR="007528C8">
        <w:t xml:space="preserve"> </w:t>
      </w:r>
      <w:r w:rsidR="00FE2F32" w:rsidRPr="00FE2F32">
        <w:t>необходимости</w:t>
      </w:r>
      <w:r w:rsidR="007528C8">
        <w:t xml:space="preserve"> </w:t>
      </w:r>
      <w:r w:rsidR="00FE2F32" w:rsidRPr="00FE2F32">
        <w:t>существенных</w:t>
      </w:r>
      <w:r w:rsidR="007528C8">
        <w:t xml:space="preserve"> </w:t>
      </w:r>
      <w:r w:rsidR="00FE2F32" w:rsidRPr="00FE2F32">
        <w:t>изменений</w:t>
      </w:r>
      <w:r w:rsidR="007528C8">
        <w:t xml:space="preserve"> </w:t>
      </w:r>
      <w:r w:rsidR="00FE2F32" w:rsidRPr="00FE2F32">
        <w:t>в</w:t>
      </w:r>
      <w:r w:rsidR="007528C8">
        <w:t xml:space="preserve"> </w:t>
      </w:r>
      <w:r w:rsidR="00FE2F32" w:rsidRPr="00FE2F32">
        <w:t>коде.</w:t>
      </w:r>
    </w:p>
    <w:p w14:paraId="42807EE2" w14:textId="492AE246" w:rsidR="00FE2F32" w:rsidRPr="007528C8" w:rsidRDefault="00FE2F32" w:rsidP="007B0D3A">
      <w:r>
        <w:t>Приложение</w:t>
      </w:r>
      <w:r w:rsidR="007528C8">
        <w:t xml:space="preserve"> </w:t>
      </w:r>
      <w:r>
        <w:t>для</w:t>
      </w:r>
      <w:r w:rsidR="007528C8">
        <w:t xml:space="preserve"> </w:t>
      </w:r>
      <w:r>
        <w:t>информационной</w:t>
      </w:r>
      <w:r w:rsidR="007528C8">
        <w:t xml:space="preserve"> </w:t>
      </w:r>
      <w:r>
        <w:t>системы</w:t>
      </w:r>
      <w:r w:rsidR="007528C8">
        <w:t xml:space="preserve"> </w:t>
      </w:r>
      <w:r>
        <w:t>«Театральные</w:t>
      </w:r>
      <w:r w:rsidR="007528C8">
        <w:t xml:space="preserve"> </w:t>
      </w:r>
      <w:r>
        <w:t>кассы»</w:t>
      </w:r>
      <w:r w:rsidR="007528C8">
        <w:t xml:space="preserve"> </w:t>
      </w:r>
      <w:r>
        <w:t>может</w:t>
      </w:r>
      <w:r w:rsidR="007528C8">
        <w:t xml:space="preserve"> </w:t>
      </w:r>
      <w:r>
        <w:t>быть</w:t>
      </w:r>
      <w:r w:rsidR="007528C8">
        <w:t xml:space="preserve"> </w:t>
      </w:r>
      <w:r>
        <w:t>написано</w:t>
      </w:r>
      <w:r w:rsidR="007528C8">
        <w:t xml:space="preserve"> </w:t>
      </w:r>
      <w:r>
        <w:t>на</w:t>
      </w:r>
      <w:r w:rsidR="007528C8">
        <w:t xml:space="preserve"> </w:t>
      </w:r>
      <w:r>
        <w:t>любом</w:t>
      </w:r>
      <w:r w:rsidR="007528C8">
        <w:t xml:space="preserve"> </w:t>
      </w:r>
      <w:r>
        <w:t>из</w:t>
      </w:r>
      <w:r w:rsidR="007528C8">
        <w:t xml:space="preserve"> </w:t>
      </w:r>
      <w:r>
        <w:t>языков,</w:t>
      </w:r>
      <w:r w:rsidR="007528C8">
        <w:t xml:space="preserve"> </w:t>
      </w:r>
      <w:r>
        <w:t>однако</w:t>
      </w:r>
      <w:r w:rsidR="007528C8">
        <w:t xml:space="preserve"> </w:t>
      </w:r>
      <w:r>
        <w:t>выбор</w:t>
      </w:r>
      <w:r w:rsidR="007528C8">
        <w:t xml:space="preserve"> </w:t>
      </w:r>
      <w:r>
        <w:t>был</w:t>
      </w:r>
      <w:r w:rsidR="007528C8">
        <w:t xml:space="preserve"> </w:t>
      </w:r>
      <w:r>
        <w:t>сделан</w:t>
      </w:r>
      <w:r w:rsidR="007528C8">
        <w:t xml:space="preserve"> </w:t>
      </w:r>
      <w:r>
        <w:t>в</w:t>
      </w:r>
      <w:r w:rsidR="007528C8">
        <w:t xml:space="preserve"> </w:t>
      </w:r>
      <w:r>
        <w:t>пользу</w:t>
      </w:r>
      <w:r w:rsidR="007528C8">
        <w:t xml:space="preserve"> </w:t>
      </w:r>
      <w:r>
        <w:rPr>
          <w:lang w:val="en-US"/>
        </w:rPr>
        <w:t>C</w:t>
      </w:r>
      <w:r w:rsidRPr="00FE2F32">
        <w:t>#</w:t>
      </w:r>
      <w:r>
        <w:t>.</w:t>
      </w:r>
      <w:r w:rsidR="007528C8">
        <w:t xml:space="preserve"> </w:t>
      </w:r>
      <w:r>
        <w:rPr>
          <w:lang w:val="en-US"/>
        </w:rPr>
        <w:t>C</w:t>
      </w:r>
      <w:r w:rsidRPr="00FE2F32">
        <w:t>++</w:t>
      </w:r>
      <w:r w:rsidR="007528C8">
        <w:t xml:space="preserve"> </w:t>
      </w:r>
      <w:r>
        <w:t>высокопроизводительный</w:t>
      </w:r>
      <w:r w:rsidR="007528C8">
        <w:t xml:space="preserve"> </w:t>
      </w:r>
      <w:r>
        <w:t>и</w:t>
      </w:r>
      <w:r w:rsidR="007528C8">
        <w:t xml:space="preserve"> </w:t>
      </w:r>
      <w:r>
        <w:t>очень</w:t>
      </w:r>
      <w:r w:rsidR="007528C8">
        <w:t xml:space="preserve"> </w:t>
      </w:r>
      <w:r>
        <w:t>гибкий</w:t>
      </w:r>
      <w:r w:rsidR="007528C8">
        <w:t xml:space="preserve"> </w:t>
      </w:r>
      <w:r>
        <w:t>инструмент</w:t>
      </w:r>
      <w:r w:rsidR="007528C8">
        <w:t xml:space="preserve"> </w:t>
      </w:r>
      <w:r>
        <w:t>для</w:t>
      </w:r>
      <w:r w:rsidR="007528C8">
        <w:t xml:space="preserve"> </w:t>
      </w:r>
      <w:r>
        <w:t>решения</w:t>
      </w:r>
      <w:r w:rsidR="007528C8">
        <w:t xml:space="preserve"> </w:t>
      </w:r>
      <w:r>
        <w:t>широкого</w:t>
      </w:r>
      <w:r w:rsidR="007528C8">
        <w:t xml:space="preserve"> </w:t>
      </w:r>
      <w:r>
        <w:t>спектра</w:t>
      </w:r>
      <w:r w:rsidR="007528C8">
        <w:t xml:space="preserve"> </w:t>
      </w:r>
      <w:r>
        <w:t>задач,</w:t>
      </w:r>
      <w:r w:rsidR="007528C8">
        <w:t xml:space="preserve"> </w:t>
      </w:r>
      <w:r>
        <w:t>однако</w:t>
      </w:r>
      <w:r w:rsidR="007528C8">
        <w:t xml:space="preserve"> </w:t>
      </w:r>
      <w:r>
        <w:t>высокий</w:t>
      </w:r>
      <w:r w:rsidR="007528C8">
        <w:t xml:space="preserve"> </w:t>
      </w:r>
      <w:r>
        <w:t>необходимы</w:t>
      </w:r>
      <w:r w:rsidR="007528C8">
        <w:t xml:space="preserve"> </w:t>
      </w:r>
      <w:r>
        <w:t>уровень</w:t>
      </w:r>
      <w:r w:rsidR="007528C8">
        <w:t xml:space="preserve"> </w:t>
      </w:r>
      <w:r>
        <w:t>теоретического</w:t>
      </w:r>
      <w:r w:rsidR="007528C8">
        <w:t xml:space="preserve"> </w:t>
      </w:r>
      <w:r>
        <w:t>и</w:t>
      </w:r>
      <w:r w:rsidR="007528C8">
        <w:t xml:space="preserve"> </w:t>
      </w:r>
      <w:r>
        <w:t>практического</w:t>
      </w:r>
      <w:r w:rsidR="007528C8">
        <w:t xml:space="preserve"> </w:t>
      </w:r>
      <w:r>
        <w:t>опыта,</w:t>
      </w:r>
      <w:r w:rsidR="007528C8">
        <w:t xml:space="preserve"> </w:t>
      </w:r>
      <w:r>
        <w:t>а</w:t>
      </w:r>
      <w:r w:rsidR="007528C8">
        <w:t xml:space="preserve"> </w:t>
      </w:r>
      <w:r>
        <w:t>также</w:t>
      </w:r>
      <w:r w:rsidR="007528C8">
        <w:t xml:space="preserve"> </w:t>
      </w:r>
      <w:r>
        <w:t>усилия</w:t>
      </w:r>
      <w:r w:rsidR="007528C8">
        <w:t xml:space="preserve"> </w:t>
      </w:r>
      <w:r>
        <w:t>по</w:t>
      </w:r>
      <w:r w:rsidR="007528C8">
        <w:t xml:space="preserve"> </w:t>
      </w:r>
      <w:r>
        <w:t>отладке</w:t>
      </w:r>
      <w:r w:rsidR="007528C8">
        <w:t xml:space="preserve"> </w:t>
      </w:r>
      <w:r>
        <w:t>продукта</w:t>
      </w:r>
      <w:r w:rsidR="007528C8">
        <w:t xml:space="preserve"> </w:t>
      </w:r>
      <w:r>
        <w:t>будут</w:t>
      </w:r>
      <w:r w:rsidR="007528C8">
        <w:t xml:space="preserve"> </w:t>
      </w:r>
      <w:r>
        <w:t>не</w:t>
      </w:r>
      <w:r w:rsidR="007528C8">
        <w:t xml:space="preserve"> </w:t>
      </w:r>
      <w:r>
        <w:t>целесообразны</w:t>
      </w:r>
      <w:r w:rsidR="007528C8">
        <w:t xml:space="preserve"> </w:t>
      </w:r>
      <w:r>
        <w:t>в</w:t>
      </w:r>
      <w:r w:rsidR="007528C8">
        <w:t xml:space="preserve"> </w:t>
      </w:r>
      <w:r>
        <w:t>сравнении</w:t>
      </w:r>
      <w:r w:rsidR="007528C8">
        <w:t xml:space="preserve"> </w:t>
      </w:r>
      <w:r>
        <w:t>с</w:t>
      </w:r>
      <w:r w:rsidR="007528C8">
        <w:t xml:space="preserve"> </w:t>
      </w:r>
      <w:r>
        <w:rPr>
          <w:lang w:val="en-US"/>
        </w:rPr>
        <w:t>Python</w:t>
      </w:r>
      <w:r w:rsidR="007528C8">
        <w:t xml:space="preserve"> </w:t>
      </w:r>
      <w:r>
        <w:t>или</w:t>
      </w:r>
      <w:r w:rsidR="007528C8">
        <w:t xml:space="preserve"> </w:t>
      </w:r>
      <w:r>
        <w:rPr>
          <w:lang w:val="en-US"/>
        </w:rPr>
        <w:t>C</w:t>
      </w:r>
      <w:r w:rsidRPr="00FE2F32">
        <w:t>#.</w:t>
      </w:r>
      <w:r w:rsidR="007528C8">
        <w:t xml:space="preserve"> </w:t>
      </w:r>
      <w:r>
        <w:t>На</w:t>
      </w:r>
      <w:r w:rsidR="007528C8">
        <w:t xml:space="preserve"> </w:t>
      </w:r>
      <w:r>
        <w:rPr>
          <w:lang w:val="en-US"/>
        </w:rPr>
        <w:t>Python</w:t>
      </w:r>
      <w:r w:rsidR="007528C8">
        <w:t xml:space="preserve"> </w:t>
      </w:r>
      <w:r>
        <w:t>в</w:t>
      </w:r>
      <w:r w:rsidR="007528C8">
        <w:t xml:space="preserve"> </w:t>
      </w:r>
      <w:r>
        <w:t>свою</w:t>
      </w:r>
      <w:r w:rsidR="007528C8">
        <w:t xml:space="preserve"> </w:t>
      </w:r>
      <w:r>
        <w:t>очередь</w:t>
      </w:r>
      <w:r w:rsidR="007528C8">
        <w:t xml:space="preserve"> </w:t>
      </w:r>
      <w:r>
        <w:t>производство</w:t>
      </w:r>
      <w:r w:rsidR="007528C8">
        <w:t xml:space="preserve"> </w:t>
      </w:r>
      <w:r>
        <w:t>программного</w:t>
      </w:r>
      <w:r w:rsidR="007528C8">
        <w:t xml:space="preserve"> </w:t>
      </w:r>
      <w:r>
        <w:t>кода</w:t>
      </w:r>
      <w:r w:rsidR="007528C8">
        <w:t xml:space="preserve"> </w:t>
      </w:r>
      <w:r>
        <w:t>происходило</w:t>
      </w:r>
      <w:r w:rsidR="007528C8">
        <w:t xml:space="preserve"> </w:t>
      </w:r>
      <w:r>
        <w:t>бы</w:t>
      </w:r>
      <w:r w:rsidR="007528C8">
        <w:t xml:space="preserve"> </w:t>
      </w:r>
      <w:r>
        <w:t>значительно</w:t>
      </w:r>
      <w:r w:rsidR="007528C8">
        <w:t xml:space="preserve"> </w:t>
      </w:r>
      <w:r>
        <w:t>эффективней</w:t>
      </w:r>
      <w:r w:rsidR="007528C8">
        <w:t xml:space="preserve"> </w:t>
      </w:r>
      <w:r>
        <w:t>за</w:t>
      </w:r>
      <w:r w:rsidR="007528C8">
        <w:t xml:space="preserve"> </w:t>
      </w:r>
      <w:r>
        <w:t>количество</w:t>
      </w:r>
      <w:r w:rsidR="007528C8">
        <w:t xml:space="preserve"> </w:t>
      </w:r>
      <w:r>
        <w:t>вложенного</w:t>
      </w:r>
      <w:r w:rsidR="007528C8">
        <w:t xml:space="preserve"> </w:t>
      </w:r>
      <w:r>
        <w:t>труда,</w:t>
      </w:r>
      <w:r w:rsidR="007528C8">
        <w:t xml:space="preserve"> </w:t>
      </w:r>
      <w:r>
        <w:t>однако</w:t>
      </w:r>
      <w:r w:rsidR="007528C8">
        <w:t xml:space="preserve"> </w:t>
      </w:r>
      <w:r>
        <w:t>показатели</w:t>
      </w:r>
      <w:r w:rsidR="007528C8">
        <w:t xml:space="preserve"> </w:t>
      </w:r>
      <w:r>
        <w:t>производительности</w:t>
      </w:r>
      <w:r w:rsidR="007528C8">
        <w:t xml:space="preserve"> </w:t>
      </w:r>
      <w:r>
        <w:t>значительно</w:t>
      </w:r>
      <w:r w:rsidR="007528C8">
        <w:t xml:space="preserve"> </w:t>
      </w:r>
      <w:r>
        <w:t>могут</w:t>
      </w:r>
      <w:r w:rsidR="007528C8">
        <w:t xml:space="preserve"> </w:t>
      </w:r>
      <w:r>
        <w:t>убавиться</w:t>
      </w:r>
      <w:r w:rsidR="007528C8">
        <w:t xml:space="preserve"> </w:t>
      </w:r>
      <w:r>
        <w:t>в</w:t>
      </w:r>
      <w:r w:rsidR="007528C8">
        <w:t xml:space="preserve"> </w:t>
      </w:r>
      <w:r>
        <w:t>процессе</w:t>
      </w:r>
      <w:r w:rsidR="007528C8">
        <w:t xml:space="preserve"> </w:t>
      </w:r>
      <w:r>
        <w:t>разработки.</w:t>
      </w:r>
      <w:r w:rsidR="007528C8">
        <w:t xml:space="preserve"> </w:t>
      </w:r>
      <w:r>
        <w:rPr>
          <w:lang w:val="en-US"/>
        </w:rPr>
        <w:t>C</w:t>
      </w:r>
      <w:r w:rsidRPr="00FE2F32">
        <w:t>#</w:t>
      </w:r>
      <w:r w:rsidR="007528C8">
        <w:t xml:space="preserve"> </w:t>
      </w:r>
      <w:r>
        <w:t>в</w:t>
      </w:r>
      <w:r w:rsidR="007528C8">
        <w:t xml:space="preserve"> </w:t>
      </w:r>
      <w:r>
        <w:t>свою</w:t>
      </w:r>
      <w:r w:rsidR="007528C8">
        <w:t xml:space="preserve"> </w:t>
      </w:r>
      <w:r>
        <w:t>очередь</w:t>
      </w:r>
      <w:r w:rsidR="007528C8">
        <w:t xml:space="preserve"> </w:t>
      </w:r>
      <w:r>
        <w:t>является</w:t>
      </w:r>
      <w:r w:rsidR="007528C8">
        <w:t xml:space="preserve"> </w:t>
      </w:r>
      <w:r>
        <w:t>промежуточным</w:t>
      </w:r>
      <w:r w:rsidR="007528C8">
        <w:t xml:space="preserve"> </w:t>
      </w:r>
      <w:r>
        <w:t>вариантом,</w:t>
      </w:r>
      <w:r w:rsidR="007528C8">
        <w:t xml:space="preserve"> </w:t>
      </w:r>
      <w:r>
        <w:t>обладая</w:t>
      </w:r>
      <w:r w:rsidR="007528C8">
        <w:t xml:space="preserve"> </w:t>
      </w:r>
      <w:r>
        <w:t>достаточно</w:t>
      </w:r>
      <w:r w:rsidR="007528C8">
        <w:t xml:space="preserve"> </w:t>
      </w:r>
      <w:r>
        <w:t>высокой</w:t>
      </w:r>
      <w:r w:rsidR="007528C8">
        <w:t xml:space="preserve"> </w:t>
      </w:r>
      <w:r>
        <w:t>эффективностью</w:t>
      </w:r>
      <w:r w:rsidR="007528C8">
        <w:t xml:space="preserve"> </w:t>
      </w:r>
      <w:r>
        <w:t>производства</w:t>
      </w:r>
      <w:r w:rsidR="007528C8">
        <w:t xml:space="preserve"> </w:t>
      </w:r>
      <w:r>
        <w:t>кода</w:t>
      </w:r>
      <w:r w:rsidR="007528C8">
        <w:t xml:space="preserve"> </w:t>
      </w:r>
      <w:r>
        <w:t>за</w:t>
      </w:r>
      <w:r w:rsidR="007528C8">
        <w:t xml:space="preserve"> </w:t>
      </w:r>
      <w:r>
        <w:t>вложенный</w:t>
      </w:r>
      <w:r w:rsidR="007528C8">
        <w:t xml:space="preserve"> </w:t>
      </w:r>
      <w:r>
        <w:t>труд</w:t>
      </w:r>
      <w:r w:rsidR="007528C8">
        <w:t xml:space="preserve"> </w:t>
      </w:r>
      <w:r>
        <w:t>и</w:t>
      </w:r>
      <w:r w:rsidR="007528C8">
        <w:t xml:space="preserve"> </w:t>
      </w:r>
      <w:r>
        <w:t>производительность.</w:t>
      </w:r>
      <w:r w:rsidR="007528C8">
        <w:t xml:space="preserve"> </w:t>
      </w:r>
      <w:r>
        <w:t>К</w:t>
      </w:r>
      <w:r w:rsidR="007528C8">
        <w:t xml:space="preserve"> </w:t>
      </w:r>
      <w:r>
        <w:t>тому</w:t>
      </w:r>
      <w:r w:rsidR="007528C8">
        <w:t xml:space="preserve"> </w:t>
      </w:r>
      <w:r>
        <w:t>же</w:t>
      </w:r>
      <w:r w:rsidR="007528C8">
        <w:t xml:space="preserve"> </w:t>
      </w:r>
      <w:r w:rsidR="00E74D3A">
        <w:rPr>
          <w:lang w:val="en-US"/>
        </w:rPr>
        <w:t>C</w:t>
      </w:r>
      <w:r w:rsidR="00E74D3A" w:rsidRPr="007528C8">
        <w:t>#</w:t>
      </w:r>
      <w:r w:rsidR="007528C8">
        <w:t xml:space="preserve"> </w:t>
      </w:r>
      <w:r w:rsidR="00E74D3A">
        <w:t>тесно</w:t>
      </w:r>
      <w:r w:rsidR="007528C8">
        <w:t xml:space="preserve"> </w:t>
      </w:r>
      <w:r w:rsidR="00E74D3A">
        <w:t>интегрирован</w:t>
      </w:r>
      <w:r w:rsidR="007528C8">
        <w:t xml:space="preserve"> </w:t>
      </w:r>
      <w:r w:rsidR="00E74D3A">
        <w:t>с</w:t>
      </w:r>
      <w:r w:rsidR="007528C8">
        <w:t xml:space="preserve"> </w:t>
      </w:r>
      <w:r w:rsidR="00E74D3A">
        <w:t>платформой</w:t>
      </w:r>
      <w:r w:rsidR="007528C8">
        <w:t xml:space="preserve"> </w:t>
      </w:r>
      <w:r w:rsidR="00E74D3A" w:rsidRPr="007528C8">
        <w:t>.</w:t>
      </w:r>
      <w:r w:rsidR="00E74D3A">
        <w:rPr>
          <w:lang w:val="en-US"/>
        </w:rPr>
        <w:t>Net</w:t>
      </w:r>
      <w:r w:rsidR="00E74D3A" w:rsidRPr="007528C8">
        <w:t>.</w:t>
      </w:r>
    </w:p>
    <w:p w14:paraId="354102EB" w14:textId="6EEB9EB5" w:rsidR="00E74D3A" w:rsidRDefault="00E74D3A" w:rsidP="00624DAD">
      <w:r>
        <w:t>Однако</w:t>
      </w:r>
      <w:r w:rsidR="007528C8">
        <w:t xml:space="preserve"> </w:t>
      </w:r>
      <w:r>
        <w:rPr>
          <w:lang w:val="en-US"/>
        </w:rPr>
        <w:t>C</w:t>
      </w:r>
      <w:r w:rsidRPr="00E74D3A">
        <w:t>#</w:t>
      </w:r>
      <w:r w:rsidR="007528C8">
        <w:t xml:space="preserve"> </w:t>
      </w:r>
      <w:r>
        <w:t>имеет</w:t>
      </w:r>
      <w:r w:rsidR="007528C8">
        <w:t xml:space="preserve"> </w:t>
      </w:r>
      <w:r>
        <w:t>две</w:t>
      </w:r>
      <w:r w:rsidR="007528C8">
        <w:t xml:space="preserve"> </w:t>
      </w:r>
      <w:r>
        <w:t>основные</w:t>
      </w:r>
      <w:r w:rsidR="007528C8">
        <w:t xml:space="preserve"> </w:t>
      </w:r>
      <w:r>
        <w:t>платформы,</w:t>
      </w:r>
      <w:r w:rsidR="007528C8">
        <w:t xml:space="preserve"> </w:t>
      </w:r>
      <w:r>
        <w:t>более</w:t>
      </w:r>
      <w:r w:rsidR="007528C8">
        <w:t xml:space="preserve"> </w:t>
      </w:r>
      <w:r>
        <w:t>новую</w:t>
      </w:r>
      <w:r w:rsidR="007528C8">
        <w:t xml:space="preserve"> </w:t>
      </w:r>
      <w:r w:rsidRPr="00E74D3A">
        <w:t>.</w:t>
      </w:r>
      <w:r>
        <w:rPr>
          <w:lang w:val="en-US"/>
        </w:rPr>
        <w:t>Net</w:t>
      </w:r>
      <w:r w:rsidR="007528C8">
        <w:t xml:space="preserve"> </w:t>
      </w:r>
      <w:r>
        <w:t>и</w:t>
      </w:r>
      <w:r w:rsidR="007528C8">
        <w:t xml:space="preserve"> </w:t>
      </w:r>
      <w:r>
        <w:t>более</w:t>
      </w:r>
      <w:r w:rsidR="007528C8">
        <w:t xml:space="preserve"> </w:t>
      </w:r>
      <w:r>
        <w:t>старую</w:t>
      </w:r>
      <w:r w:rsidR="007528C8">
        <w:t xml:space="preserve"> </w:t>
      </w:r>
      <w:r w:rsidRPr="00E74D3A">
        <w:t>.</w:t>
      </w:r>
      <w:r>
        <w:rPr>
          <w:lang w:val="en-US"/>
        </w:rPr>
        <w:t>Net</w:t>
      </w:r>
      <w:r w:rsidR="007528C8">
        <w:t xml:space="preserve"> </w:t>
      </w:r>
      <w:r>
        <w:rPr>
          <w:lang w:val="en-US"/>
        </w:rPr>
        <w:t>Framework</w:t>
      </w:r>
      <w:r w:rsidRPr="00E74D3A">
        <w:t>.</w:t>
      </w:r>
      <w:r w:rsidR="007528C8">
        <w:t xml:space="preserve"> </w:t>
      </w:r>
      <w:r>
        <w:t>.NET</w:t>
      </w:r>
      <w:r w:rsidR="007528C8">
        <w:t xml:space="preserve"> </w:t>
      </w:r>
      <w:r>
        <w:t>(ранее</w:t>
      </w:r>
      <w:r w:rsidR="007528C8">
        <w:t xml:space="preserve"> </w:t>
      </w:r>
      <w:r>
        <w:t>известный</w:t>
      </w:r>
      <w:r w:rsidR="007528C8">
        <w:t xml:space="preserve"> </w:t>
      </w:r>
      <w:r>
        <w:t>как</w:t>
      </w:r>
      <w:r w:rsidR="007528C8">
        <w:t xml:space="preserve"> </w:t>
      </w:r>
      <w:r>
        <w:t>.NET</w:t>
      </w:r>
      <w:r w:rsidR="007528C8">
        <w:t xml:space="preserve"> </w:t>
      </w:r>
      <w:r>
        <w:t>Core)</w:t>
      </w:r>
      <w:r w:rsidR="007528C8">
        <w:t xml:space="preserve"> </w:t>
      </w:r>
      <w:r>
        <w:t>и</w:t>
      </w:r>
      <w:r w:rsidR="007528C8">
        <w:t xml:space="preserve"> </w:t>
      </w:r>
      <w:r>
        <w:t>.NET</w:t>
      </w:r>
      <w:r w:rsidR="007528C8">
        <w:t xml:space="preserve"> </w:t>
      </w:r>
      <w:r>
        <w:t>Framework</w:t>
      </w:r>
      <w:r w:rsidR="007528C8">
        <w:t xml:space="preserve"> </w:t>
      </w:r>
      <w:r>
        <w:t>—</w:t>
      </w:r>
      <w:r w:rsidR="007528C8">
        <w:t xml:space="preserve"> </w:t>
      </w:r>
      <w:r>
        <w:t>это</w:t>
      </w:r>
      <w:r w:rsidR="007528C8">
        <w:t xml:space="preserve"> </w:t>
      </w:r>
      <w:r>
        <w:t>две</w:t>
      </w:r>
      <w:r w:rsidR="007528C8">
        <w:t xml:space="preserve"> </w:t>
      </w:r>
      <w:r>
        <w:t>платформы</w:t>
      </w:r>
      <w:r w:rsidR="007528C8">
        <w:t xml:space="preserve"> </w:t>
      </w:r>
      <w:r>
        <w:t>от</w:t>
      </w:r>
      <w:r w:rsidR="007528C8">
        <w:t xml:space="preserve"> </w:t>
      </w:r>
      <w:r>
        <w:t>Microsoft</w:t>
      </w:r>
      <w:r w:rsidR="007528C8">
        <w:t xml:space="preserve"> </w:t>
      </w:r>
      <w:r>
        <w:t>для</w:t>
      </w:r>
      <w:r w:rsidR="007528C8">
        <w:t xml:space="preserve"> </w:t>
      </w:r>
      <w:r>
        <w:t>разработки</w:t>
      </w:r>
      <w:r w:rsidR="007528C8">
        <w:t xml:space="preserve"> </w:t>
      </w:r>
      <w:r>
        <w:t>приложений,</w:t>
      </w:r>
      <w:r w:rsidR="007528C8">
        <w:t xml:space="preserve"> </w:t>
      </w:r>
      <w:r>
        <w:t>но</w:t>
      </w:r>
      <w:r w:rsidR="007528C8">
        <w:t xml:space="preserve"> </w:t>
      </w:r>
      <w:r>
        <w:t>они</w:t>
      </w:r>
      <w:r w:rsidR="007528C8">
        <w:t xml:space="preserve"> </w:t>
      </w:r>
      <w:r>
        <w:t>существенно</w:t>
      </w:r>
      <w:r w:rsidR="007528C8">
        <w:t xml:space="preserve"> </w:t>
      </w:r>
      <w:r>
        <w:t>различаются</w:t>
      </w:r>
      <w:r w:rsidR="007528C8">
        <w:t xml:space="preserve"> </w:t>
      </w:r>
      <w:r>
        <w:t>по</w:t>
      </w:r>
      <w:r w:rsidR="007528C8">
        <w:t xml:space="preserve"> </w:t>
      </w:r>
      <w:r>
        <w:t>архитектуре,</w:t>
      </w:r>
      <w:r w:rsidR="007528C8">
        <w:t xml:space="preserve"> </w:t>
      </w:r>
      <w:r>
        <w:t>возможностям</w:t>
      </w:r>
      <w:r w:rsidR="007528C8">
        <w:t xml:space="preserve"> </w:t>
      </w:r>
      <w:r>
        <w:t>и</w:t>
      </w:r>
      <w:r w:rsidR="007528C8">
        <w:t xml:space="preserve"> </w:t>
      </w:r>
      <w:r>
        <w:t>сценариям</w:t>
      </w:r>
      <w:r w:rsidR="007528C8">
        <w:t xml:space="preserve"> </w:t>
      </w:r>
      <w:r>
        <w:t>использования.</w:t>
      </w:r>
      <w:r w:rsidR="007528C8">
        <w:t xml:space="preserve"> </w:t>
      </w:r>
      <w:r>
        <w:t>.NET</w:t>
      </w:r>
      <w:r w:rsidR="007528C8">
        <w:t xml:space="preserve"> </w:t>
      </w:r>
      <w:r>
        <w:t>является</w:t>
      </w:r>
      <w:r w:rsidR="007528C8">
        <w:t xml:space="preserve"> </w:t>
      </w:r>
      <w:r>
        <w:t>более</w:t>
      </w:r>
      <w:r w:rsidR="007528C8">
        <w:t xml:space="preserve"> </w:t>
      </w:r>
      <w:r>
        <w:t>современной,</w:t>
      </w:r>
      <w:r w:rsidR="007528C8">
        <w:t xml:space="preserve"> </w:t>
      </w:r>
      <w:r>
        <w:t>кроссплатформенной</w:t>
      </w:r>
      <w:r w:rsidR="007528C8">
        <w:t xml:space="preserve"> </w:t>
      </w:r>
      <w:r>
        <w:t>и</w:t>
      </w:r>
      <w:r w:rsidR="007528C8">
        <w:t xml:space="preserve"> </w:t>
      </w:r>
      <w:r>
        <w:t>высокопроизводительной</w:t>
      </w:r>
      <w:r w:rsidR="007528C8">
        <w:t xml:space="preserve"> </w:t>
      </w:r>
      <w:r>
        <w:t>эволюцией</w:t>
      </w:r>
      <w:r w:rsidR="007528C8">
        <w:t xml:space="preserve"> </w:t>
      </w:r>
      <w:r>
        <w:t>.NET</w:t>
      </w:r>
      <w:r w:rsidR="007528C8">
        <w:t xml:space="preserve"> </w:t>
      </w:r>
      <w:r>
        <w:t>Framework,</w:t>
      </w:r>
      <w:r w:rsidR="007528C8">
        <w:t xml:space="preserve"> </w:t>
      </w:r>
      <w:r>
        <w:t>которая</w:t>
      </w:r>
      <w:r w:rsidR="007528C8">
        <w:t xml:space="preserve"> </w:t>
      </w:r>
      <w:r>
        <w:t>сохраняет</w:t>
      </w:r>
      <w:r w:rsidR="007528C8">
        <w:t xml:space="preserve"> </w:t>
      </w:r>
      <w:r>
        <w:lastRenderedPageBreak/>
        <w:t>совместимость</w:t>
      </w:r>
      <w:r w:rsidR="007528C8">
        <w:t xml:space="preserve"> </w:t>
      </w:r>
      <w:r>
        <w:t>с</w:t>
      </w:r>
      <w:r w:rsidR="007528C8">
        <w:t xml:space="preserve"> </w:t>
      </w:r>
      <w:r>
        <w:t>его</w:t>
      </w:r>
      <w:r w:rsidR="007528C8">
        <w:t xml:space="preserve"> </w:t>
      </w:r>
      <w:r>
        <w:t>ключевыми</w:t>
      </w:r>
      <w:r w:rsidR="007528C8">
        <w:t xml:space="preserve"> </w:t>
      </w:r>
      <w:r>
        <w:t>технологиями,</w:t>
      </w:r>
      <w:r w:rsidR="007528C8">
        <w:t xml:space="preserve"> </w:t>
      </w:r>
      <w:r>
        <w:t>но</w:t>
      </w:r>
      <w:r w:rsidR="007528C8">
        <w:t xml:space="preserve"> </w:t>
      </w:r>
      <w:r>
        <w:t>устраняет</w:t>
      </w:r>
      <w:r w:rsidR="007528C8">
        <w:t xml:space="preserve"> </w:t>
      </w:r>
      <w:r>
        <w:t>многие</w:t>
      </w:r>
      <w:r w:rsidR="007528C8">
        <w:t xml:space="preserve"> </w:t>
      </w:r>
      <w:r>
        <w:t>ограничения.</w:t>
      </w:r>
    </w:p>
    <w:p w14:paraId="7B1ECCB4" w14:textId="2905DC1F" w:rsidR="00E74D3A" w:rsidRDefault="00E74D3A" w:rsidP="00624DAD">
      <w:r>
        <w:t>Главное</w:t>
      </w:r>
      <w:r w:rsidR="007528C8">
        <w:t xml:space="preserve"> </w:t>
      </w:r>
      <w:r>
        <w:t>отличие</w:t>
      </w:r>
      <w:r w:rsidR="007528C8">
        <w:t xml:space="preserve"> </w:t>
      </w:r>
      <w:r>
        <w:t>заключается</w:t>
      </w:r>
      <w:r w:rsidR="007528C8">
        <w:t xml:space="preserve"> </w:t>
      </w:r>
      <w:r>
        <w:t>в</w:t>
      </w:r>
      <w:r w:rsidR="007528C8">
        <w:t xml:space="preserve"> </w:t>
      </w:r>
      <w:r>
        <w:t>том,</w:t>
      </w:r>
      <w:r w:rsidR="007528C8">
        <w:t xml:space="preserve"> </w:t>
      </w:r>
      <w:r>
        <w:t>что</w:t>
      </w:r>
      <w:r w:rsidR="007528C8">
        <w:t xml:space="preserve"> </w:t>
      </w:r>
      <w:r>
        <w:t>.NET</w:t>
      </w:r>
      <w:r w:rsidR="007528C8">
        <w:t xml:space="preserve"> </w:t>
      </w:r>
      <w:r>
        <w:t>Framework</w:t>
      </w:r>
      <w:r w:rsidR="007528C8">
        <w:t xml:space="preserve"> </w:t>
      </w:r>
      <w:r>
        <w:t>работает</w:t>
      </w:r>
      <w:r w:rsidR="007528C8">
        <w:t xml:space="preserve"> </w:t>
      </w:r>
      <w:r>
        <w:t>только</w:t>
      </w:r>
      <w:r w:rsidR="007528C8">
        <w:t xml:space="preserve"> </w:t>
      </w:r>
      <w:r>
        <w:t>на</w:t>
      </w:r>
      <w:r w:rsidR="007528C8">
        <w:t xml:space="preserve"> </w:t>
      </w:r>
      <w:r>
        <w:t>Windows</w:t>
      </w:r>
      <w:r w:rsidR="007528C8">
        <w:t xml:space="preserve"> </w:t>
      </w:r>
      <w:r>
        <w:t>и</w:t>
      </w:r>
      <w:r w:rsidR="007528C8">
        <w:t xml:space="preserve"> </w:t>
      </w:r>
      <w:r>
        <w:t>тесно</w:t>
      </w:r>
      <w:r w:rsidR="007528C8">
        <w:t xml:space="preserve"> </w:t>
      </w:r>
      <w:r>
        <w:t>интегрирован</w:t>
      </w:r>
      <w:r w:rsidR="007528C8">
        <w:t xml:space="preserve"> </w:t>
      </w:r>
      <w:r>
        <w:t>с</w:t>
      </w:r>
      <w:r w:rsidR="007528C8">
        <w:t xml:space="preserve"> </w:t>
      </w:r>
      <w:r>
        <w:t>операционной</w:t>
      </w:r>
      <w:r w:rsidR="007528C8">
        <w:t xml:space="preserve"> </w:t>
      </w:r>
      <w:r>
        <w:t>системой,</w:t>
      </w:r>
      <w:r w:rsidR="007528C8">
        <w:t xml:space="preserve"> </w:t>
      </w:r>
      <w:r>
        <w:t>что</w:t>
      </w:r>
      <w:r w:rsidR="007528C8">
        <w:t xml:space="preserve"> </w:t>
      </w:r>
      <w:r>
        <w:t>делает</w:t>
      </w:r>
      <w:r w:rsidR="007528C8">
        <w:t xml:space="preserve"> </w:t>
      </w:r>
      <w:r>
        <w:t>его</w:t>
      </w:r>
      <w:r w:rsidR="007528C8">
        <w:t xml:space="preserve"> </w:t>
      </w:r>
      <w:r>
        <w:t>идеальным</w:t>
      </w:r>
      <w:r w:rsidR="007528C8">
        <w:t xml:space="preserve"> </w:t>
      </w:r>
      <w:r>
        <w:t>для</w:t>
      </w:r>
      <w:r w:rsidR="007528C8">
        <w:t xml:space="preserve"> </w:t>
      </w:r>
      <w:r>
        <w:t>приложений</w:t>
      </w:r>
      <w:r w:rsidR="00624DAD">
        <w:t>,</w:t>
      </w:r>
      <w:r w:rsidR="007528C8">
        <w:t xml:space="preserve"> </w:t>
      </w:r>
      <w:r w:rsidR="00624DAD">
        <w:t>которые</w:t>
      </w:r>
      <w:r w:rsidR="007528C8">
        <w:t xml:space="preserve"> </w:t>
      </w:r>
      <w:r w:rsidR="00624DAD">
        <w:t>должны</w:t>
      </w:r>
      <w:r w:rsidR="007528C8">
        <w:t xml:space="preserve"> </w:t>
      </w:r>
      <w:r w:rsidR="00624DAD">
        <w:t>исправно</w:t>
      </w:r>
      <w:r w:rsidR="007528C8">
        <w:t xml:space="preserve"> </w:t>
      </w:r>
      <w:r w:rsidR="00624DAD">
        <w:t>запускаться</w:t>
      </w:r>
      <w:r w:rsidR="007528C8">
        <w:t xml:space="preserve"> </w:t>
      </w:r>
      <w:r w:rsidR="00624DAD">
        <w:t>на</w:t>
      </w:r>
      <w:r w:rsidR="007528C8">
        <w:t xml:space="preserve"> </w:t>
      </w:r>
      <w:r w:rsidR="00624DAD">
        <w:t>устаревших</w:t>
      </w:r>
      <w:r w:rsidR="007528C8">
        <w:t xml:space="preserve"> </w:t>
      </w:r>
      <w:r w:rsidR="00624DAD">
        <w:t>(по</w:t>
      </w:r>
      <w:r w:rsidR="007528C8">
        <w:t xml:space="preserve"> </w:t>
      </w:r>
      <w:r w:rsidR="00624DAD">
        <w:t>современным</w:t>
      </w:r>
      <w:r w:rsidR="007528C8">
        <w:t xml:space="preserve"> </w:t>
      </w:r>
      <w:r w:rsidR="00624DAD">
        <w:t>меркам)</w:t>
      </w:r>
      <w:r w:rsidR="007528C8">
        <w:t xml:space="preserve"> </w:t>
      </w:r>
      <w:r w:rsidR="00624DAD">
        <w:t>операционным</w:t>
      </w:r>
      <w:r w:rsidR="007528C8">
        <w:t xml:space="preserve"> </w:t>
      </w:r>
      <w:r w:rsidR="00624DAD">
        <w:t>системах</w:t>
      </w:r>
      <w:r w:rsidR="007528C8">
        <w:t xml:space="preserve"> </w:t>
      </w:r>
      <w:r w:rsidR="00624DAD">
        <w:rPr>
          <w:lang w:val="en-US"/>
        </w:rPr>
        <w:t>Windows</w:t>
      </w:r>
      <w:r w:rsidR="007528C8">
        <w:t xml:space="preserve"> </w:t>
      </w:r>
      <w:r w:rsidR="00624DAD" w:rsidRPr="00624DAD">
        <w:t>(</w:t>
      </w:r>
      <w:r w:rsidR="00624DAD">
        <w:t>7,</w:t>
      </w:r>
      <w:r w:rsidR="007528C8">
        <w:t xml:space="preserve"> </w:t>
      </w:r>
      <w:r w:rsidR="00624DAD">
        <w:t>8</w:t>
      </w:r>
      <w:r w:rsidR="00624DAD" w:rsidRPr="00624DAD">
        <w:t>)</w:t>
      </w:r>
      <w:r>
        <w:t>,</w:t>
      </w:r>
      <w:r w:rsidR="007528C8">
        <w:t xml:space="preserve"> </w:t>
      </w:r>
      <w:r>
        <w:t>WPF,</w:t>
      </w:r>
      <w:r w:rsidR="007528C8">
        <w:t xml:space="preserve"> </w:t>
      </w:r>
      <w:r>
        <w:t>Windows</w:t>
      </w:r>
      <w:r w:rsidR="007528C8">
        <w:t xml:space="preserve"> </w:t>
      </w:r>
      <w:r>
        <w:t>Forms</w:t>
      </w:r>
      <w:r w:rsidR="007528C8">
        <w:t xml:space="preserve"> </w:t>
      </w:r>
      <w:r>
        <w:t>и</w:t>
      </w:r>
      <w:r w:rsidR="007528C8">
        <w:t xml:space="preserve"> </w:t>
      </w:r>
      <w:r>
        <w:t>старых</w:t>
      </w:r>
      <w:r w:rsidR="007528C8">
        <w:t xml:space="preserve"> </w:t>
      </w:r>
      <w:r>
        <w:t>версий</w:t>
      </w:r>
      <w:r w:rsidR="007528C8">
        <w:t xml:space="preserve"> </w:t>
      </w:r>
      <w:r>
        <w:t>ASP.NET.</w:t>
      </w:r>
      <w:r w:rsidR="007528C8">
        <w:t xml:space="preserve"> </w:t>
      </w:r>
      <w:r>
        <w:t>Однако</w:t>
      </w:r>
      <w:r w:rsidR="007528C8">
        <w:t xml:space="preserve"> </w:t>
      </w:r>
      <w:r>
        <w:t>его</w:t>
      </w:r>
      <w:r w:rsidR="007528C8">
        <w:t xml:space="preserve"> </w:t>
      </w:r>
      <w:r>
        <w:t>развитие</w:t>
      </w:r>
      <w:r w:rsidR="007528C8">
        <w:t xml:space="preserve"> </w:t>
      </w:r>
      <w:r>
        <w:t>практически</w:t>
      </w:r>
      <w:r w:rsidR="007528C8">
        <w:t xml:space="preserve"> </w:t>
      </w:r>
      <w:r>
        <w:t>остановлено,</w:t>
      </w:r>
      <w:r w:rsidR="007528C8">
        <w:t xml:space="preserve"> </w:t>
      </w:r>
      <w:r>
        <w:t>а</w:t>
      </w:r>
      <w:r w:rsidR="007528C8">
        <w:t xml:space="preserve"> </w:t>
      </w:r>
      <w:r>
        <w:t>новые</w:t>
      </w:r>
      <w:r w:rsidR="007528C8">
        <w:t xml:space="preserve"> </w:t>
      </w:r>
      <w:r>
        <w:t>функции</w:t>
      </w:r>
      <w:r w:rsidR="007528C8">
        <w:t xml:space="preserve"> </w:t>
      </w:r>
      <w:r>
        <w:t>добавляются</w:t>
      </w:r>
      <w:r w:rsidR="007528C8">
        <w:t xml:space="preserve"> </w:t>
      </w:r>
      <w:r>
        <w:t>только</w:t>
      </w:r>
      <w:r w:rsidR="007528C8">
        <w:t xml:space="preserve"> </w:t>
      </w:r>
      <w:r>
        <w:t>в</w:t>
      </w:r>
      <w:r w:rsidR="007528C8">
        <w:t xml:space="preserve"> </w:t>
      </w:r>
      <w:r>
        <w:t>.NET.</w:t>
      </w:r>
      <w:r w:rsidR="007528C8">
        <w:t xml:space="preserve"> </w:t>
      </w:r>
      <w:r>
        <w:t>В</w:t>
      </w:r>
      <w:r w:rsidR="007528C8">
        <w:t xml:space="preserve"> </w:t>
      </w:r>
      <w:r>
        <w:t>свою</w:t>
      </w:r>
      <w:r w:rsidR="007528C8">
        <w:t xml:space="preserve"> </w:t>
      </w:r>
      <w:r>
        <w:t>очередь,</w:t>
      </w:r>
      <w:r w:rsidR="007528C8">
        <w:t xml:space="preserve"> </w:t>
      </w:r>
      <w:r>
        <w:t>.NET</w:t>
      </w:r>
      <w:r w:rsidR="007528C8">
        <w:t xml:space="preserve"> </w:t>
      </w:r>
      <w:r>
        <w:t>—</w:t>
      </w:r>
      <w:r w:rsidR="007528C8">
        <w:t xml:space="preserve"> </w:t>
      </w:r>
      <w:r>
        <w:t>это</w:t>
      </w:r>
      <w:r w:rsidR="007528C8">
        <w:t xml:space="preserve"> </w:t>
      </w:r>
      <w:r>
        <w:t>модульная,</w:t>
      </w:r>
      <w:r w:rsidR="007528C8">
        <w:t xml:space="preserve"> </w:t>
      </w:r>
      <w:r>
        <w:t>открытая</w:t>
      </w:r>
      <w:r w:rsidR="007528C8">
        <w:t xml:space="preserve"> </w:t>
      </w:r>
      <w:r>
        <w:t>и</w:t>
      </w:r>
      <w:r w:rsidR="007528C8">
        <w:t xml:space="preserve"> </w:t>
      </w:r>
      <w:r>
        <w:t>кроссплатформенная</w:t>
      </w:r>
      <w:r w:rsidR="007528C8">
        <w:t xml:space="preserve"> </w:t>
      </w:r>
      <w:r>
        <w:t>платформа</w:t>
      </w:r>
      <w:r w:rsidR="007528C8">
        <w:t xml:space="preserve"> </w:t>
      </w:r>
      <w:r>
        <w:t>(поддерживает</w:t>
      </w:r>
      <w:r w:rsidR="007528C8">
        <w:t xml:space="preserve"> </w:t>
      </w:r>
      <w:r>
        <w:t>Windows,</w:t>
      </w:r>
      <w:r w:rsidR="007528C8">
        <w:t xml:space="preserve"> </w:t>
      </w:r>
      <w:r>
        <w:t>Linux</w:t>
      </w:r>
      <w:r w:rsidR="007528C8">
        <w:t xml:space="preserve"> </w:t>
      </w:r>
      <w:r>
        <w:t>и</w:t>
      </w:r>
      <w:r w:rsidR="007528C8">
        <w:t xml:space="preserve"> </w:t>
      </w:r>
      <w:r>
        <w:t>macOS),</w:t>
      </w:r>
      <w:r w:rsidR="007528C8">
        <w:t xml:space="preserve"> </w:t>
      </w:r>
      <w:r>
        <w:t>что</w:t>
      </w:r>
      <w:r w:rsidR="007528C8">
        <w:t xml:space="preserve"> </w:t>
      </w:r>
      <w:r>
        <w:t>делает</w:t>
      </w:r>
      <w:r w:rsidR="007528C8">
        <w:t xml:space="preserve"> </w:t>
      </w:r>
      <w:r>
        <w:t>её</w:t>
      </w:r>
      <w:r w:rsidR="007528C8">
        <w:t xml:space="preserve"> </w:t>
      </w:r>
      <w:r>
        <w:t>предпочтительной</w:t>
      </w:r>
      <w:r w:rsidR="007528C8">
        <w:t xml:space="preserve"> </w:t>
      </w:r>
      <w:r>
        <w:t>для</w:t>
      </w:r>
      <w:r w:rsidR="007528C8">
        <w:t xml:space="preserve"> </w:t>
      </w:r>
      <w:r>
        <w:t>современных</w:t>
      </w:r>
      <w:r w:rsidR="007528C8">
        <w:t xml:space="preserve"> </w:t>
      </w:r>
      <w:r>
        <w:t>облачных,</w:t>
      </w:r>
      <w:r w:rsidR="007528C8">
        <w:t xml:space="preserve"> </w:t>
      </w:r>
      <w:r>
        <w:t>контейнеризированных</w:t>
      </w:r>
      <w:r w:rsidR="007528C8">
        <w:t xml:space="preserve"> </w:t>
      </w:r>
      <w:r>
        <w:t>и</w:t>
      </w:r>
      <w:r w:rsidR="007528C8">
        <w:t xml:space="preserve"> </w:t>
      </w:r>
      <w:r>
        <w:t>микросервисных</w:t>
      </w:r>
      <w:r w:rsidR="007528C8">
        <w:t xml:space="preserve"> </w:t>
      </w:r>
      <w:r>
        <w:t>решений.</w:t>
      </w:r>
      <w:r w:rsidR="007528C8">
        <w:t xml:space="preserve"> </w:t>
      </w:r>
      <w:r>
        <w:t>Производительность</w:t>
      </w:r>
      <w:r w:rsidR="007528C8">
        <w:t xml:space="preserve"> </w:t>
      </w:r>
      <w:r>
        <w:t>.NET</w:t>
      </w:r>
      <w:r w:rsidR="007528C8">
        <w:t xml:space="preserve"> </w:t>
      </w:r>
      <w:r>
        <w:t>значительно</w:t>
      </w:r>
      <w:r w:rsidR="007528C8">
        <w:t xml:space="preserve"> </w:t>
      </w:r>
      <w:r>
        <w:t>выше</w:t>
      </w:r>
      <w:r w:rsidR="007528C8">
        <w:t xml:space="preserve"> </w:t>
      </w:r>
      <w:r>
        <w:t>благодаря</w:t>
      </w:r>
      <w:r w:rsidR="007528C8">
        <w:t xml:space="preserve"> </w:t>
      </w:r>
      <w:r>
        <w:t>оптимизированной</w:t>
      </w:r>
      <w:r w:rsidR="007528C8">
        <w:t xml:space="preserve"> </w:t>
      </w:r>
      <w:r>
        <w:t>runtime-среде</w:t>
      </w:r>
      <w:r w:rsidR="007528C8">
        <w:t xml:space="preserve"> </w:t>
      </w:r>
      <w:r>
        <w:t>(CoreCLR),</w:t>
      </w:r>
      <w:r w:rsidR="007528C8">
        <w:t xml:space="preserve"> </w:t>
      </w:r>
      <w:r>
        <w:t>более</w:t>
      </w:r>
      <w:r w:rsidR="007528C8">
        <w:t xml:space="preserve"> </w:t>
      </w:r>
      <w:r>
        <w:t>эффективной</w:t>
      </w:r>
      <w:r w:rsidR="007528C8">
        <w:t xml:space="preserve"> </w:t>
      </w:r>
      <w:r>
        <w:t>работе</w:t>
      </w:r>
      <w:r w:rsidR="007528C8">
        <w:t xml:space="preserve"> </w:t>
      </w:r>
      <w:r>
        <w:t>с</w:t>
      </w:r>
      <w:r w:rsidR="007528C8">
        <w:t xml:space="preserve"> </w:t>
      </w:r>
      <w:r>
        <w:t>памятью.</w:t>
      </w:r>
      <w:r w:rsidR="007528C8">
        <w:t xml:space="preserve"> </w:t>
      </w:r>
      <w:r>
        <w:t>Кроме</w:t>
      </w:r>
      <w:r w:rsidR="007528C8">
        <w:t xml:space="preserve"> </w:t>
      </w:r>
      <w:r>
        <w:t>того,</w:t>
      </w:r>
      <w:r w:rsidR="007528C8">
        <w:t xml:space="preserve"> </w:t>
      </w:r>
      <w:r>
        <w:t>.NET</w:t>
      </w:r>
      <w:r w:rsidR="007528C8">
        <w:t xml:space="preserve"> </w:t>
      </w:r>
      <w:r>
        <w:t>активно</w:t>
      </w:r>
      <w:r w:rsidR="007528C8">
        <w:t xml:space="preserve"> </w:t>
      </w:r>
      <w:r>
        <w:t>развивается,</w:t>
      </w:r>
      <w:r w:rsidR="007528C8">
        <w:t xml:space="preserve"> </w:t>
      </w:r>
      <w:r>
        <w:t>получая</w:t>
      </w:r>
      <w:r w:rsidR="007528C8">
        <w:t xml:space="preserve"> </w:t>
      </w:r>
      <w:r>
        <w:t>ежегодные</w:t>
      </w:r>
      <w:r w:rsidR="007528C8">
        <w:t xml:space="preserve"> </w:t>
      </w:r>
      <w:r>
        <w:t>крупные</w:t>
      </w:r>
      <w:r w:rsidR="007528C8">
        <w:t xml:space="preserve"> </w:t>
      </w:r>
      <w:r>
        <w:t>обновления</w:t>
      </w:r>
      <w:r w:rsidR="007528C8">
        <w:t xml:space="preserve"> </w:t>
      </w:r>
      <w:r>
        <w:t>(например,</w:t>
      </w:r>
      <w:r w:rsidR="007528C8">
        <w:t xml:space="preserve"> </w:t>
      </w:r>
      <w:r>
        <w:t>.NET</w:t>
      </w:r>
      <w:r w:rsidR="007528C8">
        <w:t xml:space="preserve"> </w:t>
      </w:r>
      <w:r>
        <w:t>5,</w:t>
      </w:r>
      <w:r w:rsidR="007528C8">
        <w:t xml:space="preserve"> </w:t>
      </w:r>
      <w:r>
        <w:t>6,</w:t>
      </w:r>
      <w:r w:rsidR="007528C8">
        <w:t xml:space="preserve"> </w:t>
      </w:r>
      <w:r>
        <w:t>7,</w:t>
      </w:r>
      <w:r w:rsidR="007528C8">
        <w:t xml:space="preserve"> </w:t>
      </w:r>
      <w:r>
        <w:t>8),</w:t>
      </w:r>
      <w:r w:rsidR="007528C8">
        <w:t xml:space="preserve"> </w:t>
      </w:r>
      <w:r>
        <w:t>в</w:t>
      </w:r>
      <w:r w:rsidR="007528C8">
        <w:t xml:space="preserve"> </w:t>
      </w:r>
      <w:r>
        <w:t>то</w:t>
      </w:r>
      <w:r w:rsidR="007528C8">
        <w:t xml:space="preserve"> </w:t>
      </w:r>
      <w:r>
        <w:t>время</w:t>
      </w:r>
      <w:r w:rsidR="007528C8">
        <w:t xml:space="preserve"> </w:t>
      </w:r>
      <w:r>
        <w:t>как</w:t>
      </w:r>
      <w:r w:rsidR="007528C8">
        <w:t xml:space="preserve"> </w:t>
      </w:r>
      <w:r>
        <w:t>.NET</w:t>
      </w:r>
      <w:r w:rsidR="007528C8">
        <w:t xml:space="preserve"> </w:t>
      </w:r>
      <w:r>
        <w:t>Framework</w:t>
      </w:r>
      <w:r w:rsidR="007528C8">
        <w:t xml:space="preserve"> </w:t>
      </w:r>
      <w:r w:rsidR="00624DAD">
        <w:t>прекратил</w:t>
      </w:r>
      <w:r w:rsidR="007528C8">
        <w:t xml:space="preserve"> </w:t>
      </w:r>
      <w:r w:rsidR="00624DAD">
        <w:t>своё</w:t>
      </w:r>
      <w:r w:rsidR="007528C8">
        <w:t xml:space="preserve"> </w:t>
      </w:r>
      <w:r w:rsidR="00624DAD">
        <w:t>развитие</w:t>
      </w:r>
      <w:r w:rsidR="007528C8">
        <w:t xml:space="preserve"> </w:t>
      </w:r>
      <w:r w:rsidR="00624DAD">
        <w:t>с</w:t>
      </w:r>
      <w:r w:rsidR="007528C8">
        <w:t xml:space="preserve"> </w:t>
      </w:r>
      <w:r>
        <w:t>версии</w:t>
      </w:r>
      <w:r w:rsidR="007528C8">
        <w:t xml:space="preserve"> </w:t>
      </w:r>
      <w:r>
        <w:t>4.8.x</w:t>
      </w:r>
      <w:r w:rsidR="007528C8">
        <w:t xml:space="preserve"> </w:t>
      </w:r>
      <w:r>
        <w:t>без</w:t>
      </w:r>
      <w:r w:rsidR="007528C8">
        <w:t xml:space="preserve"> </w:t>
      </w:r>
      <w:r>
        <w:t>существенных</w:t>
      </w:r>
      <w:r w:rsidR="007528C8">
        <w:t xml:space="preserve"> </w:t>
      </w:r>
      <w:r>
        <w:t>нововведений.</w:t>
      </w:r>
      <w:r w:rsidR="007528C8">
        <w:t xml:space="preserve"> </w:t>
      </w:r>
      <w:r>
        <w:t>С</w:t>
      </w:r>
      <w:r w:rsidR="007528C8">
        <w:t xml:space="preserve"> </w:t>
      </w:r>
      <w:r>
        <w:t>точки</w:t>
      </w:r>
      <w:r w:rsidR="007528C8">
        <w:t xml:space="preserve"> </w:t>
      </w:r>
      <w:r>
        <w:t>зрения</w:t>
      </w:r>
      <w:r w:rsidR="007528C8">
        <w:t xml:space="preserve"> </w:t>
      </w:r>
      <w:r>
        <w:t>экосистемы,</w:t>
      </w:r>
      <w:r w:rsidR="007528C8">
        <w:t xml:space="preserve"> </w:t>
      </w:r>
      <w:r>
        <w:t>.NET</w:t>
      </w:r>
      <w:r w:rsidR="007528C8">
        <w:t xml:space="preserve"> </w:t>
      </w:r>
      <w:r>
        <w:t>поддерживает</w:t>
      </w:r>
      <w:r w:rsidR="007528C8">
        <w:t xml:space="preserve"> </w:t>
      </w:r>
      <w:r>
        <w:t>современные</w:t>
      </w:r>
      <w:r w:rsidR="007528C8">
        <w:t xml:space="preserve"> </w:t>
      </w:r>
      <w:r>
        <w:t>стандарты</w:t>
      </w:r>
      <w:r w:rsidR="007528C8">
        <w:t xml:space="preserve"> </w:t>
      </w:r>
      <w:r>
        <w:t>разработки,</w:t>
      </w:r>
      <w:r w:rsidR="007528C8">
        <w:t xml:space="preserve"> </w:t>
      </w:r>
      <w:r>
        <w:t>включая</w:t>
      </w:r>
      <w:r w:rsidR="007528C8">
        <w:t xml:space="preserve"> </w:t>
      </w:r>
      <w:r>
        <w:t>C#</w:t>
      </w:r>
      <w:r w:rsidR="007528C8">
        <w:t xml:space="preserve"> </w:t>
      </w:r>
      <w:r>
        <w:t>10/11,</w:t>
      </w:r>
      <w:r w:rsidR="007528C8">
        <w:t xml:space="preserve"> </w:t>
      </w:r>
      <w:r>
        <w:t>F#,</w:t>
      </w:r>
      <w:r w:rsidR="007528C8">
        <w:t xml:space="preserve"> </w:t>
      </w:r>
      <w:r>
        <w:t>Blazor,</w:t>
      </w:r>
      <w:r w:rsidR="007528C8">
        <w:t xml:space="preserve"> </w:t>
      </w:r>
      <w:r>
        <w:t>MAUI</w:t>
      </w:r>
      <w:r w:rsidR="007528C8">
        <w:t xml:space="preserve"> </w:t>
      </w:r>
      <w:r>
        <w:t>и</w:t>
      </w:r>
      <w:r w:rsidR="007528C8">
        <w:t xml:space="preserve"> </w:t>
      </w:r>
      <w:r>
        <w:t>ASP.NET</w:t>
      </w:r>
      <w:r w:rsidR="007528C8">
        <w:t xml:space="preserve"> </w:t>
      </w:r>
      <w:r>
        <w:t>Core</w:t>
      </w:r>
      <w:r w:rsidR="007528C8">
        <w:t xml:space="preserve"> </w:t>
      </w:r>
      <w:r>
        <w:t>(более</w:t>
      </w:r>
      <w:r w:rsidR="007528C8">
        <w:t xml:space="preserve"> </w:t>
      </w:r>
      <w:r>
        <w:t>быстрый</w:t>
      </w:r>
      <w:r w:rsidR="007528C8">
        <w:t xml:space="preserve"> </w:t>
      </w:r>
      <w:r>
        <w:t>и</w:t>
      </w:r>
      <w:r w:rsidR="007528C8">
        <w:t xml:space="preserve"> </w:t>
      </w:r>
      <w:r>
        <w:t>гибкий</w:t>
      </w:r>
      <w:r w:rsidR="007528C8">
        <w:t xml:space="preserve"> </w:t>
      </w:r>
      <w:r>
        <w:t>аналог</w:t>
      </w:r>
      <w:r w:rsidR="007528C8">
        <w:t xml:space="preserve"> </w:t>
      </w:r>
      <w:r>
        <w:t>ASP.NET</w:t>
      </w:r>
      <w:r w:rsidR="007528C8">
        <w:t xml:space="preserve"> </w:t>
      </w:r>
      <w:r>
        <w:t>MVC).</w:t>
      </w:r>
      <w:r w:rsidR="007528C8">
        <w:t xml:space="preserve"> </w:t>
      </w:r>
      <w:r>
        <w:t>В</w:t>
      </w:r>
      <w:r w:rsidR="007528C8">
        <w:t xml:space="preserve"> </w:t>
      </w:r>
      <w:r>
        <w:t>то</w:t>
      </w:r>
      <w:r w:rsidR="007528C8">
        <w:t xml:space="preserve"> </w:t>
      </w:r>
      <w:r>
        <w:t>же</w:t>
      </w:r>
      <w:r w:rsidR="007528C8">
        <w:t xml:space="preserve"> </w:t>
      </w:r>
      <w:r>
        <w:t>время</w:t>
      </w:r>
      <w:r w:rsidR="007528C8">
        <w:t xml:space="preserve"> </w:t>
      </w:r>
      <w:r>
        <w:t>.NET</w:t>
      </w:r>
      <w:r w:rsidR="007528C8">
        <w:t xml:space="preserve"> </w:t>
      </w:r>
      <w:r>
        <w:t>Framework</w:t>
      </w:r>
      <w:r w:rsidR="007528C8">
        <w:t xml:space="preserve"> </w:t>
      </w:r>
      <w:r>
        <w:t>остаётся</w:t>
      </w:r>
      <w:r w:rsidR="007528C8">
        <w:t xml:space="preserve"> </w:t>
      </w:r>
      <w:r>
        <w:t>привязан</w:t>
      </w:r>
      <w:r w:rsidR="007528C8">
        <w:t xml:space="preserve"> </w:t>
      </w:r>
      <w:r>
        <w:t>к</w:t>
      </w:r>
      <w:r w:rsidR="007528C8">
        <w:t xml:space="preserve"> </w:t>
      </w:r>
      <w:r>
        <w:t>старым</w:t>
      </w:r>
      <w:r w:rsidR="007528C8">
        <w:t xml:space="preserve"> </w:t>
      </w:r>
      <w:r>
        <w:t>технологиям,</w:t>
      </w:r>
      <w:r w:rsidR="007528C8">
        <w:t xml:space="preserve"> </w:t>
      </w:r>
      <w:r>
        <w:t>таким</w:t>
      </w:r>
      <w:r w:rsidR="007528C8">
        <w:t xml:space="preserve"> </w:t>
      </w:r>
      <w:r>
        <w:t>как</w:t>
      </w:r>
      <w:r w:rsidR="007528C8">
        <w:t xml:space="preserve"> </w:t>
      </w:r>
      <w:r>
        <w:t>Web</w:t>
      </w:r>
      <w:r w:rsidR="007528C8">
        <w:t xml:space="preserve"> </w:t>
      </w:r>
      <w:r>
        <w:t>Forms,</w:t>
      </w:r>
      <w:r w:rsidR="007528C8">
        <w:t xml:space="preserve"> </w:t>
      </w:r>
      <w:r>
        <w:t>WCF</w:t>
      </w:r>
      <w:r w:rsidR="007528C8">
        <w:t xml:space="preserve"> </w:t>
      </w:r>
      <w:r w:rsidR="00624DAD">
        <w:t>(</w:t>
      </w:r>
      <w:r w:rsidR="00624DAD" w:rsidRPr="00624DAD">
        <w:t>Windows</w:t>
      </w:r>
      <w:r w:rsidR="007528C8">
        <w:t xml:space="preserve"> </w:t>
      </w:r>
      <w:r w:rsidR="00624DAD" w:rsidRPr="00624DAD">
        <w:t>Communication</w:t>
      </w:r>
      <w:r w:rsidR="007528C8">
        <w:t xml:space="preserve"> </w:t>
      </w:r>
      <w:r w:rsidR="00624DAD" w:rsidRPr="00624DAD">
        <w:t>Foundation;</w:t>
      </w:r>
      <w:r w:rsidR="007528C8">
        <w:t xml:space="preserve"> </w:t>
      </w:r>
      <w:r w:rsidR="00624DAD">
        <w:t>в</w:t>
      </w:r>
      <w:r w:rsidR="007528C8">
        <w:t xml:space="preserve"> </w:t>
      </w:r>
      <w:r>
        <w:t>.NET</w:t>
      </w:r>
      <w:r w:rsidR="007528C8">
        <w:t xml:space="preserve"> </w:t>
      </w:r>
      <w:r>
        <w:t>заменён</w:t>
      </w:r>
      <w:r w:rsidR="007528C8">
        <w:t xml:space="preserve"> </w:t>
      </w:r>
      <w:r>
        <w:t>на</w:t>
      </w:r>
      <w:r w:rsidR="007528C8">
        <w:t xml:space="preserve"> </w:t>
      </w:r>
      <w:r>
        <w:t>gRPC</w:t>
      </w:r>
      <w:r w:rsidR="007528C8">
        <w:t xml:space="preserve"> </w:t>
      </w:r>
      <w:r>
        <w:t>и</w:t>
      </w:r>
      <w:r w:rsidR="007528C8">
        <w:t xml:space="preserve"> </w:t>
      </w:r>
      <w:r>
        <w:t>REST</w:t>
      </w:r>
      <w:r w:rsidR="007528C8">
        <w:t xml:space="preserve"> </w:t>
      </w:r>
      <w:r>
        <w:t>API)</w:t>
      </w:r>
      <w:r w:rsidR="007528C8">
        <w:t xml:space="preserve"> </w:t>
      </w:r>
      <w:r>
        <w:t>и</w:t>
      </w:r>
      <w:r w:rsidR="007528C8">
        <w:t xml:space="preserve"> </w:t>
      </w:r>
      <w:r>
        <w:t>Remoting.</w:t>
      </w:r>
      <w:r w:rsidR="007528C8">
        <w:t xml:space="preserve"> </w:t>
      </w:r>
      <w:r>
        <w:t>Ещё</w:t>
      </w:r>
      <w:r w:rsidR="007528C8">
        <w:t xml:space="preserve"> </w:t>
      </w:r>
      <w:r>
        <w:t>одно</w:t>
      </w:r>
      <w:r w:rsidR="007528C8">
        <w:t xml:space="preserve"> </w:t>
      </w:r>
      <w:r>
        <w:t>важное</w:t>
      </w:r>
      <w:r w:rsidR="007528C8">
        <w:t xml:space="preserve"> </w:t>
      </w:r>
      <w:r>
        <w:t>преимущество</w:t>
      </w:r>
      <w:r w:rsidR="007528C8">
        <w:t xml:space="preserve"> </w:t>
      </w:r>
      <w:r>
        <w:t>.NET</w:t>
      </w:r>
      <w:r w:rsidR="007528C8">
        <w:t xml:space="preserve"> </w:t>
      </w:r>
      <w:r>
        <w:t>—</w:t>
      </w:r>
      <w:r w:rsidR="007528C8">
        <w:t xml:space="preserve"> </w:t>
      </w:r>
      <w:r>
        <w:t>это</w:t>
      </w:r>
      <w:r w:rsidR="007528C8">
        <w:t xml:space="preserve"> </w:t>
      </w:r>
      <w:r>
        <w:t>его</w:t>
      </w:r>
      <w:r w:rsidR="007528C8">
        <w:t xml:space="preserve"> </w:t>
      </w:r>
      <w:r>
        <w:t>модульность</w:t>
      </w:r>
      <w:r w:rsidR="007528C8">
        <w:t xml:space="preserve"> </w:t>
      </w:r>
      <w:r>
        <w:t>и</w:t>
      </w:r>
      <w:r w:rsidR="007528C8">
        <w:t xml:space="preserve"> </w:t>
      </w:r>
      <w:r>
        <w:t>гибкость</w:t>
      </w:r>
      <w:r w:rsidR="007528C8">
        <w:t xml:space="preserve"> </w:t>
      </w:r>
      <w:r>
        <w:t>развертывания.</w:t>
      </w:r>
      <w:r w:rsidR="007528C8">
        <w:t xml:space="preserve"> </w:t>
      </w:r>
      <w:r>
        <w:t>В</w:t>
      </w:r>
      <w:r w:rsidR="007528C8">
        <w:t xml:space="preserve"> </w:t>
      </w:r>
      <w:r>
        <w:t>отличие</w:t>
      </w:r>
      <w:r w:rsidR="007528C8">
        <w:t xml:space="preserve"> </w:t>
      </w:r>
      <w:r>
        <w:t>от</w:t>
      </w:r>
      <w:r w:rsidR="007528C8">
        <w:t xml:space="preserve"> </w:t>
      </w:r>
      <w:r>
        <w:t>.NET</w:t>
      </w:r>
      <w:r w:rsidR="007528C8">
        <w:t xml:space="preserve"> </w:t>
      </w:r>
      <w:r>
        <w:t>Framework,</w:t>
      </w:r>
      <w:r w:rsidR="007528C8">
        <w:t xml:space="preserve"> </w:t>
      </w:r>
      <w:r>
        <w:t>который</w:t>
      </w:r>
      <w:r w:rsidR="007528C8">
        <w:t xml:space="preserve"> </w:t>
      </w:r>
      <w:r>
        <w:t>требует</w:t>
      </w:r>
      <w:r w:rsidR="007528C8">
        <w:t xml:space="preserve"> </w:t>
      </w:r>
      <w:r>
        <w:t>установки</w:t>
      </w:r>
      <w:r w:rsidR="007528C8">
        <w:t xml:space="preserve"> </w:t>
      </w:r>
      <w:r>
        <w:t>в</w:t>
      </w:r>
      <w:r w:rsidR="007528C8">
        <w:t xml:space="preserve"> </w:t>
      </w:r>
      <w:r>
        <w:t>систему,</w:t>
      </w:r>
      <w:r w:rsidR="007528C8">
        <w:t xml:space="preserve"> </w:t>
      </w:r>
      <w:r>
        <w:t>.NET</w:t>
      </w:r>
      <w:r w:rsidR="007528C8">
        <w:t xml:space="preserve"> </w:t>
      </w:r>
      <w:r>
        <w:t>позволяет</w:t>
      </w:r>
      <w:r w:rsidR="007528C8">
        <w:t xml:space="preserve"> </w:t>
      </w:r>
      <w:r>
        <w:t>публиковать</w:t>
      </w:r>
      <w:r w:rsidR="007528C8">
        <w:t xml:space="preserve"> </w:t>
      </w:r>
      <w:r>
        <w:t>приложения</w:t>
      </w:r>
      <w:r w:rsidR="007528C8">
        <w:t xml:space="preserve"> </w:t>
      </w:r>
      <w:r>
        <w:t>как</w:t>
      </w:r>
      <w:r w:rsidR="007528C8">
        <w:t xml:space="preserve"> </w:t>
      </w:r>
      <w:r>
        <w:t>самостоятельные</w:t>
      </w:r>
      <w:r w:rsidR="007528C8">
        <w:t xml:space="preserve"> </w:t>
      </w:r>
      <w:r>
        <w:t>(self-contained)</w:t>
      </w:r>
      <w:r w:rsidR="00624DAD">
        <w:t>.</w:t>
      </w:r>
    </w:p>
    <w:p w14:paraId="655C3A22" w14:textId="1D774EF7" w:rsidR="00214F28" w:rsidRDefault="00214F28" w:rsidP="00624DAD">
      <w:r>
        <w:t>Выбор</w:t>
      </w:r>
      <w:r w:rsidR="007528C8">
        <w:t xml:space="preserve"> </w:t>
      </w:r>
      <w:r>
        <w:t>СУБД</w:t>
      </w:r>
      <w:r w:rsidR="007528C8">
        <w:t xml:space="preserve"> </w:t>
      </w:r>
      <w:r w:rsidR="002C2C1F">
        <w:t>производился</w:t>
      </w:r>
      <w:r w:rsidR="007528C8">
        <w:t xml:space="preserve"> </w:t>
      </w:r>
      <w:r w:rsidR="002C2C1F">
        <w:t>из</w:t>
      </w:r>
      <w:r w:rsidR="007528C8">
        <w:t xml:space="preserve"> </w:t>
      </w:r>
      <w:r w:rsidR="002C2C1F">
        <w:t>следующих</w:t>
      </w:r>
      <w:r w:rsidR="007528C8">
        <w:t xml:space="preserve"> </w:t>
      </w:r>
      <w:r w:rsidR="002C2C1F">
        <w:t>3-ёх</w:t>
      </w:r>
      <w:r w:rsidR="007528C8">
        <w:t xml:space="preserve"> </w:t>
      </w:r>
      <w:r w:rsidR="002C2C1F">
        <w:t>вариантов:</w:t>
      </w:r>
      <w:r w:rsidR="007528C8">
        <w:t xml:space="preserve"> </w:t>
      </w:r>
      <w:r w:rsidR="002C2C1F">
        <w:rPr>
          <w:lang w:val="en-US"/>
        </w:rPr>
        <w:t>MongoDB</w:t>
      </w:r>
      <w:r w:rsidR="002C2C1F" w:rsidRPr="002C2C1F">
        <w:t>,</w:t>
      </w:r>
      <w:r w:rsidR="007528C8">
        <w:t xml:space="preserve"> </w:t>
      </w:r>
      <w:r w:rsidR="002C2C1F">
        <w:rPr>
          <w:lang w:val="en-US"/>
        </w:rPr>
        <w:t>MySQL</w:t>
      </w:r>
      <w:r w:rsidR="007528C8">
        <w:t xml:space="preserve"> </w:t>
      </w:r>
      <w:r w:rsidR="002C2C1F">
        <w:t>и</w:t>
      </w:r>
      <w:r w:rsidR="007528C8">
        <w:t xml:space="preserve"> </w:t>
      </w:r>
      <w:r w:rsidR="00A61FF0">
        <w:rPr>
          <w:lang w:val="en-US"/>
        </w:rPr>
        <w:t>Microsoft</w:t>
      </w:r>
      <w:r w:rsidR="007528C8">
        <w:t xml:space="preserve"> </w:t>
      </w:r>
      <w:r w:rsidR="002C2C1F">
        <w:rPr>
          <w:lang w:val="en-US"/>
        </w:rPr>
        <w:t>SQL</w:t>
      </w:r>
      <w:r w:rsidR="007528C8">
        <w:t xml:space="preserve"> </w:t>
      </w:r>
      <w:r w:rsidR="002C2C1F" w:rsidRPr="002C2C1F">
        <w:rPr>
          <w:lang w:val="en-US"/>
        </w:rPr>
        <w:t>server</w:t>
      </w:r>
      <w:r w:rsidR="002C2C1F" w:rsidRPr="002C2C1F">
        <w:t>.</w:t>
      </w:r>
    </w:p>
    <w:p w14:paraId="002F7651" w14:textId="72C88A98" w:rsidR="000B0CC9" w:rsidRDefault="000B0CC9" w:rsidP="000B0CC9">
      <w:r>
        <w:t xml:space="preserve">Хотя MySQL и Microsoft SQL Server являются реляционными СУБД и во многом схожи по базовому функционалу (поддержка SQL, транзакций, индексов), ключевое отличие заключается в интеграции систем и </w:t>
      </w:r>
      <w:r>
        <w:lastRenderedPageBreak/>
        <w:t>инструментах управления, где SQL Server с SQL Server Management Studio предлагает более целостное и удобное решение для поставленных задач. Обе СУБД поддерживают стандартные операции — от проектирования схемы до оптимизации запросов, но SQL Server интегрирован в единую платформу Microsoft. SSMS здесь выступает как мощный централизованный интерфейс, предоставляющий уникальные возможности: визуализацию планов выполнения запросов с детализацией стоимости операций, встроенные средства профилирования (SQL Profiler), автоматическую настройку индексов (Database Engine Tuning Advisor) и удобное управление безопасностью (интеграция с Active Directory). Для MySQL аналогичный функционал требует использования разрозненных инструментов — например, MySQL Workbench для проектирования, pt-query-digest для анализа запросов и сторонних решений для мониторинга, что усложняет поддержку.</w:t>
      </w:r>
    </w:p>
    <w:p w14:paraId="1279DD5C" w14:textId="444B00DF" w:rsidR="000B0CC9" w:rsidRDefault="000B0CC9" w:rsidP="000B0CC9">
      <w:r w:rsidRPr="000B0CC9">
        <w:t>MongoDB — это документоориентированная NoSQL-СУБД, обладающая рядом уникальных преимуществ, но имеющая и определённые ограничения по сравнению с реляционными системами. Главное достоинство MongoDB — гибкость модели данных, позволяющая хранить информацию в виде JSON-подобных документов (BSON) с динамической схемой, что идеально подходит для проектов с быстро меняющимися требованиями или неструктурированными данными (например, контент-платформы, каталоги товаров).</w:t>
      </w:r>
      <w:r>
        <w:t xml:space="preserve"> </w:t>
      </w:r>
      <w:r w:rsidRPr="000B0CC9">
        <w:t xml:space="preserve">Высокое потребление ресурсов (особенно памяти из-за работы с документами целиком) и отсутствие оптимизированных JOIN-операций усложняют выполнение сложных аналитических запросов, где реляционные СУБД (например, </w:t>
      </w:r>
      <w:r>
        <w:rPr>
          <w:lang w:val="en-US"/>
        </w:rPr>
        <w:t>SQL</w:t>
      </w:r>
      <w:r w:rsidRPr="000B0CC9">
        <w:t xml:space="preserve"> </w:t>
      </w:r>
      <w:r>
        <w:rPr>
          <w:lang w:val="en-US"/>
        </w:rPr>
        <w:t>server</w:t>
      </w:r>
      <w:r w:rsidRPr="000B0CC9">
        <w:t>) демонстрируют лучшую производительность. Безопасность в MongoDB, несмотря на поддержку аутентификации, шифрования и ролевой модели, исторически считалась менее проработанной, чем в SQL-решениях.</w:t>
      </w:r>
    </w:p>
    <w:p w14:paraId="65660021" w14:textId="275BF3FF" w:rsidR="000B0CC9" w:rsidRDefault="000B0CC9" w:rsidP="000B0CC9">
      <w:r w:rsidRPr="000B0CC9">
        <w:t>MS SQL Server превосходит MongoDB в производительности сложных JOIN-операций, агрегации данных и выполнении аналитических запросов благодаря оптимизированному движку хранения</w:t>
      </w:r>
      <w:r>
        <w:t xml:space="preserve">, а главное преимущество в </w:t>
      </w:r>
      <w:r>
        <w:lastRenderedPageBreak/>
        <w:t>виде способности быстро адаптироваться под часто трансформирующуюся структуру хранимых данных для нас несущественно.</w:t>
      </w:r>
    </w:p>
    <w:p w14:paraId="0DAC3576" w14:textId="35694273" w:rsidR="000B0CC9" w:rsidRDefault="000B0CC9" w:rsidP="000B0CC9">
      <w:r>
        <w:t xml:space="preserve">Таким образом выбранная СУБД стала однозначно </w:t>
      </w:r>
      <w:r>
        <w:rPr>
          <w:lang w:val="en-US"/>
        </w:rPr>
        <w:t>SQL</w:t>
      </w:r>
      <w:r w:rsidRPr="000B0CC9">
        <w:t xml:space="preserve"> </w:t>
      </w:r>
      <w:r>
        <w:rPr>
          <w:lang w:val="en-US"/>
        </w:rPr>
        <w:t>server</w:t>
      </w:r>
      <w:r>
        <w:t>.</w:t>
      </w:r>
    </w:p>
    <w:p w14:paraId="22271803" w14:textId="18EA1813" w:rsidR="006F610F" w:rsidRPr="00831ABA" w:rsidRDefault="006F610F" w:rsidP="000B0CC9">
      <w:r>
        <w:t xml:space="preserve">Для разработки приложения выбрана технология </w:t>
      </w:r>
      <w:r>
        <w:rPr>
          <w:lang w:val="en-US"/>
        </w:rPr>
        <w:t>Windows</w:t>
      </w:r>
      <w:r w:rsidRPr="006F610F">
        <w:t xml:space="preserve"> </w:t>
      </w:r>
      <w:r>
        <w:rPr>
          <w:lang w:val="en-US"/>
        </w:rPr>
        <w:t>Forms</w:t>
      </w:r>
      <w:r w:rsidRPr="006F610F">
        <w:t xml:space="preserve">, </w:t>
      </w:r>
      <w:r>
        <w:t xml:space="preserve">а для обеспечения связи базы данных и приложения выбран официальный </w:t>
      </w:r>
      <w:r>
        <w:rPr>
          <w:lang w:val="en-US"/>
        </w:rPr>
        <w:t>Nuget</w:t>
      </w:r>
      <w:r w:rsidRPr="006F610F">
        <w:t xml:space="preserve"> </w:t>
      </w:r>
      <w:r>
        <w:t xml:space="preserve">пакет от </w:t>
      </w:r>
      <w:r>
        <w:rPr>
          <w:lang w:val="en-US"/>
        </w:rPr>
        <w:t>Microsoft</w:t>
      </w:r>
      <w:r w:rsidRPr="006F610F">
        <w:t xml:space="preserve"> </w:t>
      </w:r>
      <w:r>
        <w:t>–</w:t>
      </w:r>
      <w:r w:rsidRPr="006F610F">
        <w:t xml:space="preserve"> </w:t>
      </w:r>
      <w:r>
        <w:rPr>
          <w:lang w:val="en-US"/>
        </w:rPr>
        <w:t>Entity</w:t>
      </w:r>
      <w:r w:rsidRPr="006F610F">
        <w:t xml:space="preserve"> </w:t>
      </w:r>
      <w:r>
        <w:rPr>
          <w:lang w:val="en-US"/>
        </w:rPr>
        <w:t>Framework</w:t>
      </w:r>
      <w:r w:rsidR="007C0549" w:rsidRPr="007C0549">
        <w:t xml:space="preserve"> </w:t>
      </w:r>
      <w:r>
        <w:t xml:space="preserve">для работы с </w:t>
      </w:r>
      <w:r>
        <w:rPr>
          <w:lang w:val="en-US"/>
        </w:rPr>
        <w:t>SQL</w:t>
      </w:r>
      <w:r w:rsidRPr="006F610F">
        <w:t xml:space="preserve"> </w:t>
      </w:r>
      <w:r>
        <w:rPr>
          <w:lang w:val="en-US"/>
        </w:rPr>
        <w:t>server</w:t>
      </w:r>
      <w:r w:rsidRPr="006F610F">
        <w:t>.</w:t>
      </w:r>
      <w:r w:rsidR="007C0549" w:rsidRPr="007C0549">
        <w:t xml:space="preserve"> [2]</w:t>
      </w:r>
      <w:r w:rsidR="00831ABA">
        <w:t xml:space="preserve"> Обширные встроенные средства реализации интерфейса с помощью конструктора форм обеспечит целесообразное использование трудовых и временных ресурсов при разработке пользовательского интерфейса, а использование </w:t>
      </w:r>
      <w:r w:rsidR="00831ABA">
        <w:rPr>
          <w:lang w:val="en-US"/>
        </w:rPr>
        <w:t>Entity</w:t>
      </w:r>
      <w:r w:rsidR="00831ABA" w:rsidRPr="006F610F">
        <w:t xml:space="preserve"> </w:t>
      </w:r>
      <w:r w:rsidR="00831ABA">
        <w:rPr>
          <w:lang w:val="en-US"/>
        </w:rPr>
        <w:t>Framework</w:t>
      </w:r>
      <w:r w:rsidR="00831ABA">
        <w:t xml:space="preserve"> позволит работать с объектами базы данных аналогично сущностям Объектно-ориентированного программирования, что так же обеспечит повышенную простоту сопровождения и тестирования проекта.</w:t>
      </w:r>
    </w:p>
    <w:p w14:paraId="60BB6640" w14:textId="49DEC3C2" w:rsidR="005F27BF" w:rsidRPr="005A77E1" w:rsidRDefault="005F27BF">
      <w:pPr>
        <w:spacing w:after="160" w:line="259" w:lineRule="auto"/>
        <w:ind w:firstLine="0"/>
        <w:contextualSpacing w:val="0"/>
        <w:jc w:val="left"/>
      </w:pPr>
      <w:r w:rsidRPr="005A77E1">
        <w:br w:type="page"/>
      </w:r>
    </w:p>
    <w:p w14:paraId="104E91AD" w14:textId="47C19AC8" w:rsidR="00AB4897" w:rsidRPr="001E0445" w:rsidRDefault="00AB4897" w:rsidP="00A07993">
      <w:pPr>
        <w:pStyle w:val="1"/>
        <w:tabs>
          <w:tab w:val="left" w:pos="1134"/>
        </w:tabs>
      </w:pPr>
      <w:bookmarkStart w:id="20" w:name="_Toc200297952"/>
      <w:bookmarkStart w:id="21" w:name="_Toc200557875"/>
      <w:r w:rsidRPr="001E0445">
        <w:lastRenderedPageBreak/>
        <w:t>Специальная</w:t>
      </w:r>
      <w:r w:rsidR="007528C8" w:rsidRPr="001E0445">
        <w:t xml:space="preserve"> </w:t>
      </w:r>
      <w:r w:rsidRPr="001E0445">
        <w:t>часть</w:t>
      </w:r>
      <w:bookmarkEnd w:id="20"/>
      <w:bookmarkEnd w:id="21"/>
    </w:p>
    <w:p w14:paraId="72950F86" w14:textId="7D1B4B02" w:rsidR="009751F9" w:rsidRPr="009B1FE0" w:rsidRDefault="009751F9" w:rsidP="007C0549">
      <w:pPr>
        <w:pStyle w:val="afa"/>
      </w:pPr>
      <w:bookmarkStart w:id="22" w:name="_Toc200297954"/>
      <w:bookmarkStart w:id="23" w:name="_Toc200557876"/>
      <w:r>
        <w:t>Назначение</w:t>
      </w:r>
      <w:r w:rsidRPr="00D15300">
        <w:t xml:space="preserve"> разработки</w:t>
      </w:r>
      <w:bookmarkEnd w:id="22"/>
      <w:bookmarkEnd w:id="23"/>
    </w:p>
    <w:p w14:paraId="5B8183D6" w14:textId="77777777" w:rsidR="009751F9" w:rsidRPr="009751F9" w:rsidRDefault="009751F9" w:rsidP="009751F9">
      <w:r w:rsidRPr="009751F9">
        <w:t>Основное назначение программного продукта: управление театральными событиями.</w:t>
      </w:r>
    </w:p>
    <w:p w14:paraId="12AB81D6" w14:textId="45CBC024" w:rsidR="007C0549" w:rsidRDefault="009751F9" w:rsidP="009751F9">
      <w:r w:rsidRPr="009751F9">
        <w:t xml:space="preserve">Эксплуатационное назначение программного продукта: программа </w:t>
      </w:r>
      <w:r w:rsidR="00C03232">
        <w:t xml:space="preserve">не </w:t>
      </w:r>
      <w:r w:rsidRPr="009751F9">
        <w:t>предназначена для широкого круга пользователей, без ограничения по возрасту (на пользование самой программы, но на спектакли ограничения могут отличаться). Система подразумевает последующее подключение платёжных систем.</w:t>
      </w:r>
    </w:p>
    <w:p w14:paraId="3496EFC8" w14:textId="77777777" w:rsidR="007C0549" w:rsidRDefault="007C0549">
      <w:pPr>
        <w:spacing w:after="160" w:line="259" w:lineRule="auto"/>
        <w:ind w:firstLine="0"/>
        <w:contextualSpacing w:val="0"/>
        <w:jc w:val="left"/>
      </w:pPr>
      <w:r>
        <w:br w:type="page"/>
      </w:r>
    </w:p>
    <w:p w14:paraId="58A0A118" w14:textId="75686293" w:rsidR="009751F9" w:rsidRPr="009751F9" w:rsidRDefault="009751F9" w:rsidP="007C0549">
      <w:pPr>
        <w:pStyle w:val="20"/>
        <w:tabs>
          <w:tab w:val="left" w:pos="1134"/>
        </w:tabs>
        <w:rPr>
          <w:b w:val="0"/>
        </w:rPr>
      </w:pPr>
      <w:bookmarkStart w:id="24" w:name="_Toc200297955"/>
      <w:bookmarkStart w:id="25" w:name="_Toc200557877"/>
      <w:r w:rsidRPr="00D15300">
        <w:lastRenderedPageBreak/>
        <w:t>Тре</w:t>
      </w:r>
      <w:r w:rsidRPr="009751F9">
        <w:t>бования к программе или программному изделию</w:t>
      </w:r>
      <w:bookmarkEnd w:id="24"/>
      <w:bookmarkEnd w:id="25"/>
    </w:p>
    <w:p w14:paraId="2550F1F5" w14:textId="77777777" w:rsidR="009751F9" w:rsidRDefault="009751F9" w:rsidP="00FC3C84">
      <w:pPr>
        <w:pStyle w:val="a0"/>
        <w:numPr>
          <w:ilvl w:val="1"/>
          <w:numId w:val="5"/>
        </w:numPr>
        <w:tabs>
          <w:tab w:val="left" w:pos="1134"/>
        </w:tabs>
        <w:ind w:left="0" w:firstLine="709"/>
      </w:pPr>
      <w:r w:rsidRPr="0012472C">
        <w:t>Требования</w:t>
      </w:r>
      <w:r w:rsidRPr="007505F7">
        <w:t xml:space="preserve"> к функциональным характеристикам:</w:t>
      </w:r>
    </w:p>
    <w:p w14:paraId="2D5F0E7C" w14:textId="77777777" w:rsidR="009751F9" w:rsidRPr="001440A3" w:rsidRDefault="009751F9" w:rsidP="007C0549">
      <w:pPr>
        <w:pStyle w:val="3"/>
      </w:pPr>
      <w:r w:rsidRPr="0012472C">
        <w:t>программа</w:t>
      </w:r>
      <w:r w:rsidRPr="001440A3">
        <w:t xml:space="preserve"> должна обладать функционалом бронирования (покупки) билета, отмены покупки билета (воз</w:t>
      </w:r>
      <w:r>
        <w:t>в</w:t>
      </w:r>
      <w:r w:rsidRPr="001440A3">
        <w:t>рата)</w:t>
      </w:r>
      <w:r>
        <w:t>;</w:t>
      </w:r>
    </w:p>
    <w:p w14:paraId="32BB73A7" w14:textId="77777777" w:rsidR="009751F9" w:rsidRPr="001440A3" w:rsidRDefault="009751F9" w:rsidP="007C0549">
      <w:pPr>
        <w:pStyle w:val="3"/>
      </w:pPr>
      <w:r w:rsidRPr="001440A3">
        <w:t>программа должна иметь поисковый функционал с возможностью, фильтрации по: участвующим актёрам, дате показа, названию события</w:t>
      </w:r>
      <w:r>
        <w:t>;</w:t>
      </w:r>
    </w:p>
    <w:p w14:paraId="5C50A7E1" w14:textId="77777777" w:rsidR="009751F9" w:rsidRPr="001440A3" w:rsidRDefault="009751F9" w:rsidP="007C0549">
      <w:pPr>
        <w:pStyle w:val="3"/>
      </w:pPr>
      <w:r w:rsidRPr="001440A3">
        <w:t>программа должна иметь возможность добавления, удаления и изменения самого события, а также отображать все поисковые атрибуты в каждом событии</w:t>
      </w:r>
      <w:r>
        <w:t>;</w:t>
      </w:r>
    </w:p>
    <w:p w14:paraId="1D455741" w14:textId="77777777" w:rsidR="009751F9" w:rsidRPr="001440A3" w:rsidRDefault="009751F9" w:rsidP="007C0549">
      <w:pPr>
        <w:pStyle w:val="3"/>
      </w:pPr>
      <w:r w:rsidRPr="001440A3">
        <w:t>программа должна обладать функционалом добавления новых сотрудников в БД</w:t>
      </w:r>
      <w:r>
        <w:t>,</w:t>
      </w:r>
    </w:p>
    <w:p w14:paraId="08311D67" w14:textId="77777777" w:rsidR="009751F9" w:rsidRDefault="009751F9" w:rsidP="007C0549">
      <w:pPr>
        <w:pStyle w:val="3"/>
      </w:pPr>
      <w:r w:rsidRPr="001440A3">
        <w:t>программа должна обладать функционалом назначения сотрудников на роли в спектакле, снятие с роли и возможность замещения какого-либо из актёров</w:t>
      </w:r>
      <w:r>
        <w:t>;</w:t>
      </w:r>
    </w:p>
    <w:p w14:paraId="5F41A227" w14:textId="471B61EF" w:rsidR="009751F9" w:rsidRDefault="009751F9" w:rsidP="007C0549">
      <w:pPr>
        <w:pStyle w:val="3"/>
      </w:pPr>
      <w:r>
        <w:t>программа также предполагает разделение возможностей пользователей по ролям. Ожидаемые роли: Администратор, менеджер персонала, организатор событий, кассир. Администратору будут доступны все возможности. Менеджеру персонала доступны будут таблицы и функции, связанные с наймом и увольнением работников (занесение и исключение из таблиц БД), а также редактирование таких таблиц. Организатору событий доступен функционал назначения и снятие сотрудников с ролей, создание и изменение событий, добавление, удаление изменение данных о сценариях в БД</w:t>
      </w:r>
      <w:r w:rsidRPr="00F66592">
        <w:t>.</w:t>
      </w:r>
      <w:r>
        <w:t xml:space="preserve"> Кассиру доступны создание, изменение данных о билетах, возможность регистрации и изменения данных о пользователях, доступ</w:t>
      </w:r>
      <w:r w:rsidR="006F34F2">
        <w:t xml:space="preserve">но изменение </w:t>
      </w:r>
      <w:r>
        <w:t>промокодов;</w:t>
      </w:r>
    </w:p>
    <w:p w14:paraId="73F692AC" w14:textId="157A3C99" w:rsidR="009751F9" w:rsidRPr="00F66592" w:rsidRDefault="0047406B" w:rsidP="007C0549">
      <w:pPr>
        <w:pStyle w:val="3"/>
      </w:pPr>
      <w:r>
        <w:t>д</w:t>
      </w:r>
      <w:r w:rsidR="009751F9">
        <w:t>ля приложения предполагается работа с потенциальным внешним сервисом касс, для этого в информации о билете будет указан код транзакции оплаты. То есть информация о платёжных операциях должна храниться в независимом сервисе;</w:t>
      </w:r>
    </w:p>
    <w:p w14:paraId="5565CEE3" w14:textId="77777777" w:rsidR="009751F9" w:rsidRDefault="009751F9" w:rsidP="00FC3C84">
      <w:pPr>
        <w:pStyle w:val="a0"/>
        <w:numPr>
          <w:ilvl w:val="1"/>
          <w:numId w:val="5"/>
        </w:numPr>
        <w:tabs>
          <w:tab w:val="left" w:pos="1134"/>
        </w:tabs>
        <w:ind w:left="0" w:firstLine="709"/>
      </w:pPr>
      <w:r w:rsidRPr="00867AE2">
        <w:lastRenderedPageBreak/>
        <w:t>Требования</w:t>
      </w:r>
      <w:r w:rsidRPr="00A12AEE">
        <w:t xml:space="preserve"> к надежности:</w:t>
      </w:r>
    </w:p>
    <w:p w14:paraId="3DBEC4CA" w14:textId="77777777" w:rsidR="009751F9" w:rsidRPr="00CC42B6" w:rsidRDefault="009751F9" w:rsidP="007C0549">
      <w:pPr>
        <w:pStyle w:val="3"/>
      </w:pPr>
      <w:r>
        <w:t>и</w:t>
      </w:r>
      <w:r w:rsidRPr="002936DC">
        <w:t>спользование лицензированного программного обеспечения</w:t>
      </w:r>
      <w:r w:rsidRPr="00CC42B6">
        <w:t>;</w:t>
      </w:r>
    </w:p>
    <w:p w14:paraId="5A90498E" w14:textId="77777777" w:rsidR="009751F9" w:rsidRPr="00CC42B6" w:rsidRDefault="009751F9" w:rsidP="007C0549">
      <w:pPr>
        <w:pStyle w:val="3"/>
      </w:pPr>
      <w:r>
        <w:t>п</w:t>
      </w:r>
      <w:r w:rsidRPr="002936DC">
        <w:t>роверка программы на наличие вирусов</w:t>
      </w:r>
      <w:r w:rsidRPr="00CC42B6">
        <w:t>;</w:t>
      </w:r>
    </w:p>
    <w:p w14:paraId="6C62B40F" w14:textId="77777777" w:rsidR="009751F9" w:rsidRPr="00B418AB" w:rsidRDefault="009751F9" w:rsidP="007C0549">
      <w:pPr>
        <w:pStyle w:val="3"/>
      </w:pPr>
      <w:r>
        <w:t>о</w:t>
      </w:r>
      <w:r w:rsidRPr="002936DC">
        <w:t>рганизация бесперебойного питания</w:t>
      </w:r>
      <w:r w:rsidRPr="00B418AB">
        <w:t>.</w:t>
      </w:r>
    </w:p>
    <w:p w14:paraId="21A29DBC" w14:textId="77777777" w:rsidR="009751F9" w:rsidRPr="00CB2000" w:rsidRDefault="009751F9" w:rsidP="00867AE2">
      <w:pPr>
        <w:pStyle w:val="ab"/>
        <w:ind w:left="1134"/>
      </w:pPr>
      <w:r w:rsidRPr="00CB2000">
        <w:t>Требования к составу и параметрам технических средств</w:t>
      </w:r>
    </w:p>
    <w:p w14:paraId="7689F98E" w14:textId="77777777" w:rsidR="009751F9" w:rsidRPr="002936DC" w:rsidRDefault="009751F9" w:rsidP="00CB2000">
      <w:pPr>
        <w:spacing w:after="0"/>
        <w:ind w:right="100"/>
        <w:rPr>
          <w:rFonts w:cs="Times New Roman"/>
          <w:color w:val="000000"/>
          <w:szCs w:val="28"/>
        </w:rPr>
      </w:pPr>
      <w:r w:rsidRPr="002936DC">
        <w:rPr>
          <w:rFonts w:cs="Times New Roman"/>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637A8A2" w14:textId="7E1DD82F" w:rsidR="009751F9" w:rsidRPr="00ED665E" w:rsidRDefault="009751F9" w:rsidP="007C0549">
      <w:pPr>
        <w:pStyle w:val="3"/>
      </w:pPr>
      <w:r w:rsidRPr="00ED665E">
        <w:t xml:space="preserve">процессор Intel или другой совместимый; </w:t>
      </w:r>
    </w:p>
    <w:p w14:paraId="404D25FE" w14:textId="1DBD7103" w:rsidR="009751F9" w:rsidRPr="00ED665E" w:rsidRDefault="009751F9" w:rsidP="007C0549">
      <w:pPr>
        <w:pStyle w:val="3"/>
      </w:pPr>
      <w:r w:rsidRPr="00ED665E">
        <w:t xml:space="preserve">объем свободной оперативной памяти ~10 </w:t>
      </w:r>
      <w:r w:rsidRPr="0012472C">
        <w:t>M</w:t>
      </w:r>
      <w:r w:rsidRPr="00ED665E">
        <w:t xml:space="preserve">б; </w:t>
      </w:r>
    </w:p>
    <w:p w14:paraId="6AB764A0" w14:textId="6A6154B2" w:rsidR="009751F9" w:rsidRPr="00ED665E" w:rsidRDefault="009751F9" w:rsidP="007C0549">
      <w:pPr>
        <w:pStyle w:val="3"/>
      </w:pPr>
      <w:r w:rsidRPr="00ED665E">
        <w:t xml:space="preserve">объем необходимой памяти на жестком диске ~300Мб; </w:t>
      </w:r>
    </w:p>
    <w:p w14:paraId="189C48C9" w14:textId="66D9C57C" w:rsidR="009751F9" w:rsidRPr="00ED665E" w:rsidRDefault="009751F9" w:rsidP="007C0549">
      <w:pPr>
        <w:pStyle w:val="3"/>
      </w:pPr>
      <w:r w:rsidRPr="00ED665E">
        <w:t xml:space="preserve">стандартный VGA-монитор или совместимый; </w:t>
      </w:r>
    </w:p>
    <w:p w14:paraId="3EA107C2" w14:textId="746A3E13" w:rsidR="009751F9" w:rsidRPr="00ED665E" w:rsidRDefault="009751F9" w:rsidP="007C0549">
      <w:pPr>
        <w:pStyle w:val="3"/>
      </w:pPr>
      <w:r w:rsidRPr="00ED665E">
        <w:t xml:space="preserve">стандартная клавиатура; </w:t>
      </w:r>
    </w:p>
    <w:p w14:paraId="42B374EB" w14:textId="27651F12" w:rsidR="009751F9" w:rsidRPr="00D036C6" w:rsidRDefault="009751F9" w:rsidP="007C0549">
      <w:pPr>
        <w:pStyle w:val="3"/>
      </w:pPr>
      <w:r w:rsidRPr="00ED665E">
        <w:t>манипулятор «мышь».</w:t>
      </w:r>
      <w:r w:rsidRPr="00D036C6">
        <w:t xml:space="preserve"> </w:t>
      </w:r>
    </w:p>
    <w:p w14:paraId="7999343C" w14:textId="77777777" w:rsidR="009751F9" w:rsidRDefault="009751F9" w:rsidP="00867AE2">
      <w:pPr>
        <w:pStyle w:val="ab"/>
        <w:ind w:left="1134"/>
      </w:pPr>
      <w:r w:rsidRPr="009751F9">
        <w:t>Требования</w:t>
      </w:r>
      <w:r w:rsidRPr="00177436">
        <w:t xml:space="preserve"> к информационной и программной совместимости</w:t>
      </w:r>
    </w:p>
    <w:p w14:paraId="0575CBF9" w14:textId="77777777" w:rsidR="009751F9" w:rsidRDefault="009751F9" w:rsidP="009751F9">
      <w:pPr>
        <w:tabs>
          <w:tab w:val="left" w:pos="1134"/>
        </w:tabs>
        <w:spacing w:after="0"/>
        <w:ind w:right="100"/>
        <w:rPr>
          <w:rFonts w:eastAsia="Times New Roman" w:cs="Times New Roman"/>
          <w:bCs/>
          <w:kern w:val="28"/>
          <w:szCs w:val="20"/>
          <w:lang w:eastAsia="ru-RU"/>
        </w:rPr>
      </w:pPr>
      <w:r w:rsidRPr="002936DC">
        <w:rPr>
          <w:rFonts w:eastAsia="Times New Roman" w:cs="Times New Roman"/>
          <w:bCs/>
          <w:kern w:val="28"/>
          <w:szCs w:val="20"/>
          <w:lang w:eastAsia="ru-RU"/>
        </w:rPr>
        <w:t xml:space="preserve">Для </w:t>
      </w:r>
      <w:r>
        <w:rPr>
          <w:rFonts w:eastAsia="Times New Roman" w:cs="Times New Roman"/>
          <w:bCs/>
          <w:kern w:val="28"/>
          <w:szCs w:val="20"/>
          <w:lang w:eastAsia="ru-RU"/>
        </w:rPr>
        <w:t>полноценного функционирования данной системы</w:t>
      </w:r>
      <w:r w:rsidRPr="002936DC">
        <w:rPr>
          <w:rFonts w:eastAsia="Times New Roman" w:cs="Times New Roman"/>
          <w:bCs/>
          <w:kern w:val="28"/>
          <w:szCs w:val="20"/>
          <w:lang w:eastAsia="ru-RU"/>
        </w:rPr>
        <w:t xml:space="preserve"> необходимо </w:t>
      </w:r>
      <w:r w:rsidRPr="00ED665E">
        <w:rPr>
          <w:rFonts w:eastAsia="Times New Roman" w:cs="Times New Roman"/>
          <w:bCs/>
          <w:kern w:val="28"/>
          <w:szCs w:val="20"/>
          <w:lang w:eastAsia="ru-RU"/>
        </w:rPr>
        <w:t>наличие операционной системы выше Microsoft Windows 10 или совместимой. Язык интерфейса – русский.</w:t>
      </w:r>
    </w:p>
    <w:p w14:paraId="131ED1C6" w14:textId="77777777" w:rsidR="009751F9" w:rsidRDefault="009751F9" w:rsidP="00FC3C84">
      <w:pPr>
        <w:pStyle w:val="a0"/>
        <w:numPr>
          <w:ilvl w:val="1"/>
          <w:numId w:val="5"/>
        </w:numPr>
        <w:tabs>
          <w:tab w:val="left" w:pos="1134"/>
        </w:tabs>
        <w:ind w:left="0" w:firstLine="709"/>
      </w:pPr>
      <w:r w:rsidRPr="009751F9">
        <w:t>Требования</w:t>
      </w:r>
      <w:r w:rsidRPr="00177436">
        <w:t xml:space="preserve"> к маркировке и упаковке</w:t>
      </w:r>
    </w:p>
    <w:p w14:paraId="206242E4" w14:textId="77777777" w:rsidR="009751F9" w:rsidRPr="008B05E1" w:rsidRDefault="009751F9" w:rsidP="009751F9">
      <w:pPr>
        <w:spacing w:after="0"/>
        <w:ind w:right="100"/>
        <w:rPr>
          <w:rFonts w:eastAsia="Times New Roman" w:cs="Times New Roman"/>
          <w:bCs/>
          <w:kern w:val="28"/>
          <w:szCs w:val="20"/>
          <w:lang w:eastAsia="ru-RU"/>
        </w:rPr>
      </w:pPr>
      <w:r w:rsidRPr="008B05E1">
        <w:rPr>
          <w:rFonts w:eastAsia="Times New Roman" w:cs="Times New Roman"/>
          <w:bCs/>
          <w:kern w:val="28"/>
          <w:szCs w:val="20"/>
          <w:lang w:eastAsia="ru-RU"/>
        </w:rPr>
        <w:t>Программа должна поставляться в виде проекта</w:t>
      </w:r>
      <w:r>
        <w:rPr>
          <w:rFonts w:eastAsia="Times New Roman" w:cs="Times New Roman"/>
          <w:bCs/>
          <w:kern w:val="28"/>
          <w:szCs w:val="20"/>
          <w:lang w:eastAsia="ru-RU"/>
        </w:rPr>
        <w:t>,</w:t>
      </w:r>
      <w:r w:rsidRPr="008B05E1">
        <w:rPr>
          <w:rFonts w:eastAsia="Times New Roman" w:cs="Times New Roman"/>
          <w:bCs/>
          <w:kern w:val="28"/>
          <w:szCs w:val="20"/>
          <w:lang w:eastAsia="ru-RU"/>
        </w:rPr>
        <w:t xml:space="preserve"> исполняемого (еxе) файла,</w:t>
      </w:r>
      <w:r>
        <w:rPr>
          <w:rFonts w:eastAsia="Times New Roman" w:cs="Times New Roman"/>
          <w:bCs/>
          <w:kern w:val="28"/>
          <w:szCs w:val="20"/>
          <w:lang w:eastAsia="ru-RU"/>
        </w:rPr>
        <w:t xml:space="preserve"> установщика и документации.</w:t>
      </w:r>
    </w:p>
    <w:p w14:paraId="74ACF3E0" w14:textId="77777777" w:rsidR="009751F9" w:rsidRDefault="009751F9" w:rsidP="00FC3C84">
      <w:pPr>
        <w:pStyle w:val="a0"/>
        <w:numPr>
          <w:ilvl w:val="1"/>
          <w:numId w:val="5"/>
        </w:numPr>
        <w:tabs>
          <w:tab w:val="left" w:pos="1134"/>
        </w:tabs>
        <w:ind w:left="0" w:firstLine="709"/>
      </w:pPr>
      <w:r w:rsidRPr="009751F9">
        <w:t>Требования</w:t>
      </w:r>
      <w:r w:rsidRPr="00A12AEE">
        <w:t xml:space="preserve"> к транспортировке и хранению</w:t>
      </w:r>
    </w:p>
    <w:p w14:paraId="2A14CA6B" w14:textId="77777777" w:rsidR="009751F9" w:rsidRDefault="009751F9" w:rsidP="009751F9">
      <w:pPr>
        <w:spacing w:after="0"/>
        <w:ind w:right="100"/>
        <w:rPr>
          <w:rFonts w:eastAsia="Times New Roman" w:cs="Times New Roman"/>
          <w:bCs/>
          <w:kern w:val="28"/>
          <w:szCs w:val="20"/>
          <w:lang w:eastAsia="ru-RU"/>
        </w:rPr>
      </w:pPr>
      <w:r>
        <w:rPr>
          <w:rFonts w:eastAsia="Times New Roman" w:cs="Times New Roman"/>
          <w:bCs/>
          <w:kern w:val="28"/>
          <w:szCs w:val="20"/>
          <w:lang w:eastAsia="ru-RU"/>
        </w:rPr>
        <w:t>Программа распространяется в электронном виде. Т</w:t>
      </w:r>
      <w:r w:rsidRPr="008B05E1">
        <w:rPr>
          <w:rFonts w:eastAsia="Times New Roman" w:cs="Times New Roman"/>
          <w:bCs/>
          <w:kern w:val="28"/>
          <w:szCs w:val="20"/>
          <w:lang w:eastAsia="ru-RU"/>
        </w:rPr>
        <w:t>ребования к транспортировке</w:t>
      </w:r>
      <w:r>
        <w:rPr>
          <w:rFonts w:eastAsia="Times New Roman" w:cs="Times New Roman"/>
          <w:bCs/>
          <w:kern w:val="28"/>
          <w:szCs w:val="20"/>
          <w:lang w:eastAsia="ru-RU"/>
        </w:rPr>
        <w:t xml:space="preserve"> и хранению не предъявляются.</w:t>
      </w:r>
    </w:p>
    <w:p w14:paraId="7AA63007" w14:textId="77777777" w:rsidR="009751F9" w:rsidRDefault="009751F9" w:rsidP="00FC3C84">
      <w:pPr>
        <w:pStyle w:val="a0"/>
        <w:numPr>
          <w:ilvl w:val="1"/>
          <w:numId w:val="5"/>
        </w:numPr>
        <w:tabs>
          <w:tab w:val="left" w:pos="1134"/>
        </w:tabs>
        <w:ind w:left="0" w:firstLine="709"/>
      </w:pPr>
      <w:r w:rsidRPr="009751F9">
        <w:t>Специальные</w:t>
      </w:r>
      <w:r w:rsidRPr="00A12AEE">
        <w:t xml:space="preserve"> требования</w:t>
      </w:r>
    </w:p>
    <w:p w14:paraId="6B55BA5D" w14:textId="5F5BA478" w:rsidR="00092038" w:rsidRPr="006F34F2" w:rsidRDefault="009751F9" w:rsidP="007C0549">
      <w:r w:rsidRPr="00ED665E">
        <w:t>Теоретическая часть включает подробное описание работы с приложением, разработанные на этапе проектирования программной системы. Практическая часть включает разработку и реализацию программных модулей программного продукта с использованием среды программирования.</w:t>
      </w:r>
    </w:p>
    <w:p w14:paraId="42BED6C5" w14:textId="3F031A9B" w:rsidR="005367BC" w:rsidRDefault="005367BC" w:rsidP="00481646">
      <w:pPr>
        <w:pStyle w:val="20"/>
      </w:pPr>
      <w:bookmarkStart w:id="26" w:name="_Toc200297956"/>
      <w:bookmarkStart w:id="27" w:name="_Toc200557878"/>
      <w:r w:rsidRPr="00BF4D3F">
        <w:lastRenderedPageBreak/>
        <w:t>Проектирование</w:t>
      </w:r>
      <w:bookmarkEnd w:id="26"/>
      <w:bookmarkEnd w:id="27"/>
    </w:p>
    <w:p w14:paraId="752078E2" w14:textId="673BA634" w:rsidR="00F43B46" w:rsidRPr="00A07993" w:rsidRDefault="00D479DF" w:rsidP="00D479DF">
      <w:r w:rsidRPr="00D479DF">
        <w:t>Проектирование</w:t>
      </w:r>
      <w:r>
        <w:t xml:space="preserve"> структуры Базы данных происходило, исходя из требований.</w:t>
      </w:r>
      <w:r w:rsidR="00840A11" w:rsidRPr="00840A11">
        <w:t xml:space="preserve"> </w:t>
      </w:r>
      <w:r w:rsidR="00840A11">
        <w:t xml:space="preserve">А </w:t>
      </w:r>
      <w:r w:rsidR="00A07993">
        <w:t>для проектирования</w:t>
      </w:r>
      <w:r w:rsidR="00840A11">
        <w:t xml:space="preserve"> базы данных был выбран подход создания схем: </w:t>
      </w:r>
      <w:r w:rsidR="00840A11">
        <w:rPr>
          <w:lang w:val="en-US"/>
        </w:rPr>
        <w:t>UML</w:t>
      </w:r>
      <w:r w:rsidR="00840A11" w:rsidRPr="00840A11">
        <w:t xml:space="preserve"> </w:t>
      </w:r>
      <w:r w:rsidR="00840A11">
        <w:t>диаграмм</w:t>
      </w:r>
      <w:r w:rsidR="003F623D">
        <w:t>а</w:t>
      </w:r>
      <w:r w:rsidR="00840A11">
        <w:t>, концептуальн</w:t>
      </w:r>
      <w:r w:rsidR="003F623D">
        <w:t>ая</w:t>
      </w:r>
      <w:r w:rsidR="00840A11">
        <w:t xml:space="preserve"> модел</w:t>
      </w:r>
      <w:r w:rsidR="003F623D">
        <w:t>ь</w:t>
      </w:r>
      <w:r w:rsidR="00840A11">
        <w:t>, даталогическ</w:t>
      </w:r>
      <w:r w:rsidR="003F623D">
        <w:t>ая</w:t>
      </w:r>
      <w:r w:rsidR="00840A11">
        <w:t xml:space="preserve"> модел</w:t>
      </w:r>
      <w:r w:rsidR="003F623D">
        <w:t>ь</w:t>
      </w:r>
      <w:r w:rsidR="00840A11">
        <w:t>, физическ</w:t>
      </w:r>
      <w:r w:rsidR="003F623D">
        <w:t>ая</w:t>
      </w:r>
      <w:r w:rsidR="00840A11">
        <w:t xml:space="preserve"> модели.</w:t>
      </w:r>
      <w:r w:rsidR="00A07993" w:rsidRPr="00A07993">
        <w:t>[</w:t>
      </w:r>
      <w:r w:rsidR="007C0549" w:rsidRPr="007C0549">
        <w:t>3</w:t>
      </w:r>
      <w:r w:rsidR="00A07993" w:rsidRPr="00A07993">
        <w:t>]</w:t>
      </w:r>
      <w:r>
        <w:t xml:space="preserve"> На рисунке</w:t>
      </w:r>
      <w:r w:rsidR="00A07993">
        <w:t xml:space="preserve"> 1</w:t>
      </w:r>
      <w:r>
        <w:t xml:space="preserve"> представлена диаграмма прецендентов использовани</w:t>
      </w:r>
      <w:r w:rsidR="00A07993">
        <w:t>я.</w:t>
      </w:r>
    </w:p>
    <w:p w14:paraId="1D3E829B" w14:textId="793A70C8" w:rsidR="000D5689" w:rsidRDefault="000D5689" w:rsidP="000D5689">
      <w:pPr>
        <w:pStyle w:val="a3"/>
      </w:pPr>
      <w:bookmarkStart w:id="28" w:name="_Toc200297957"/>
      <w:bookmarkStart w:id="29" w:name="_Toc200557879"/>
      <w:r w:rsidRPr="000D5689">
        <w:t>Диаграмма прецедентов использования</w:t>
      </w:r>
      <w:bookmarkEnd w:id="28"/>
      <w:bookmarkEnd w:id="29"/>
    </w:p>
    <w:p w14:paraId="5205A5DC" w14:textId="728DB0AE" w:rsidR="0012472C" w:rsidRPr="0012472C" w:rsidRDefault="0012472C" w:rsidP="0012472C">
      <w:pPr>
        <w:rPr>
          <w:u w:val="single"/>
        </w:rPr>
      </w:pPr>
      <w:r>
        <w:fldChar w:fldCharType="begin"/>
      </w:r>
      <w:r>
        <w:instrText xml:space="preserve"> REF _Ref200274140 \h  \* MERGEFORMAT </w:instrText>
      </w:r>
      <w:r>
        <w:fldChar w:fldCharType="separate"/>
      </w:r>
      <w:r>
        <w:t xml:space="preserve">Рисунок </w:t>
      </w:r>
      <w:r>
        <w:rPr>
          <w:noProof/>
        </w:rPr>
        <w:t>1</w:t>
      </w:r>
      <w:r>
        <w:fldChar w:fldCharType="end"/>
      </w:r>
      <w:r>
        <w:t xml:space="preserve"> представляет из себя </w:t>
      </w:r>
      <w:r>
        <w:rPr>
          <w:lang w:val="en-US"/>
        </w:rPr>
        <w:t>UML</w:t>
      </w:r>
      <w:r w:rsidRPr="0012472C">
        <w:t xml:space="preserve"> </w:t>
      </w:r>
      <w:r>
        <w:t>диаграмму, отображающая основной функционал доступных ролей и системы в целом.</w:t>
      </w:r>
    </w:p>
    <w:p w14:paraId="3D55CBA3" w14:textId="77777777" w:rsidR="000D5689" w:rsidRDefault="000D5689" w:rsidP="000D5689">
      <w:pPr>
        <w:pStyle w:val="aff2"/>
        <w:keepNext/>
      </w:pPr>
      <w:r>
        <w:drawing>
          <wp:inline distT="0" distB="0" distL="0" distR="0" wp14:anchorId="47CE5D65" wp14:editId="551913C5">
            <wp:extent cx="5940425" cy="339534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95345"/>
                    </a:xfrm>
                    <a:prstGeom prst="rect">
                      <a:avLst/>
                    </a:prstGeom>
                    <a:noFill/>
                    <a:ln>
                      <a:noFill/>
                    </a:ln>
                  </pic:spPr>
                </pic:pic>
              </a:graphicData>
            </a:graphic>
          </wp:inline>
        </w:drawing>
      </w:r>
    </w:p>
    <w:p w14:paraId="356F9F78" w14:textId="07732087" w:rsidR="000D5689" w:rsidRDefault="000D5689" w:rsidP="001A0FB2">
      <w:pPr>
        <w:pStyle w:val="aff6"/>
      </w:pPr>
      <w:bookmarkStart w:id="30" w:name="_Ref200274140"/>
      <w:r>
        <w:t xml:space="preserve">Рисунок </w:t>
      </w:r>
      <w:r w:rsidR="000144DB">
        <w:fldChar w:fldCharType="begin"/>
      </w:r>
      <w:r w:rsidR="000144DB">
        <w:instrText xml:space="preserve"> SEQ Рисунок \* ARABIC </w:instrText>
      </w:r>
      <w:r w:rsidR="000144DB">
        <w:fldChar w:fldCharType="separate"/>
      </w:r>
      <w:r w:rsidR="00AE38EC">
        <w:rPr>
          <w:noProof/>
        </w:rPr>
        <w:t>1</w:t>
      </w:r>
      <w:r w:rsidR="000144DB">
        <w:rPr>
          <w:noProof/>
        </w:rPr>
        <w:fldChar w:fldCharType="end"/>
      </w:r>
      <w:bookmarkEnd w:id="30"/>
      <w:r>
        <w:t xml:space="preserve"> – </w:t>
      </w:r>
      <w:r>
        <w:rPr>
          <w:lang w:val="en-US"/>
        </w:rPr>
        <w:t xml:space="preserve">UML </w:t>
      </w:r>
      <w:r>
        <w:t>диаграмма</w:t>
      </w:r>
    </w:p>
    <w:p w14:paraId="1BFBF854" w14:textId="2C727998" w:rsidR="00F43B46" w:rsidRDefault="00F43B46">
      <w:pPr>
        <w:spacing w:after="160" w:line="259" w:lineRule="auto"/>
        <w:ind w:firstLine="0"/>
        <w:contextualSpacing w:val="0"/>
        <w:jc w:val="left"/>
      </w:pPr>
      <w:r>
        <w:br w:type="page"/>
      </w:r>
    </w:p>
    <w:p w14:paraId="5C70FBAA" w14:textId="09677F67" w:rsidR="00D479DF" w:rsidRDefault="00D479DF" w:rsidP="00386D01">
      <w:pPr>
        <w:pStyle w:val="a3"/>
      </w:pPr>
      <w:bookmarkStart w:id="31" w:name="_Toc200297958"/>
      <w:bookmarkStart w:id="32" w:name="_Toc200557880"/>
      <w:r>
        <w:lastRenderedPageBreak/>
        <w:t>Концептуальная модель</w:t>
      </w:r>
      <w:bookmarkEnd w:id="31"/>
      <w:bookmarkEnd w:id="32"/>
    </w:p>
    <w:p w14:paraId="628F443E" w14:textId="73966ED9" w:rsidR="00386D01" w:rsidRDefault="00386D01" w:rsidP="00386D01">
      <w:r>
        <w:fldChar w:fldCharType="begin"/>
      </w:r>
      <w:r>
        <w:instrText xml:space="preserve"> REF _Ref200274938 \h </w:instrText>
      </w:r>
      <w:r>
        <w:fldChar w:fldCharType="separate"/>
      </w:r>
      <w:r w:rsidR="000470CA">
        <w:t xml:space="preserve">Рисунок </w:t>
      </w:r>
      <w:r w:rsidR="000470CA">
        <w:rPr>
          <w:noProof/>
        </w:rPr>
        <w:t>2</w:t>
      </w:r>
      <w:r>
        <w:fldChar w:fldCharType="end"/>
      </w:r>
      <w:r>
        <w:t xml:space="preserve"> представляет из себя концептуальную модель, на которой изображены отношения и их </w:t>
      </w:r>
      <w:r w:rsidR="00F87F70">
        <w:t>атрибуты (поля)</w:t>
      </w:r>
      <w:r>
        <w:t>, без конкретных типов данных.</w:t>
      </w:r>
    </w:p>
    <w:p w14:paraId="75738D89" w14:textId="5288C1A1" w:rsidR="00D479DF" w:rsidRDefault="00386D01" w:rsidP="00D479DF">
      <w:pPr>
        <w:pStyle w:val="aff2"/>
      </w:pPr>
      <w:r>
        <w:drawing>
          <wp:inline distT="0" distB="0" distL="0" distR="0" wp14:anchorId="59D31651" wp14:editId="77927A46">
            <wp:extent cx="5940425" cy="60058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6005830"/>
                    </a:xfrm>
                    <a:prstGeom prst="rect">
                      <a:avLst/>
                    </a:prstGeom>
                    <a:noFill/>
                    <a:ln>
                      <a:noFill/>
                    </a:ln>
                  </pic:spPr>
                </pic:pic>
              </a:graphicData>
            </a:graphic>
          </wp:inline>
        </w:drawing>
      </w:r>
      <w:r w:rsidR="00D479DF">
        <w:t xml:space="preserve"> </w:t>
      </w:r>
    </w:p>
    <w:p w14:paraId="6D09A65F" w14:textId="2D04D0C9" w:rsidR="00D479DF" w:rsidRDefault="00D479DF" w:rsidP="001A0FB2">
      <w:pPr>
        <w:pStyle w:val="aff6"/>
      </w:pPr>
      <w:bookmarkStart w:id="33" w:name="_Ref200274938"/>
      <w:r>
        <w:t xml:space="preserve">Рисунок </w:t>
      </w:r>
      <w:r w:rsidR="000144DB">
        <w:fldChar w:fldCharType="begin"/>
      </w:r>
      <w:r w:rsidR="000144DB">
        <w:instrText xml:space="preserve"> SEQ Рисунок \* ARABIC </w:instrText>
      </w:r>
      <w:r w:rsidR="000144DB">
        <w:fldChar w:fldCharType="separate"/>
      </w:r>
      <w:r w:rsidR="00AE38EC">
        <w:rPr>
          <w:noProof/>
        </w:rPr>
        <w:t>2</w:t>
      </w:r>
      <w:r w:rsidR="000144DB">
        <w:rPr>
          <w:noProof/>
        </w:rPr>
        <w:fldChar w:fldCharType="end"/>
      </w:r>
      <w:bookmarkEnd w:id="33"/>
      <w:r>
        <w:t xml:space="preserve"> – Концептуальная модель</w:t>
      </w:r>
    </w:p>
    <w:p w14:paraId="4ABED338" w14:textId="15B9ED47" w:rsidR="00386D01" w:rsidRDefault="00386D01">
      <w:pPr>
        <w:spacing w:after="160" w:line="259" w:lineRule="auto"/>
        <w:ind w:firstLine="0"/>
        <w:contextualSpacing w:val="0"/>
        <w:jc w:val="left"/>
      </w:pPr>
      <w:r>
        <w:br w:type="page"/>
      </w:r>
    </w:p>
    <w:p w14:paraId="3B86B14D" w14:textId="13B567A2" w:rsidR="00D479DF" w:rsidRDefault="00D479DF" w:rsidP="00D479DF">
      <w:pPr>
        <w:pStyle w:val="a3"/>
      </w:pPr>
      <w:bookmarkStart w:id="34" w:name="_Toc200297959"/>
      <w:bookmarkStart w:id="35" w:name="_Toc200557881"/>
      <w:r>
        <w:lastRenderedPageBreak/>
        <w:t>Даталогическая модель</w:t>
      </w:r>
      <w:bookmarkEnd w:id="34"/>
      <w:bookmarkEnd w:id="35"/>
    </w:p>
    <w:p w14:paraId="31555F1C" w14:textId="68DC9C48" w:rsidR="00386D01" w:rsidRDefault="00386D01" w:rsidP="00386D01">
      <w:r>
        <w:fldChar w:fldCharType="begin"/>
      </w:r>
      <w:r>
        <w:instrText xml:space="preserve"> REF _Ref200275048 \h </w:instrText>
      </w:r>
      <w:r>
        <w:fldChar w:fldCharType="separate"/>
      </w:r>
      <w:r w:rsidR="000470CA">
        <w:t xml:space="preserve">Рисунок </w:t>
      </w:r>
      <w:r w:rsidR="000470CA">
        <w:rPr>
          <w:noProof/>
        </w:rPr>
        <w:t>3</w:t>
      </w:r>
      <w:r>
        <w:fldChar w:fldCharType="end"/>
      </w:r>
      <w:r>
        <w:t xml:space="preserve"> представляет из себя даталогическую модель, на которой представлены связи между отношениями.</w:t>
      </w:r>
    </w:p>
    <w:p w14:paraId="394C9B62" w14:textId="45421A39" w:rsidR="00D479DF" w:rsidRDefault="00386D01" w:rsidP="00D479DF">
      <w:pPr>
        <w:pStyle w:val="aff2"/>
      </w:pPr>
      <w:r>
        <w:drawing>
          <wp:inline distT="0" distB="0" distL="0" distR="0" wp14:anchorId="64BCB039" wp14:editId="56CAB410">
            <wp:extent cx="5940425" cy="52673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267325"/>
                    </a:xfrm>
                    <a:prstGeom prst="rect">
                      <a:avLst/>
                    </a:prstGeom>
                    <a:noFill/>
                    <a:ln>
                      <a:noFill/>
                    </a:ln>
                  </pic:spPr>
                </pic:pic>
              </a:graphicData>
            </a:graphic>
          </wp:inline>
        </w:drawing>
      </w:r>
      <w:r w:rsidR="00D479DF">
        <w:t xml:space="preserve"> </w:t>
      </w:r>
    </w:p>
    <w:p w14:paraId="4AF1D239" w14:textId="78423FC9" w:rsidR="00D479DF" w:rsidRPr="00F43B46" w:rsidRDefault="00D479DF" w:rsidP="001A0FB2">
      <w:pPr>
        <w:pStyle w:val="aff6"/>
      </w:pPr>
      <w:bookmarkStart w:id="36" w:name="_Ref200275048"/>
      <w:r>
        <w:t xml:space="preserve">Рисунок </w:t>
      </w:r>
      <w:r w:rsidR="000144DB">
        <w:fldChar w:fldCharType="begin"/>
      </w:r>
      <w:r w:rsidR="000144DB">
        <w:instrText xml:space="preserve"> SEQ Рисунок \* ARABIC </w:instrText>
      </w:r>
      <w:r w:rsidR="000144DB">
        <w:fldChar w:fldCharType="separate"/>
      </w:r>
      <w:r w:rsidR="00AE38EC">
        <w:rPr>
          <w:noProof/>
        </w:rPr>
        <w:t>3</w:t>
      </w:r>
      <w:r w:rsidR="000144DB">
        <w:rPr>
          <w:noProof/>
        </w:rPr>
        <w:fldChar w:fldCharType="end"/>
      </w:r>
      <w:bookmarkEnd w:id="36"/>
      <w:r>
        <w:t xml:space="preserve"> – Даталогическая модель</w:t>
      </w:r>
    </w:p>
    <w:p w14:paraId="3EAF9635" w14:textId="32C2E11C" w:rsidR="00386D01" w:rsidRDefault="00386D01">
      <w:pPr>
        <w:spacing w:after="160" w:line="259" w:lineRule="auto"/>
        <w:ind w:firstLine="0"/>
        <w:contextualSpacing w:val="0"/>
        <w:jc w:val="left"/>
      </w:pPr>
      <w:r>
        <w:br w:type="page"/>
      </w:r>
    </w:p>
    <w:p w14:paraId="0B69C14A" w14:textId="2675EBF6" w:rsidR="00F43B46" w:rsidRDefault="00F43B46" w:rsidP="00F43B46">
      <w:pPr>
        <w:pStyle w:val="a3"/>
      </w:pPr>
      <w:bookmarkStart w:id="37" w:name="_Toc200297960"/>
      <w:bookmarkStart w:id="38" w:name="_Toc200557882"/>
      <w:r>
        <w:lastRenderedPageBreak/>
        <w:t>Физическая модель</w:t>
      </w:r>
      <w:bookmarkEnd w:id="37"/>
      <w:bookmarkEnd w:id="38"/>
    </w:p>
    <w:p w14:paraId="14EA04C0" w14:textId="240DBFE2" w:rsidR="00386D01" w:rsidRDefault="00386D01" w:rsidP="00386D01">
      <w:r>
        <w:fldChar w:fldCharType="begin"/>
      </w:r>
      <w:r>
        <w:instrText xml:space="preserve"> REF _Ref200275114 \h </w:instrText>
      </w:r>
      <w:r>
        <w:fldChar w:fldCharType="separate"/>
      </w:r>
      <w:r w:rsidR="000470CA">
        <w:t xml:space="preserve">Рисунок </w:t>
      </w:r>
      <w:r w:rsidR="000470CA">
        <w:rPr>
          <w:noProof/>
        </w:rPr>
        <w:t>4</w:t>
      </w:r>
      <w:r>
        <w:fldChar w:fldCharType="end"/>
      </w:r>
      <w:r>
        <w:t xml:space="preserve"> представляет из себя физическую модель базы данных, </w:t>
      </w:r>
      <w:r w:rsidR="00F87F70">
        <w:t>на которой</w:t>
      </w:r>
      <w:r>
        <w:t xml:space="preserve"> указаны связи отношений, первичные, внешние ключи, а также типы данных.</w:t>
      </w:r>
    </w:p>
    <w:p w14:paraId="0FA1F8D7" w14:textId="0FDCC9DB" w:rsidR="00F43B46" w:rsidRDefault="00F43B46" w:rsidP="00F43B46">
      <w:pPr>
        <w:pStyle w:val="aff2"/>
      </w:pPr>
      <w:r>
        <w:t xml:space="preserve"> </w:t>
      </w:r>
      <w:r w:rsidR="00080EF5">
        <w:drawing>
          <wp:inline distT="0" distB="0" distL="0" distR="0" wp14:anchorId="1EF1219C" wp14:editId="172A57E2">
            <wp:extent cx="6190548" cy="377190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5202" cy="3774736"/>
                    </a:xfrm>
                    <a:prstGeom prst="rect">
                      <a:avLst/>
                    </a:prstGeom>
                    <a:noFill/>
                    <a:ln>
                      <a:noFill/>
                    </a:ln>
                  </pic:spPr>
                </pic:pic>
              </a:graphicData>
            </a:graphic>
          </wp:inline>
        </w:drawing>
      </w:r>
    </w:p>
    <w:p w14:paraId="53D3FC50" w14:textId="559DAA32" w:rsidR="00F43B46" w:rsidRPr="00F43B46" w:rsidRDefault="00F43B46" w:rsidP="001A0FB2">
      <w:pPr>
        <w:pStyle w:val="aff6"/>
      </w:pPr>
      <w:bookmarkStart w:id="39" w:name="_Ref200275114"/>
      <w:r>
        <w:t xml:space="preserve">Рисунок </w:t>
      </w:r>
      <w:r w:rsidR="000144DB">
        <w:fldChar w:fldCharType="begin"/>
      </w:r>
      <w:r w:rsidR="000144DB">
        <w:instrText xml:space="preserve"> SEQ Рисунок \* ARABIC </w:instrText>
      </w:r>
      <w:r w:rsidR="000144DB">
        <w:fldChar w:fldCharType="separate"/>
      </w:r>
      <w:r w:rsidR="00AE38EC">
        <w:rPr>
          <w:noProof/>
        </w:rPr>
        <w:t>4</w:t>
      </w:r>
      <w:r w:rsidR="000144DB">
        <w:rPr>
          <w:noProof/>
        </w:rPr>
        <w:fldChar w:fldCharType="end"/>
      </w:r>
      <w:bookmarkEnd w:id="39"/>
      <w:r>
        <w:t xml:space="preserve"> – Физическая модель</w:t>
      </w:r>
    </w:p>
    <w:p w14:paraId="7E4C19D3" w14:textId="5F8F183E" w:rsidR="00092038" w:rsidRDefault="00092038" w:rsidP="00F43B46">
      <w:pPr>
        <w:pStyle w:val="aff2"/>
      </w:pPr>
      <w:r>
        <w:br w:type="page"/>
      </w:r>
    </w:p>
    <w:p w14:paraId="15A50076" w14:textId="469CE967" w:rsidR="005367BC" w:rsidRDefault="005367BC" w:rsidP="00481646">
      <w:pPr>
        <w:pStyle w:val="20"/>
      </w:pPr>
      <w:bookmarkStart w:id="40" w:name="_Toc200297961"/>
      <w:bookmarkStart w:id="41" w:name="_Toc200557883"/>
      <w:r>
        <w:lastRenderedPageBreak/>
        <w:t>Описание</w:t>
      </w:r>
      <w:r w:rsidR="007528C8">
        <w:t xml:space="preserve"> </w:t>
      </w:r>
      <w:r>
        <w:t>алгоритма</w:t>
      </w:r>
      <w:bookmarkEnd w:id="40"/>
      <w:bookmarkEnd w:id="41"/>
    </w:p>
    <w:p w14:paraId="1A2633C6" w14:textId="2BC967B7" w:rsidR="00A11477" w:rsidRDefault="00A11477" w:rsidP="00A11477">
      <w:pPr>
        <w:pStyle w:val="a3"/>
      </w:pPr>
      <w:bookmarkStart w:id="42" w:name="_Toc200297962"/>
      <w:bookmarkStart w:id="43" w:name="_Toc200557884"/>
      <w:r>
        <w:t>Формы редактирования данных таблицы</w:t>
      </w:r>
      <w:bookmarkEnd w:id="42"/>
      <w:bookmarkEnd w:id="43"/>
    </w:p>
    <w:p w14:paraId="03BBC28E" w14:textId="689C9FEF" w:rsidR="00092038" w:rsidRDefault="00A11477" w:rsidP="00092038">
      <w:r>
        <w:t xml:space="preserve">Большинством форм информационной системы «Театральные кассы» являются формы редактирования таблиц. Поэтому логично подробно рассмотреть их общие алгоритмы. </w:t>
      </w:r>
    </w:p>
    <w:p w14:paraId="5BB08677" w14:textId="2D25178C" w:rsidR="00A11477" w:rsidRPr="00A11477" w:rsidRDefault="00A11477" w:rsidP="00092038">
      <w:r>
        <w:t xml:space="preserve">На всех подобных формах присутствует компонент </w:t>
      </w:r>
      <w:r>
        <w:rPr>
          <w:lang w:val="en-US"/>
        </w:rPr>
        <w:t>DataGridView</w:t>
      </w:r>
      <w:r w:rsidRPr="00A11477">
        <w:t xml:space="preserve"> (</w:t>
      </w:r>
      <w:r>
        <w:fldChar w:fldCharType="begin"/>
      </w:r>
      <w:r>
        <w:instrText xml:space="preserve"> REF  _Ref200275664 \* Lower \h </w:instrText>
      </w:r>
      <w:r>
        <w:fldChar w:fldCharType="separate"/>
      </w:r>
      <w:r w:rsidR="000470CA">
        <w:t xml:space="preserve">рисунок </w:t>
      </w:r>
      <w:r w:rsidR="000470CA">
        <w:rPr>
          <w:noProof/>
        </w:rPr>
        <w:t>5</w:t>
      </w:r>
      <w:r>
        <w:fldChar w:fldCharType="end"/>
      </w:r>
      <w:r w:rsidRPr="00A11477">
        <w:t>)</w:t>
      </w:r>
      <w:r>
        <w:t>, который позволяет просматривать данные в виде таблицы.</w:t>
      </w:r>
      <w:r w:rsidRPr="00A11477">
        <w:t xml:space="preserve"> </w:t>
      </w:r>
      <w:r>
        <w:rPr>
          <w:lang w:val="en-US"/>
        </w:rPr>
        <w:t>C</w:t>
      </w:r>
      <w:r w:rsidRPr="00A11477">
        <w:t xml:space="preserve"> </w:t>
      </w:r>
      <w:r>
        <w:rPr>
          <w:lang w:val="en-US"/>
        </w:rPr>
        <w:t>DataGridView</w:t>
      </w:r>
      <w:r w:rsidRPr="00A11477">
        <w:t xml:space="preserve"> </w:t>
      </w:r>
      <w:r>
        <w:t xml:space="preserve">удобно работать, поскольку он имеет свойство </w:t>
      </w:r>
      <w:r>
        <w:rPr>
          <w:lang w:val="en-US"/>
        </w:rPr>
        <w:t>DataSource</w:t>
      </w:r>
      <w:r>
        <w:t xml:space="preserve">, что позволяет указать источник данных, например список </w:t>
      </w:r>
      <w:r w:rsidRPr="00A11477">
        <w:t>(</w:t>
      </w:r>
      <w:r>
        <w:rPr>
          <w:lang w:val="en-US"/>
        </w:rPr>
        <w:t>List</w:t>
      </w:r>
      <w:r w:rsidRPr="00A11477">
        <w:t>)</w:t>
      </w:r>
      <w:r>
        <w:t xml:space="preserve"> объектов с Базы данных, а </w:t>
      </w:r>
      <w:r>
        <w:rPr>
          <w:lang w:val="en-US"/>
        </w:rPr>
        <w:t>DataGridView</w:t>
      </w:r>
      <w:r w:rsidR="00787E3C" w:rsidRPr="00787E3C">
        <w:t xml:space="preserve">.[4] </w:t>
      </w:r>
      <w:r>
        <w:t>автоматически преобразует свойства объектов в подходящие колонки.</w:t>
      </w:r>
    </w:p>
    <w:p w14:paraId="637A1981" w14:textId="77777777" w:rsidR="00A11477" w:rsidRDefault="00A11477" w:rsidP="00A11477">
      <w:pPr>
        <w:pStyle w:val="aff2"/>
        <w:keepNext/>
      </w:pPr>
      <w:r w:rsidRPr="00A11477">
        <w:drawing>
          <wp:inline distT="0" distB="0" distL="0" distR="0" wp14:anchorId="1C26B422" wp14:editId="1493E137">
            <wp:extent cx="4421330" cy="47531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2356" cy="4786510"/>
                    </a:xfrm>
                    <a:prstGeom prst="rect">
                      <a:avLst/>
                    </a:prstGeom>
                  </pic:spPr>
                </pic:pic>
              </a:graphicData>
            </a:graphic>
          </wp:inline>
        </w:drawing>
      </w:r>
    </w:p>
    <w:p w14:paraId="3694D50E" w14:textId="1D920026" w:rsidR="00A11477" w:rsidRDefault="00A11477" w:rsidP="001A0FB2">
      <w:pPr>
        <w:pStyle w:val="aff6"/>
      </w:pPr>
      <w:bookmarkStart w:id="44" w:name="_Ref200275664"/>
      <w:r>
        <w:t xml:space="preserve">Рисунок </w:t>
      </w:r>
      <w:r w:rsidR="000144DB">
        <w:fldChar w:fldCharType="begin"/>
      </w:r>
      <w:r w:rsidR="000144DB">
        <w:instrText xml:space="preserve"> SEQ Рисунок \* ARABIC </w:instrText>
      </w:r>
      <w:r w:rsidR="000144DB">
        <w:fldChar w:fldCharType="separate"/>
      </w:r>
      <w:r w:rsidR="00AE38EC">
        <w:rPr>
          <w:noProof/>
        </w:rPr>
        <w:t>5</w:t>
      </w:r>
      <w:r w:rsidR="000144DB">
        <w:rPr>
          <w:noProof/>
        </w:rPr>
        <w:fldChar w:fldCharType="end"/>
      </w:r>
      <w:bookmarkEnd w:id="44"/>
      <w:r>
        <w:t xml:space="preserve"> – Типичная форма изменения данных таблицы, </w:t>
      </w:r>
      <w:r w:rsidR="003F623D">
        <w:t>крупный</w:t>
      </w:r>
      <w:r w:rsidR="003F623D" w:rsidRPr="00A11477">
        <w:t xml:space="preserve"> </w:t>
      </w:r>
      <w:r w:rsidR="003F623D">
        <w:t>серый прямоугольник — это</w:t>
      </w:r>
      <w:r>
        <w:t xml:space="preserve"> компонент </w:t>
      </w:r>
      <w:r>
        <w:rPr>
          <w:lang w:val="en-US"/>
        </w:rPr>
        <w:t>DataGridView</w:t>
      </w:r>
      <w:r>
        <w:t>.</w:t>
      </w:r>
    </w:p>
    <w:p w14:paraId="3BC78CDE" w14:textId="7F3C204F" w:rsidR="009B5207" w:rsidRDefault="006260FA" w:rsidP="009B5207">
      <w:r>
        <w:lastRenderedPageBreak/>
        <w:t>Кроме того</w:t>
      </w:r>
      <w:r w:rsidR="001F62D6" w:rsidRPr="001F62D6">
        <w:t>,</w:t>
      </w:r>
      <w:r>
        <w:t xml:space="preserve"> </w:t>
      </w:r>
      <w:r>
        <w:rPr>
          <w:lang w:val="en-US"/>
        </w:rPr>
        <w:t>DataGridView</w:t>
      </w:r>
      <w:r w:rsidRPr="006260FA">
        <w:t xml:space="preserve"> </w:t>
      </w:r>
      <w:r>
        <w:t xml:space="preserve">позволяет менять заголовки столбцов и скрывать отдельны столбцы, тем самым при разработке обеспечивается изоляция пользователей от технических данных, например коды записей, хэши паролей, а также замена </w:t>
      </w:r>
      <w:r w:rsidR="001F62D6">
        <w:t>программно</w:t>
      </w:r>
      <w:r>
        <w:t xml:space="preserve"> записанных названий полей на пользовательские, в частности так как код пишется преимущественно на английском языке, за счёт изменения заголовков происходит замена английских программных названий полей </w:t>
      </w:r>
      <w:r w:rsidR="00DD6D64">
        <w:t>на русские,</w:t>
      </w:r>
      <w:r>
        <w:t xml:space="preserve"> адаптированные для пользователей.</w:t>
      </w:r>
    </w:p>
    <w:p w14:paraId="04455DF5" w14:textId="77777777" w:rsidR="006260FA" w:rsidRDefault="006260FA" w:rsidP="009B5207">
      <w:r>
        <w:t xml:space="preserve">Почти на всех формах изменения данных таблицы присутствуют три основные кнопки: «Добавить», «Изменить», «Удалить». Функционал каждой из кнопок реализован схоже. </w:t>
      </w:r>
    </w:p>
    <w:p w14:paraId="051AAB84" w14:textId="4C9059E3" w:rsidR="006260FA" w:rsidRDefault="006260FA" w:rsidP="009B5207">
      <w:r>
        <w:t xml:space="preserve">При добавлении поочерёдно проверяются вводимые поля, в случае ошибки выводится сообщение пользователю, а в случае успеха происходит создание объекта, занесение его в таблицу средствами </w:t>
      </w:r>
      <w:r>
        <w:rPr>
          <w:lang w:val="en-US"/>
        </w:rPr>
        <w:t>Entity</w:t>
      </w:r>
      <w:r w:rsidRPr="006260FA">
        <w:t xml:space="preserve"> </w:t>
      </w:r>
      <w:r>
        <w:rPr>
          <w:lang w:val="en-US"/>
        </w:rPr>
        <w:t>Framework</w:t>
      </w:r>
      <w:r>
        <w:t>, а затем сохранение изменений базы данных.</w:t>
      </w:r>
    </w:p>
    <w:p w14:paraId="03E4E29E" w14:textId="617CAB80" w:rsidR="006260FA" w:rsidRPr="006260FA" w:rsidRDefault="006260FA" w:rsidP="006260FA">
      <w:r>
        <w:t xml:space="preserve">При изменении проверяются вводимые поля, в случае ошибки выводится сообщение пользователю, а в случае успеха создаётся объект. Объект создаётся в соответствии с выбранной строкой в компоненте </w:t>
      </w:r>
      <w:r>
        <w:rPr>
          <w:lang w:val="en-US"/>
        </w:rPr>
        <w:t>DataGridView</w:t>
      </w:r>
      <w:r w:rsidRPr="006260FA">
        <w:t xml:space="preserve"> </w:t>
      </w:r>
      <w:r>
        <w:t xml:space="preserve">за счёт свойства строк </w:t>
      </w:r>
      <w:r>
        <w:rPr>
          <w:lang w:val="en-US"/>
        </w:rPr>
        <w:t>DataBoundItem</w:t>
      </w:r>
      <w:r>
        <w:t xml:space="preserve">. </w:t>
      </w:r>
      <w:r w:rsidR="000130B1">
        <w:t xml:space="preserve">средствами </w:t>
      </w:r>
      <w:r w:rsidR="000130B1">
        <w:rPr>
          <w:lang w:val="en-US"/>
        </w:rPr>
        <w:t>Entity</w:t>
      </w:r>
      <w:r w:rsidR="000130B1" w:rsidRPr="006260FA">
        <w:t xml:space="preserve"> </w:t>
      </w:r>
      <w:r w:rsidR="000130B1">
        <w:rPr>
          <w:lang w:val="en-US"/>
        </w:rPr>
        <w:t>Framework</w:t>
      </w:r>
      <w:r w:rsidR="000130B1">
        <w:t xml:space="preserve"> этот объект заменяется ссылкой на эту же запись с базы данных, з</w:t>
      </w:r>
      <w:r>
        <w:t>атем у объек</w:t>
      </w:r>
      <w:r w:rsidR="000130B1">
        <w:t>т</w:t>
      </w:r>
      <w:r>
        <w:t>а мен</w:t>
      </w:r>
      <w:r w:rsidR="000130B1">
        <w:t>я</w:t>
      </w:r>
      <w:r>
        <w:t xml:space="preserve">ются свойства в соответствии с введёнными данных, и в конце </w:t>
      </w:r>
      <w:r w:rsidR="000130B1">
        <w:t>происходит</w:t>
      </w:r>
      <w:r>
        <w:t xml:space="preserve"> сохранение изменений базы данных.</w:t>
      </w:r>
    </w:p>
    <w:p w14:paraId="58D52478" w14:textId="6E78FECB" w:rsidR="006260FA" w:rsidRDefault="000130B1" w:rsidP="000130B1">
      <w:r>
        <w:t xml:space="preserve">При изменении проверяются вводимые поля, в случае ошибки выводится сообщение пользователю, а в случае успеха создаётся объект. Объект создаётся в соответствии с выбранной строкой в компоненте </w:t>
      </w:r>
      <w:r>
        <w:rPr>
          <w:lang w:val="en-US"/>
        </w:rPr>
        <w:t>DataGridView</w:t>
      </w:r>
      <w:r w:rsidRPr="006260FA">
        <w:t xml:space="preserve"> </w:t>
      </w:r>
      <w:r>
        <w:t xml:space="preserve">за счёт свойства строк </w:t>
      </w:r>
      <w:r>
        <w:rPr>
          <w:lang w:val="en-US"/>
        </w:rPr>
        <w:t>DataBoundItem</w:t>
      </w:r>
      <w:r>
        <w:t xml:space="preserve">. средствами </w:t>
      </w:r>
      <w:r>
        <w:rPr>
          <w:lang w:val="en-US"/>
        </w:rPr>
        <w:t>Entity</w:t>
      </w:r>
      <w:r w:rsidRPr="006260FA">
        <w:t xml:space="preserve"> </w:t>
      </w:r>
      <w:r>
        <w:rPr>
          <w:lang w:val="en-US"/>
        </w:rPr>
        <w:t>Framework</w:t>
      </w:r>
      <w:r>
        <w:t xml:space="preserve"> этот объект заменяется ссылкой на эту же запись с базы данных, затем у объек</w:t>
      </w:r>
      <w:r w:rsidR="000E3B00">
        <w:t>т</w:t>
      </w:r>
      <w:r>
        <w:t>а меняются свойства в соответствии с введёнными данных, и в конце происходит сохранение изменений базы данных.</w:t>
      </w:r>
    </w:p>
    <w:p w14:paraId="499F69D4" w14:textId="2ABE2848" w:rsidR="000130B1" w:rsidRPr="006260FA" w:rsidRDefault="000130B1" w:rsidP="000130B1">
      <w:r>
        <w:lastRenderedPageBreak/>
        <w:t xml:space="preserve">При удалении создаётся объект в соответствии с выбранной строкой в компоненте </w:t>
      </w:r>
      <w:r>
        <w:rPr>
          <w:lang w:val="en-US"/>
        </w:rPr>
        <w:t>DataGridView</w:t>
      </w:r>
      <w:r w:rsidRPr="006260FA">
        <w:t xml:space="preserve"> </w:t>
      </w:r>
      <w:r>
        <w:t xml:space="preserve">за счёт свойства строк </w:t>
      </w:r>
      <w:r>
        <w:rPr>
          <w:lang w:val="en-US"/>
        </w:rPr>
        <w:t>DataBoundItem</w:t>
      </w:r>
      <w:r>
        <w:t xml:space="preserve">. средствами </w:t>
      </w:r>
      <w:r>
        <w:rPr>
          <w:lang w:val="en-US"/>
        </w:rPr>
        <w:t>Entity</w:t>
      </w:r>
      <w:r w:rsidRPr="006260FA">
        <w:t xml:space="preserve"> </w:t>
      </w:r>
      <w:r>
        <w:rPr>
          <w:lang w:val="en-US"/>
        </w:rPr>
        <w:t>Framework</w:t>
      </w:r>
      <w:r>
        <w:t xml:space="preserve"> этот объект заменяется ссылкой на эту же запись с базы данных, затем объект удаляется и происходит сохранение изменений базы данных.</w:t>
      </w:r>
    </w:p>
    <w:p w14:paraId="6EBC51EA" w14:textId="4DE46938" w:rsidR="000130B1" w:rsidRDefault="00A56EA2" w:rsidP="000130B1">
      <w:r>
        <w:t xml:space="preserve">Кроме того, при изменении выбора выделенной строки в компоненте </w:t>
      </w:r>
      <w:r>
        <w:rPr>
          <w:lang w:val="en-US"/>
        </w:rPr>
        <w:t>DataGridView</w:t>
      </w:r>
      <w:r w:rsidRPr="00A56EA2">
        <w:t xml:space="preserve"> </w:t>
      </w:r>
      <w:r>
        <w:t xml:space="preserve">соответствующие поля ввода заполняются данными выбранного объекта выделенной строки, так же за счёт свойства </w:t>
      </w:r>
      <w:r>
        <w:rPr>
          <w:lang w:val="en-US"/>
        </w:rPr>
        <w:t>DataBoundItem</w:t>
      </w:r>
      <w:r>
        <w:t xml:space="preserve">. При это при каждой такой смене выделения обращения к Базе данных не происходит, и средства </w:t>
      </w:r>
      <w:r>
        <w:rPr>
          <w:lang w:val="en-US"/>
        </w:rPr>
        <w:t>Entity</w:t>
      </w:r>
      <w:r w:rsidRPr="006260FA">
        <w:t xml:space="preserve"> </w:t>
      </w:r>
      <w:r>
        <w:rPr>
          <w:lang w:val="en-US"/>
        </w:rPr>
        <w:t>Framework</w:t>
      </w:r>
      <w:r>
        <w:t xml:space="preserve"> не задействуются, все данные берутся локально из </w:t>
      </w:r>
      <w:r>
        <w:rPr>
          <w:lang w:val="en-US"/>
        </w:rPr>
        <w:t>DataGridView</w:t>
      </w:r>
      <w:r w:rsidRPr="00A56EA2">
        <w:t>.</w:t>
      </w:r>
    </w:p>
    <w:p w14:paraId="4EA56222" w14:textId="01B09D62" w:rsidR="007741B8" w:rsidRDefault="007741B8" w:rsidP="007741B8">
      <w:pPr>
        <w:pStyle w:val="a3"/>
      </w:pPr>
      <w:bookmarkStart w:id="45" w:name="_Toc200297963"/>
      <w:bookmarkStart w:id="46" w:name="_Toc200557885"/>
      <w:r>
        <w:t>Защита данных</w:t>
      </w:r>
      <w:bookmarkEnd w:id="45"/>
      <w:bookmarkEnd w:id="46"/>
      <w:r>
        <w:t xml:space="preserve"> </w:t>
      </w:r>
    </w:p>
    <w:p w14:paraId="1A187DFD" w14:textId="5DC55CF3" w:rsidR="00854A17" w:rsidRDefault="007741B8" w:rsidP="00B403DD">
      <w:r>
        <w:t xml:space="preserve">Пользователи перед началом работы в системе должны войти в неё, используя логин и пароль. Для обеспечения сохранности паролей они хранятся в зашифрованном хэш функциями виде. Для этой задачи был написан сервис (программный модуль) </w:t>
      </w:r>
      <w:r>
        <w:rPr>
          <w:lang w:val="en-US"/>
        </w:rPr>
        <w:t>Password</w:t>
      </w:r>
      <w:r w:rsidRPr="007741B8">
        <w:t xml:space="preserve"> </w:t>
      </w:r>
      <w:r>
        <w:rPr>
          <w:lang w:val="en-US"/>
        </w:rPr>
        <w:t>Service</w:t>
      </w:r>
      <w:r>
        <w:t xml:space="preserve">. </w:t>
      </w:r>
      <w:r w:rsidR="00854A17">
        <w:t xml:space="preserve">На данный момент актуальным алгоритмов хэширования является </w:t>
      </w:r>
      <w:r w:rsidR="00854A17" w:rsidRPr="009E357A">
        <w:t>Pbkdf</w:t>
      </w:r>
      <w:r w:rsidR="00854A17" w:rsidRPr="00854A17">
        <w:t>2</w:t>
      </w:r>
      <w:r w:rsidR="00854A17">
        <w:t>, с количеством итераций около 600</w:t>
      </w:r>
      <w:r w:rsidR="00F04D07">
        <w:t>тыс.</w:t>
      </w:r>
      <w:r w:rsidR="00F04D07" w:rsidRPr="00787E3C">
        <w:t>[</w:t>
      </w:r>
      <w:r w:rsidR="00787E3C" w:rsidRPr="00787E3C">
        <w:t>5]</w:t>
      </w:r>
      <w:r w:rsidR="00854A17">
        <w:t xml:space="preserve"> Для его работы также стоит использовать «соль». Солью является какой-то случайный набор данных с хорошей энтропией, при «подмешивании» которой к паролю, в алгоритме получается другой хэш. В </w:t>
      </w:r>
      <w:r w:rsidR="00854A17">
        <w:rPr>
          <w:lang w:val="en-US"/>
        </w:rPr>
        <w:t>C</w:t>
      </w:r>
      <w:r w:rsidR="00854A17" w:rsidRPr="002E6C11">
        <w:t xml:space="preserve"># </w:t>
      </w:r>
      <w:r w:rsidR="00854A17">
        <w:t xml:space="preserve">этот алгоритм можно вызвать через </w:t>
      </w:r>
      <w:r w:rsidR="00854A17" w:rsidRPr="002E6C11">
        <w:t>Rfc2898DeriveBytes.Pbkdf2()</w:t>
      </w:r>
      <w:r w:rsidR="00854A17">
        <w:t>.</w:t>
      </w:r>
      <w:r w:rsidR="00854A17" w:rsidRPr="00854A17">
        <w:t xml:space="preserve"> </w:t>
      </w:r>
      <w:r w:rsidR="00854A17">
        <w:t>В Базе данных будут храниться «соль» и хэш пароля вместе.</w:t>
      </w:r>
    </w:p>
    <w:p w14:paraId="1D807894" w14:textId="77777777" w:rsidR="00854A17" w:rsidRDefault="00854A17" w:rsidP="00B403DD">
      <w:r>
        <w:t xml:space="preserve">Одна из техник защит, которая применяется на этапе валидации паролей – это константное время проверки равности полученного и ожидаемого хэша. Поскольку обычный алгоритм сравнения массива байтов останавливается на первом несовпадении байтов, злоумышленник может начать подбирать по времени ответа номера совпавших байтов. Для устранения такой уязвимости следует использовать метод сравнения байт массивов с константным </w:t>
      </w:r>
      <w:r>
        <w:lastRenderedPageBreak/>
        <w:t xml:space="preserve">временем сравнения. В </w:t>
      </w:r>
      <w:r>
        <w:rPr>
          <w:lang w:val="en-US"/>
        </w:rPr>
        <w:t>C</w:t>
      </w:r>
      <w:r w:rsidRPr="00A80EAE">
        <w:t xml:space="preserve"># </w:t>
      </w:r>
      <w:r>
        <w:t xml:space="preserve">это осуществляется через </w:t>
      </w:r>
      <w:r w:rsidRPr="00A80EAE">
        <w:t>CryptographicOperations.FixedTimeEquals(</w:t>
      </w:r>
      <w:r>
        <w:t xml:space="preserve">). </w:t>
      </w:r>
    </w:p>
    <w:p w14:paraId="7A75B392" w14:textId="6F926748" w:rsidR="00854A17" w:rsidRDefault="00854A17" w:rsidP="00B403DD">
      <w:r>
        <w:t>Помимо всего, связанного непосредственно защитами, при работе над этим сервисом была использована технология спанов (</w:t>
      </w:r>
      <w:r>
        <w:rPr>
          <w:lang w:val="en-US"/>
        </w:rPr>
        <w:t>Span</w:t>
      </w:r>
      <w:r w:rsidRPr="00A80EAE">
        <w:t>)</w:t>
      </w:r>
      <w:r>
        <w:t>. Главное преимущество спана перед обычным массивом, это то, что новых выделений памяти и копирования содержимого не происходит, что экономит операции и оперативную память.</w:t>
      </w:r>
    </w:p>
    <w:p w14:paraId="5E911537" w14:textId="40D68A4D" w:rsidR="001A7BFF" w:rsidRPr="00C377FC" w:rsidRDefault="001A7BFF" w:rsidP="001A7BFF">
      <w:pPr>
        <w:pStyle w:val="a3"/>
      </w:pPr>
      <w:bookmarkStart w:id="47" w:name="_Toc200297964"/>
      <w:bookmarkStart w:id="48" w:name="_Toc200557886"/>
      <w:r>
        <w:t>Разграничение прав</w:t>
      </w:r>
      <w:bookmarkEnd w:id="47"/>
      <w:bookmarkEnd w:id="48"/>
    </w:p>
    <w:p w14:paraId="631E45C7" w14:textId="68B4BE5C" w:rsidR="00854A17" w:rsidRDefault="00854A17" w:rsidP="00B403DD">
      <w:r>
        <w:t xml:space="preserve">Для разграничений </w:t>
      </w:r>
      <w:r w:rsidR="00B403DD">
        <w:t>прав</w:t>
      </w:r>
      <w:r>
        <w:t xml:space="preserve"> был также написан отдельный сервис </w:t>
      </w:r>
      <w:r>
        <w:rPr>
          <w:lang w:val="en-US"/>
        </w:rPr>
        <w:t>RightsService</w:t>
      </w:r>
      <w:r>
        <w:t xml:space="preserve">, отвечающий за подтверждение доступности пользователю той или иной формы (функционала). В составе класса находиться </w:t>
      </w:r>
      <w:r>
        <w:rPr>
          <w:lang w:val="en-US"/>
        </w:rPr>
        <w:t>Enum</w:t>
      </w:r>
      <w:r>
        <w:t xml:space="preserve"> (перечисление) всех доступных ролей системы, это:</w:t>
      </w:r>
    </w:p>
    <w:p w14:paraId="0AEF9F6A" w14:textId="543D4CD4" w:rsidR="00854A17" w:rsidRDefault="00501A66" w:rsidP="003F623D">
      <w:pPr>
        <w:pStyle w:val="a1"/>
        <w:tabs>
          <w:tab w:val="num" w:pos="360"/>
        </w:tabs>
        <w:ind w:left="0" w:firstLine="709"/>
      </w:pPr>
      <w:r>
        <w:t>Без прав (например, заблокирован)</w:t>
      </w:r>
      <w:r w:rsidR="00854A17">
        <w:t>,</w:t>
      </w:r>
    </w:p>
    <w:p w14:paraId="25C34CB2" w14:textId="551CFED5" w:rsidR="00854A17" w:rsidRDefault="00501A66" w:rsidP="003F623D">
      <w:pPr>
        <w:pStyle w:val="a1"/>
        <w:tabs>
          <w:tab w:val="num" w:pos="360"/>
        </w:tabs>
        <w:ind w:left="0" w:firstLine="709"/>
      </w:pPr>
      <w:r>
        <w:t>А</w:t>
      </w:r>
      <w:r w:rsidR="00854A17">
        <w:t>дмин</w:t>
      </w:r>
      <w:r>
        <w:t>истратор</w:t>
      </w:r>
      <w:r w:rsidR="00854A17">
        <w:t>,</w:t>
      </w:r>
    </w:p>
    <w:p w14:paraId="5062226D" w14:textId="77777777" w:rsidR="00854A17" w:rsidRDefault="00854A17" w:rsidP="003F623D">
      <w:pPr>
        <w:pStyle w:val="a1"/>
        <w:tabs>
          <w:tab w:val="num" w:pos="360"/>
        </w:tabs>
        <w:ind w:left="0" w:firstLine="709"/>
      </w:pPr>
      <w:r>
        <w:t>Кассир,</w:t>
      </w:r>
    </w:p>
    <w:p w14:paraId="5FCFA0AA" w14:textId="1D79C7DE" w:rsidR="00854A17" w:rsidRDefault="00854A17" w:rsidP="003F623D">
      <w:pPr>
        <w:pStyle w:val="a1"/>
        <w:tabs>
          <w:tab w:val="num" w:pos="360"/>
        </w:tabs>
        <w:ind w:left="0" w:firstLine="709"/>
      </w:pPr>
      <w:r>
        <w:t>Организатор</w:t>
      </w:r>
      <w:r w:rsidR="00501A66">
        <w:t xml:space="preserve"> с</w:t>
      </w:r>
      <w:r>
        <w:t>обытий,</w:t>
      </w:r>
    </w:p>
    <w:p w14:paraId="31671E53" w14:textId="5F5DE21D" w:rsidR="00854A17" w:rsidRPr="00854A17" w:rsidRDefault="00854A17" w:rsidP="00F04D07">
      <w:pPr>
        <w:pStyle w:val="a1"/>
        <w:tabs>
          <w:tab w:val="num" w:pos="360"/>
        </w:tabs>
        <w:spacing w:after="240"/>
        <w:ind w:left="0" w:firstLine="709"/>
      </w:pPr>
      <w:r>
        <w:t>Менеджер</w:t>
      </w:r>
      <w:r w:rsidR="00501A66">
        <w:t xml:space="preserve"> п</w:t>
      </w:r>
      <w:r>
        <w:t>ерсонала.</w:t>
      </w:r>
    </w:p>
    <w:p w14:paraId="0010C5BE" w14:textId="2DC55F49" w:rsidR="00854A17" w:rsidRDefault="00B403DD" w:rsidP="00B403DD">
      <w:r>
        <w:t xml:space="preserve">Главная функция этого сервиса принимает два аргумента: объект пользователя и объект запускаемой формы. В теле этой функции за счёт технических средств языка </w:t>
      </w:r>
      <w:r>
        <w:rPr>
          <w:lang w:val="en-US"/>
        </w:rPr>
        <w:t>C</w:t>
      </w:r>
      <w:r w:rsidRPr="00B403DD">
        <w:t>#</w:t>
      </w:r>
      <w:r>
        <w:t xml:space="preserve">, а именно – конструкции </w:t>
      </w:r>
      <w:r>
        <w:rPr>
          <w:lang w:val="en-US"/>
        </w:rPr>
        <w:t>switch</w:t>
      </w:r>
      <w:r w:rsidRPr="00B403DD">
        <w:t xml:space="preserve"> </w:t>
      </w:r>
      <w:r>
        <w:rPr>
          <w:lang w:val="en-US"/>
        </w:rPr>
        <w:t>case</w:t>
      </w:r>
      <w:r w:rsidRPr="00B403DD">
        <w:t xml:space="preserve"> </w:t>
      </w:r>
      <w:r>
        <w:t xml:space="preserve">написаны заранее определённые доступные классы запускаемых форм (функционала). </w:t>
      </w:r>
    </w:p>
    <w:p w14:paraId="10C1D790" w14:textId="314CA795" w:rsidR="00B403DD" w:rsidRPr="00B403DD" w:rsidRDefault="00B403DD" w:rsidP="00B403DD">
      <w:r>
        <w:t>Применяется этот сервис для того, чтоб отключать кнопки, отвечающие за недопустимы для текущего пользователя функционал.</w:t>
      </w:r>
    </w:p>
    <w:p w14:paraId="695405E7" w14:textId="77777777" w:rsidR="00854A17" w:rsidRDefault="00854A17">
      <w:pPr>
        <w:spacing w:after="160" w:line="259" w:lineRule="auto"/>
        <w:ind w:firstLine="0"/>
        <w:contextualSpacing w:val="0"/>
        <w:jc w:val="left"/>
      </w:pPr>
      <w:r>
        <w:br w:type="page"/>
      </w:r>
    </w:p>
    <w:p w14:paraId="1661048F" w14:textId="242723ED" w:rsidR="005367BC" w:rsidRDefault="005367BC" w:rsidP="00481646">
      <w:pPr>
        <w:pStyle w:val="20"/>
      </w:pPr>
      <w:bookmarkStart w:id="49" w:name="_Toc200297965"/>
      <w:bookmarkStart w:id="50" w:name="_Toc200557887"/>
      <w:r>
        <w:lastRenderedPageBreak/>
        <w:t>Описание</w:t>
      </w:r>
      <w:r w:rsidR="007528C8">
        <w:t xml:space="preserve"> </w:t>
      </w:r>
      <w:r>
        <w:t>программы</w:t>
      </w:r>
      <w:bookmarkEnd w:id="49"/>
      <w:bookmarkEnd w:id="50"/>
    </w:p>
    <w:p w14:paraId="0C9A0235" w14:textId="5F4551F1" w:rsidR="00854A17" w:rsidRDefault="00B403DD" w:rsidP="00854A17">
      <w:pPr>
        <w:pStyle w:val="aff4"/>
      </w:pPr>
      <w:r>
        <w:t xml:space="preserve">При самом первом запуске программы автоматически создаётся база данных, а также таблицы средствами </w:t>
      </w:r>
      <w:r>
        <w:rPr>
          <w:lang w:val="en-US"/>
        </w:rPr>
        <w:t>Entity</w:t>
      </w:r>
      <w:r>
        <w:t xml:space="preserve"> </w:t>
      </w:r>
      <w:r>
        <w:rPr>
          <w:lang w:val="en-US"/>
        </w:rPr>
        <w:t>Framework</w:t>
      </w:r>
      <w:r>
        <w:t xml:space="preserve">. В таблицу пользователей автоматически добавляется первый пользователь </w:t>
      </w:r>
      <w:r>
        <w:rPr>
          <w:lang w:val="en-US"/>
        </w:rPr>
        <w:t>admin</w:t>
      </w:r>
      <w:r w:rsidRPr="00B403DD">
        <w:t xml:space="preserve"> </w:t>
      </w:r>
      <w:r>
        <w:t xml:space="preserve">с паролем </w:t>
      </w:r>
      <w:r>
        <w:rPr>
          <w:lang w:val="en-US"/>
        </w:rPr>
        <w:t>admin</w:t>
      </w:r>
      <w:r w:rsidRPr="00B403DD">
        <w:t xml:space="preserve">123 </w:t>
      </w:r>
      <w:r>
        <w:t xml:space="preserve">и ролью администратора. Это необходимо для создания всех остальных пользователей, а также крайне </w:t>
      </w:r>
      <w:r w:rsidR="00F825B6">
        <w:t>настоятельно рекомендуется при первом запуске изменить пароль первого администратора на более защищённый.</w:t>
      </w:r>
      <w:r w:rsidR="00300086">
        <w:t xml:space="preserve"> </w:t>
      </w:r>
      <w:r w:rsidR="00300086">
        <w:fldChar w:fldCharType="begin"/>
      </w:r>
      <w:r w:rsidR="00300086">
        <w:instrText xml:space="preserve"> REF _Ref200283813 \h </w:instrText>
      </w:r>
      <w:r w:rsidR="00300086">
        <w:fldChar w:fldCharType="separate"/>
      </w:r>
      <w:r w:rsidR="000470CA">
        <w:t xml:space="preserve">Рисунок </w:t>
      </w:r>
      <w:r w:rsidR="000470CA">
        <w:rPr>
          <w:noProof/>
        </w:rPr>
        <w:t>6</w:t>
      </w:r>
      <w:r w:rsidR="00300086">
        <w:fldChar w:fldCharType="end"/>
      </w:r>
      <w:r w:rsidR="00300086">
        <w:t xml:space="preserve"> представляет собой форму, в которой заполняются два поля «Логин» и «Пароль», а нажатие кнопки «Вход» запускает процесс авторизации и входа в система. Кнопка «Выход» в свою очередь закрывает окно.</w:t>
      </w:r>
    </w:p>
    <w:p w14:paraId="7BA1703B" w14:textId="77777777" w:rsidR="00300086" w:rsidRDefault="00300086" w:rsidP="001A0FB2">
      <w:pPr>
        <w:pStyle w:val="aff2"/>
      </w:pPr>
      <w:r w:rsidRPr="001A0FB2">
        <w:drawing>
          <wp:inline distT="0" distB="0" distL="0" distR="0" wp14:anchorId="15478AF8" wp14:editId="74AB0A0E">
            <wp:extent cx="4429743" cy="3210373"/>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743" cy="3210373"/>
                    </a:xfrm>
                    <a:prstGeom prst="rect">
                      <a:avLst/>
                    </a:prstGeom>
                  </pic:spPr>
                </pic:pic>
              </a:graphicData>
            </a:graphic>
          </wp:inline>
        </w:drawing>
      </w:r>
    </w:p>
    <w:p w14:paraId="5C67A208" w14:textId="51E97A27" w:rsidR="00300086" w:rsidRDefault="00300086" w:rsidP="001A0FB2">
      <w:pPr>
        <w:pStyle w:val="aff6"/>
      </w:pPr>
      <w:bookmarkStart w:id="51" w:name="_Ref200283813"/>
      <w:r>
        <w:t xml:space="preserve">Рисунок </w:t>
      </w:r>
      <w:r w:rsidR="000144DB">
        <w:fldChar w:fldCharType="begin"/>
      </w:r>
      <w:r w:rsidR="000144DB">
        <w:instrText xml:space="preserve"> SEQ Рисунок \* ARABIC </w:instrText>
      </w:r>
      <w:r w:rsidR="000144DB">
        <w:fldChar w:fldCharType="separate"/>
      </w:r>
      <w:r w:rsidR="00AE38EC">
        <w:rPr>
          <w:noProof/>
        </w:rPr>
        <w:t>6</w:t>
      </w:r>
      <w:r w:rsidR="000144DB">
        <w:rPr>
          <w:noProof/>
        </w:rPr>
        <w:fldChar w:fldCharType="end"/>
      </w:r>
      <w:bookmarkEnd w:id="51"/>
      <w:r w:rsidRPr="00BD6813">
        <w:t xml:space="preserve"> – </w:t>
      </w:r>
      <w:r>
        <w:t>форма авторизации</w:t>
      </w:r>
    </w:p>
    <w:p w14:paraId="3EE2BE87" w14:textId="691AEE97" w:rsidR="00B0232E" w:rsidRPr="00B0232E" w:rsidRDefault="00B0232E" w:rsidP="00B0232E">
      <w:r>
        <w:t xml:space="preserve">После входа в систему открывается основное окно выбора редактируемых таблиц. </w:t>
      </w:r>
      <w:r>
        <w:fldChar w:fldCharType="begin"/>
      </w:r>
      <w:r>
        <w:instrText xml:space="preserve"> REF _Ref200284083 \h </w:instrText>
      </w:r>
      <w:r>
        <w:fldChar w:fldCharType="separate"/>
      </w:r>
      <w:r w:rsidR="000470CA">
        <w:t xml:space="preserve">Рисунок </w:t>
      </w:r>
      <w:r w:rsidR="000470CA">
        <w:rPr>
          <w:noProof/>
        </w:rPr>
        <w:t>7</w:t>
      </w:r>
      <w:r>
        <w:fldChar w:fldCharType="end"/>
      </w:r>
      <w:r>
        <w:t xml:space="preserve"> представляет собой именно такое окно</w:t>
      </w:r>
      <w:r w:rsidR="00CF077C">
        <w:t xml:space="preserve"> выбора</w:t>
      </w:r>
      <w:r>
        <w:t>.</w:t>
      </w:r>
    </w:p>
    <w:p w14:paraId="76F6E7E9" w14:textId="19AAC3FF" w:rsidR="00B0232E" w:rsidRDefault="00B0232E" w:rsidP="00B0232E">
      <w:pPr>
        <w:pStyle w:val="aff2"/>
      </w:pPr>
      <w:r w:rsidRPr="00B0232E">
        <w:lastRenderedPageBreak/>
        <w:drawing>
          <wp:inline distT="0" distB="0" distL="0" distR="0" wp14:anchorId="175A254F" wp14:editId="78561027">
            <wp:extent cx="5687219" cy="2629267"/>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7219" cy="2629267"/>
                    </a:xfrm>
                    <a:prstGeom prst="rect">
                      <a:avLst/>
                    </a:prstGeom>
                  </pic:spPr>
                </pic:pic>
              </a:graphicData>
            </a:graphic>
          </wp:inline>
        </w:drawing>
      </w:r>
    </w:p>
    <w:p w14:paraId="09758B6E" w14:textId="62EF0766" w:rsidR="00B0232E" w:rsidRDefault="00B0232E" w:rsidP="001A0FB2">
      <w:pPr>
        <w:pStyle w:val="aff6"/>
      </w:pPr>
      <w:bookmarkStart w:id="52" w:name="_Ref200284083"/>
      <w:r>
        <w:t xml:space="preserve">Рисунок </w:t>
      </w:r>
      <w:r w:rsidR="000144DB">
        <w:fldChar w:fldCharType="begin"/>
      </w:r>
      <w:r w:rsidR="000144DB">
        <w:instrText xml:space="preserve"> SEQ Рисунок \* ARABIC</w:instrText>
      </w:r>
      <w:r w:rsidR="000144DB">
        <w:instrText xml:space="preserve"> </w:instrText>
      </w:r>
      <w:r w:rsidR="000144DB">
        <w:fldChar w:fldCharType="separate"/>
      </w:r>
      <w:r w:rsidR="00AE38EC">
        <w:rPr>
          <w:noProof/>
        </w:rPr>
        <w:t>7</w:t>
      </w:r>
      <w:r w:rsidR="000144DB">
        <w:rPr>
          <w:noProof/>
        </w:rPr>
        <w:fldChar w:fldCharType="end"/>
      </w:r>
      <w:bookmarkEnd w:id="52"/>
      <w:r w:rsidRPr="00B0232E">
        <w:t xml:space="preserve"> – </w:t>
      </w:r>
      <w:r>
        <w:t>форма выбора изменяемой таблицы от лица администратора</w:t>
      </w:r>
    </w:p>
    <w:p w14:paraId="472DDC89" w14:textId="6A20F1DA" w:rsidR="00B0232E" w:rsidRDefault="00B0232E" w:rsidP="00B0232E">
      <w:r>
        <w:t>Данное окно специфично для каждой роли. Так обеспечивается разделение по ролям (правам), соответственно доступные кнопки по ролям:</w:t>
      </w:r>
    </w:p>
    <w:p w14:paraId="393E2FA3" w14:textId="2DED7AEA" w:rsidR="00B0232E" w:rsidRDefault="00B0232E" w:rsidP="00FC3C84">
      <w:pPr>
        <w:pStyle w:val="a0"/>
        <w:numPr>
          <w:ilvl w:val="1"/>
          <w:numId w:val="7"/>
        </w:numPr>
        <w:tabs>
          <w:tab w:val="left" w:pos="1134"/>
        </w:tabs>
        <w:ind w:left="0" w:firstLine="709"/>
      </w:pPr>
      <w:r w:rsidRPr="0051663C">
        <w:t>Администратор</w:t>
      </w:r>
      <w:r>
        <w:t>,</w:t>
      </w:r>
    </w:p>
    <w:p w14:paraId="1BADC262" w14:textId="5EE84B3F" w:rsidR="00B0232E" w:rsidRDefault="00B0232E" w:rsidP="00CF63E7">
      <w:pPr>
        <w:pStyle w:val="a1"/>
        <w:tabs>
          <w:tab w:val="num" w:pos="360"/>
        </w:tabs>
        <w:ind w:left="0" w:firstLine="709"/>
      </w:pPr>
      <w:r>
        <w:t>Регистрация Пользователей системы,</w:t>
      </w:r>
    </w:p>
    <w:p w14:paraId="109B99B1" w14:textId="36CB4A79" w:rsidR="00B0232E" w:rsidRDefault="00B0232E" w:rsidP="00CF63E7">
      <w:pPr>
        <w:pStyle w:val="a1"/>
        <w:tabs>
          <w:tab w:val="num" w:pos="360"/>
        </w:tabs>
        <w:ind w:left="0" w:firstLine="709"/>
      </w:pPr>
      <w:r>
        <w:t>Покупатели,</w:t>
      </w:r>
    </w:p>
    <w:p w14:paraId="2FF4E810" w14:textId="0BD15C1A" w:rsidR="00B0232E" w:rsidRDefault="00B0232E" w:rsidP="00CF63E7">
      <w:pPr>
        <w:pStyle w:val="a1"/>
        <w:tabs>
          <w:tab w:val="num" w:pos="360"/>
        </w:tabs>
        <w:ind w:left="0" w:firstLine="709"/>
      </w:pPr>
      <w:r>
        <w:t>Билеты,</w:t>
      </w:r>
    </w:p>
    <w:p w14:paraId="79C70E49" w14:textId="40B9C0EB" w:rsidR="00B0232E" w:rsidRDefault="00B0232E" w:rsidP="00CF63E7">
      <w:pPr>
        <w:pStyle w:val="a1"/>
        <w:tabs>
          <w:tab w:val="num" w:pos="360"/>
        </w:tabs>
        <w:ind w:left="0" w:firstLine="709"/>
      </w:pPr>
      <w:r>
        <w:t>Промокоды,</w:t>
      </w:r>
    </w:p>
    <w:p w14:paraId="312AD94E" w14:textId="55F70970" w:rsidR="00B0232E" w:rsidRDefault="00B0232E" w:rsidP="00CF63E7">
      <w:pPr>
        <w:pStyle w:val="a1"/>
        <w:tabs>
          <w:tab w:val="num" w:pos="360"/>
        </w:tabs>
        <w:ind w:left="0" w:firstLine="709"/>
      </w:pPr>
      <w:r>
        <w:t>Программы,</w:t>
      </w:r>
    </w:p>
    <w:p w14:paraId="0131F9AA" w14:textId="287D6157" w:rsidR="00B0232E" w:rsidRDefault="00B0232E" w:rsidP="00CF63E7">
      <w:pPr>
        <w:pStyle w:val="a1"/>
        <w:tabs>
          <w:tab w:val="num" w:pos="360"/>
        </w:tabs>
        <w:ind w:left="0" w:firstLine="709"/>
      </w:pPr>
      <w:r>
        <w:t>Сценарии,</w:t>
      </w:r>
    </w:p>
    <w:p w14:paraId="6D0C1175" w14:textId="34259B26" w:rsidR="00B0232E" w:rsidRDefault="00B0232E" w:rsidP="00CF63E7">
      <w:pPr>
        <w:pStyle w:val="a1"/>
        <w:tabs>
          <w:tab w:val="num" w:pos="360"/>
        </w:tabs>
        <w:ind w:left="0" w:firstLine="709"/>
      </w:pPr>
      <w:r>
        <w:t>Роли,</w:t>
      </w:r>
    </w:p>
    <w:p w14:paraId="21BDCA63" w14:textId="30BF4769" w:rsidR="00B0232E" w:rsidRDefault="00B0232E" w:rsidP="00CF63E7">
      <w:pPr>
        <w:pStyle w:val="a1"/>
        <w:tabs>
          <w:tab w:val="num" w:pos="360"/>
        </w:tabs>
        <w:ind w:left="0" w:firstLine="709"/>
      </w:pPr>
      <w:r>
        <w:t>Сцены,</w:t>
      </w:r>
    </w:p>
    <w:p w14:paraId="3523548C" w14:textId="2259A666" w:rsidR="00B0232E" w:rsidRDefault="00B0232E" w:rsidP="00CF63E7">
      <w:pPr>
        <w:pStyle w:val="a1"/>
        <w:tabs>
          <w:tab w:val="num" w:pos="360"/>
        </w:tabs>
        <w:ind w:left="0" w:firstLine="709"/>
      </w:pPr>
      <w:r>
        <w:t>Сотрудники;</w:t>
      </w:r>
    </w:p>
    <w:p w14:paraId="64514C07" w14:textId="163401C6" w:rsidR="00B0232E" w:rsidRDefault="00B0232E" w:rsidP="00FC3C84">
      <w:pPr>
        <w:pStyle w:val="a0"/>
        <w:numPr>
          <w:ilvl w:val="1"/>
          <w:numId w:val="7"/>
        </w:numPr>
        <w:tabs>
          <w:tab w:val="left" w:pos="1134"/>
        </w:tabs>
        <w:ind w:left="0" w:firstLine="709"/>
      </w:pPr>
      <w:r>
        <w:t>Кассир,</w:t>
      </w:r>
    </w:p>
    <w:p w14:paraId="07A635A8" w14:textId="0A913522" w:rsidR="00B0232E" w:rsidRDefault="00B0232E" w:rsidP="00CF63E7">
      <w:pPr>
        <w:pStyle w:val="a1"/>
        <w:tabs>
          <w:tab w:val="num" w:pos="360"/>
        </w:tabs>
        <w:ind w:left="0" w:firstLine="709"/>
      </w:pPr>
      <w:r>
        <w:t>Покупатели,</w:t>
      </w:r>
    </w:p>
    <w:p w14:paraId="7FB00FD2" w14:textId="2BE89147" w:rsidR="00B0232E" w:rsidRDefault="00B0232E" w:rsidP="00CF63E7">
      <w:pPr>
        <w:pStyle w:val="a1"/>
        <w:tabs>
          <w:tab w:val="num" w:pos="360"/>
        </w:tabs>
        <w:ind w:left="0" w:firstLine="709"/>
      </w:pPr>
      <w:r>
        <w:t>Билеты,</w:t>
      </w:r>
    </w:p>
    <w:p w14:paraId="141A29F6" w14:textId="40F0FC8B" w:rsidR="00B0232E" w:rsidRDefault="00B0232E" w:rsidP="00CF63E7">
      <w:pPr>
        <w:pStyle w:val="a1"/>
        <w:tabs>
          <w:tab w:val="num" w:pos="360"/>
        </w:tabs>
        <w:ind w:left="0" w:firstLine="709"/>
      </w:pPr>
      <w:r>
        <w:t>Промокоды;</w:t>
      </w:r>
    </w:p>
    <w:p w14:paraId="78154712" w14:textId="3140C3D9" w:rsidR="00B0232E" w:rsidRDefault="00B0232E" w:rsidP="00FC3C84">
      <w:pPr>
        <w:pStyle w:val="a0"/>
        <w:numPr>
          <w:ilvl w:val="1"/>
          <w:numId w:val="7"/>
        </w:numPr>
        <w:tabs>
          <w:tab w:val="left" w:pos="1134"/>
        </w:tabs>
        <w:ind w:left="0" w:firstLine="709"/>
      </w:pPr>
      <w:r>
        <w:t>Организатор событий,</w:t>
      </w:r>
    </w:p>
    <w:p w14:paraId="266A97F1" w14:textId="0E29F346" w:rsidR="00B0232E" w:rsidRDefault="00B0232E" w:rsidP="00CF63E7">
      <w:pPr>
        <w:pStyle w:val="a1"/>
        <w:tabs>
          <w:tab w:val="num" w:pos="360"/>
        </w:tabs>
        <w:ind w:left="0" w:firstLine="709"/>
      </w:pPr>
      <w:r>
        <w:t>Программы,</w:t>
      </w:r>
    </w:p>
    <w:p w14:paraId="115E1280" w14:textId="2E7498B2" w:rsidR="00B0232E" w:rsidRDefault="00B0232E" w:rsidP="00CF63E7">
      <w:pPr>
        <w:pStyle w:val="a1"/>
        <w:tabs>
          <w:tab w:val="num" w:pos="360"/>
        </w:tabs>
        <w:ind w:left="0" w:firstLine="709"/>
      </w:pPr>
      <w:r>
        <w:lastRenderedPageBreak/>
        <w:t>Роли,</w:t>
      </w:r>
    </w:p>
    <w:p w14:paraId="11726C3C" w14:textId="4C204CAA" w:rsidR="00B0232E" w:rsidRDefault="00B0232E" w:rsidP="00CF63E7">
      <w:pPr>
        <w:pStyle w:val="a1"/>
        <w:tabs>
          <w:tab w:val="num" w:pos="360"/>
        </w:tabs>
        <w:ind w:left="0" w:firstLine="709"/>
      </w:pPr>
      <w:r>
        <w:t>Сценарии,</w:t>
      </w:r>
    </w:p>
    <w:p w14:paraId="2C62EFA0" w14:textId="58127580" w:rsidR="00B0232E" w:rsidRPr="00B0232E" w:rsidRDefault="00B0232E" w:rsidP="00CF63E7">
      <w:pPr>
        <w:pStyle w:val="a1"/>
        <w:tabs>
          <w:tab w:val="num" w:pos="360"/>
        </w:tabs>
        <w:ind w:left="0" w:firstLine="709"/>
      </w:pPr>
      <w:r>
        <w:t>Сцены;</w:t>
      </w:r>
    </w:p>
    <w:p w14:paraId="5437A09A" w14:textId="39B1061B" w:rsidR="00B0232E" w:rsidRDefault="00B0232E" w:rsidP="00FC3C84">
      <w:pPr>
        <w:pStyle w:val="a0"/>
        <w:numPr>
          <w:ilvl w:val="1"/>
          <w:numId w:val="7"/>
        </w:numPr>
        <w:tabs>
          <w:tab w:val="left" w:pos="1134"/>
        </w:tabs>
        <w:ind w:left="0" w:firstLine="709"/>
      </w:pPr>
      <w:r>
        <w:t>Менеджер персонала</w:t>
      </w:r>
      <w:r w:rsidR="009F64B5">
        <w:t>,</w:t>
      </w:r>
    </w:p>
    <w:p w14:paraId="5F4864EA" w14:textId="57441E83" w:rsidR="00B0232E" w:rsidRDefault="00B0232E" w:rsidP="00CF63E7">
      <w:pPr>
        <w:pStyle w:val="a1"/>
        <w:tabs>
          <w:tab w:val="num" w:pos="360"/>
        </w:tabs>
        <w:ind w:left="0" w:firstLine="709"/>
      </w:pPr>
      <w:r>
        <w:t>Сотрудники;</w:t>
      </w:r>
    </w:p>
    <w:p w14:paraId="6B536639" w14:textId="625658A1" w:rsidR="009F64B5" w:rsidRPr="00B0232E" w:rsidRDefault="009F64B5" w:rsidP="00F04D07">
      <w:pPr>
        <w:spacing w:before="240"/>
      </w:pPr>
      <w:r>
        <w:t>Пример того, как выглядит форма от лица кассира представлен</w:t>
      </w:r>
      <w:r w:rsidR="00CF077C">
        <w:t>а</w:t>
      </w:r>
      <w:r w:rsidR="005C54AC">
        <w:t xml:space="preserve"> на рисунке 8.</w:t>
      </w:r>
    </w:p>
    <w:p w14:paraId="78B1CA0F" w14:textId="6F3984B9" w:rsidR="00B0232E" w:rsidRDefault="00B0232E" w:rsidP="00B0232E">
      <w:pPr>
        <w:pStyle w:val="aff2"/>
        <w:keepNext/>
      </w:pPr>
      <w:r w:rsidRPr="00B0232E">
        <w:rPr>
          <w:lang w:val="en-US"/>
        </w:rPr>
        <w:drawing>
          <wp:inline distT="0" distB="0" distL="0" distR="0" wp14:anchorId="423BDD8A" wp14:editId="0DAECDD4">
            <wp:extent cx="5687219" cy="2629267"/>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19" cy="2629267"/>
                    </a:xfrm>
                    <a:prstGeom prst="rect">
                      <a:avLst/>
                    </a:prstGeom>
                  </pic:spPr>
                </pic:pic>
              </a:graphicData>
            </a:graphic>
          </wp:inline>
        </w:drawing>
      </w:r>
    </w:p>
    <w:p w14:paraId="3462DC8B" w14:textId="0A51D5F2" w:rsidR="00A04392" w:rsidRDefault="00B0232E" w:rsidP="00A04392">
      <w:pPr>
        <w:pStyle w:val="aff6"/>
      </w:pPr>
      <w:bookmarkStart w:id="53" w:name="_Ref200284618"/>
      <w:r>
        <w:t xml:space="preserve">Рисунок </w:t>
      </w:r>
      <w:r w:rsidR="000144DB">
        <w:fldChar w:fldCharType="begin"/>
      </w:r>
      <w:r w:rsidR="000144DB">
        <w:instrText xml:space="preserve"> SEQ Рисунок \* ARABIC </w:instrText>
      </w:r>
      <w:r w:rsidR="000144DB">
        <w:fldChar w:fldCharType="separate"/>
      </w:r>
      <w:r w:rsidR="00AE38EC">
        <w:rPr>
          <w:noProof/>
        </w:rPr>
        <w:t>8</w:t>
      </w:r>
      <w:r w:rsidR="000144DB">
        <w:rPr>
          <w:noProof/>
        </w:rPr>
        <w:fldChar w:fldCharType="end"/>
      </w:r>
      <w:bookmarkEnd w:id="53"/>
      <w:r w:rsidRPr="00B0232E">
        <w:t xml:space="preserve"> – </w:t>
      </w:r>
      <w:r>
        <w:t>форма выбора изменяемой таблицы от лица кассира</w:t>
      </w:r>
    </w:p>
    <w:p w14:paraId="334CA0C1" w14:textId="6488D8F0" w:rsidR="005C54AC" w:rsidRPr="00B0232E" w:rsidRDefault="005C54AC" w:rsidP="005C54AC">
      <w:r>
        <w:t>А основные задачи кассира выполняются на форме, изображенной на рисунке 9.</w:t>
      </w:r>
    </w:p>
    <w:p w14:paraId="00896DF9" w14:textId="77777777" w:rsidR="005C54AC" w:rsidRDefault="005C54AC" w:rsidP="00A04392">
      <w:pPr>
        <w:pStyle w:val="aff6"/>
      </w:pPr>
    </w:p>
    <w:p w14:paraId="590584C1" w14:textId="77777777" w:rsidR="00A04392" w:rsidRDefault="00A04392" w:rsidP="00A04392">
      <w:pPr>
        <w:pStyle w:val="aff2"/>
        <w:keepNext/>
      </w:pPr>
      <w:r w:rsidRPr="00A04392">
        <w:lastRenderedPageBreak/>
        <w:drawing>
          <wp:inline distT="0" distB="0" distL="0" distR="0" wp14:anchorId="7FA8C881" wp14:editId="15960360">
            <wp:extent cx="6040860" cy="3895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4840" cy="3898292"/>
                    </a:xfrm>
                    <a:prstGeom prst="rect">
                      <a:avLst/>
                    </a:prstGeom>
                  </pic:spPr>
                </pic:pic>
              </a:graphicData>
            </a:graphic>
          </wp:inline>
        </w:drawing>
      </w:r>
    </w:p>
    <w:p w14:paraId="37FB2980" w14:textId="70F75FCD" w:rsidR="00A04392" w:rsidRDefault="00A04392" w:rsidP="005C54AC">
      <w:pPr>
        <w:pStyle w:val="aff6"/>
      </w:pPr>
      <w:r w:rsidRPr="005C54AC">
        <w:t>Рисунок</w:t>
      </w:r>
      <w:r>
        <w:t xml:space="preserve"> </w:t>
      </w:r>
      <w:r w:rsidR="000144DB">
        <w:fldChar w:fldCharType="begin"/>
      </w:r>
      <w:r w:rsidR="000144DB">
        <w:instrText xml:space="preserve"> SEQ Рисунок \* ARABIC </w:instrText>
      </w:r>
      <w:r w:rsidR="000144DB">
        <w:fldChar w:fldCharType="separate"/>
      </w:r>
      <w:r w:rsidR="00AE38EC">
        <w:rPr>
          <w:noProof/>
        </w:rPr>
        <w:t>9</w:t>
      </w:r>
      <w:r w:rsidR="000144DB">
        <w:rPr>
          <w:noProof/>
        </w:rPr>
        <w:fldChar w:fldCharType="end"/>
      </w:r>
      <w:r w:rsidRPr="00AE38EC">
        <w:t xml:space="preserve"> – </w:t>
      </w:r>
      <w:r w:rsidR="00AE38EC">
        <w:t>основная форма кассира, форма билетов</w:t>
      </w:r>
    </w:p>
    <w:p w14:paraId="5D233BE6" w14:textId="088FDC4B" w:rsidR="005C54AC" w:rsidRPr="005C54AC" w:rsidRDefault="005C54AC" w:rsidP="005C54AC">
      <w:r>
        <w:t>Для организатора событий основные задачи вынесены на форму, показанную на рисунке 10.</w:t>
      </w:r>
    </w:p>
    <w:p w14:paraId="24538E63" w14:textId="77777777" w:rsidR="00AE38EC" w:rsidRDefault="00AE38EC" w:rsidP="00AE38EC">
      <w:pPr>
        <w:pStyle w:val="aff2"/>
        <w:keepNext/>
      </w:pPr>
      <w:r w:rsidRPr="00AE38EC">
        <w:drawing>
          <wp:inline distT="0" distB="0" distL="0" distR="0" wp14:anchorId="094BC6CB" wp14:editId="6518F7E8">
            <wp:extent cx="5940425" cy="2930525"/>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30525"/>
                    </a:xfrm>
                    <a:prstGeom prst="rect">
                      <a:avLst/>
                    </a:prstGeom>
                  </pic:spPr>
                </pic:pic>
              </a:graphicData>
            </a:graphic>
          </wp:inline>
        </w:drawing>
      </w:r>
    </w:p>
    <w:p w14:paraId="7AEC469E" w14:textId="1202D442" w:rsidR="00AE38EC" w:rsidRDefault="00AE38EC" w:rsidP="005C54AC">
      <w:pPr>
        <w:pStyle w:val="aff6"/>
      </w:pPr>
      <w:r>
        <w:t xml:space="preserve">Рисунок </w:t>
      </w:r>
      <w:r w:rsidR="000144DB">
        <w:fldChar w:fldCharType="begin"/>
      </w:r>
      <w:r w:rsidR="000144DB">
        <w:instrText xml:space="preserve"> SEQ Рисунок \* ARABIC </w:instrText>
      </w:r>
      <w:r w:rsidR="000144DB">
        <w:fldChar w:fldCharType="separate"/>
      </w:r>
      <w:r>
        <w:rPr>
          <w:noProof/>
        </w:rPr>
        <w:t>10</w:t>
      </w:r>
      <w:r w:rsidR="000144DB">
        <w:rPr>
          <w:noProof/>
        </w:rPr>
        <w:fldChar w:fldCharType="end"/>
      </w:r>
      <w:r>
        <w:t xml:space="preserve"> – </w:t>
      </w:r>
      <w:r w:rsidRPr="005C54AC">
        <w:t>основная</w:t>
      </w:r>
      <w:r>
        <w:t xml:space="preserve"> форма организатора событий, форма программ</w:t>
      </w:r>
    </w:p>
    <w:p w14:paraId="1195A57F" w14:textId="2FD3071F" w:rsidR="005C54AC" w:rsidRDefault="005C54AC" w:rsidP="005C54AC">
      <w:r>
        <w:lastRenderedPageBreak/>
        <w:t>Менеджер персонала в свою очередь в системе только руководит персоналом через форму, показанную на рисунке 11.</w:t>
      </w:r>
    </w:p>
    <w:p w14:paraId="040BA0BD" w14:textId="77777777" w:rsidR="00AE38EC" w:rsidRDefault="00AE38EC" w:rsidP="00AE38EC">
      <w:pPr>
        <w:pStyle w:val="aff2"/>
        <w:keepNext/>
      </w:pPr>
      <w:r w:rsidRPr="00AE38EC">
        <w:drawing>
          <wp:inline distT="0" distB="0" distL="0" distR="0" wp14:anchorId="221D50B4" wp14:editId="59ADD4C4">
            <wp:extent cx="4686954" cy="4658375"/>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954" cy="4658375"/>
                    </a:xfrm>
                    <a:prstGeom prst="rect">
                      <a:avLst/>
                    </a:prstGeom>
                  </pic:spPr>
                </pic:pic>
              </a:graphicData>
            </a:graphic>
          </wp:inline>
        </w:drawing>
      </w:r>
    </w:p>
    <w:p w14:paraId="418E18DB" w14:textId="4DC50E4C" w:rsidR="00AE38EC" w:rsidRDefault="00AE38EC" w:rsidP="005C54AC">
      <w:pPr>
        <w:pStyle w:val="aff6"/>
      </w:pPr>
      <w:r>
        <w:t xml:space="preserve">Рисунок </w:t>
      </w:r>
      <w:r w:rsidR="000144DB">
        <w:fldChar w:fldCharType="begin"/>
      </w:r>
      <w:r w:rsidR="000144DB">
        <w:instrText xml:space="preserve"> SEQ Рисунок \* ARABIC </w:instrText>
      </w:r>
      <w:r w:rsidR="000144DB">
        <w:fldChar w:fldCharType="separate"/>
      </w:r>
      <w:r>
        <w:rPr>
          <w:noProof/>
        </w:rPr>
        <w:t>11</w:t>
      </w:r>
      <w:r w:rsidR="000144DB">
        <w:rPr>
          <w:noProof/>
        </w:rPr>
        <w:fldChar w:fldCharType="end"/>
      </w:r>
      <w:r>
        <w:t xml:space="preserve"> – основная форма менеджера персонала, форма персонала</w:t>
      </w:r>
    </w:p>
    <w:p w14:paraId="1BC251E1" w14:textId="539B0789" w:rsidR="005C54AC" w:rsidRDefault="005C54AC" w:rsidP="005C54AC">
      <w:r>
        <w:t xml:space="preserve">Эксклюзивной для администратора формой можно считать форму пользователей системы, поскольку администратор имеет исключительное право доступа и работы с этой формой, которая отвечает за </w:t>
      </w:r>
      <w:r w:rsidR="00803EDE">
        <w:t>перечень пользователей, их роли, логины и пароли. Форма изменения пользователей системы показана на рисунке 12.</w:t>
      </w:r>
    </w:p>
    <w:p w14:paraId="0E939FBC" w14:textId="77777777" w:rsidR="00AE38EC" w:rsidRDefault="00AE38EC" w:rsidP="00AE38EC">
      <w:pPr>
        <w:pStyle w:val="aff2"/>
        <w:keepNext/>
      </w:pPr>
      <w:r w:rsidRPr="00AE38EC">
        <w:lastRenderedPageBreak/>
        <w:drawing>
          <wp:inline distT="0" distB="0" distL="0" distR="0" wp14:anchorId="4F866125" wp14:editId="7149A8DF">
            <wp:extent cx="4382112" cy="478221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2112" cy="4782217"/>
                    </a:xfrm>
                    <a:prstGeom prst="rect">
                      <a:avLst/>
                    </a:prstGeom>
                  </pic:spPr>
                </pic:pic>
              </a:graphicData>
            </a:graphic>
          </wp:inline>
        </w:drawing>
      </w:r>
    </w:p>
    <w:p w14:paraId="056F570E" w14:textId="0AF348EB" w:rsidR="00AE38EC" w:rsidRPr="00AE38EC" w:rsidRDefault="00AE38EC" w:rsidP="00AE38EC">
      <w:pPr>
        <w:pStyle w:val="af4"/>
        <w:jc w:val="center"/>
      </w:pPr>
      <w:r>
        <w:t xml:space="preserve">Рисунок </w:t>
      </w:r>
      <w:r w:rsidR="000144DB">
        <w:fldChar w:fldCharType="begin"/>
      </w:r>
      <w:r w:rsidR="000144DB">
        <w:instrText xml:space="preserve"> SEQ Рисунок \* ARABIC </w:instrText>
      </w:r>
      <w:r w:rsidR="000144DB">
        <w:fldChar w:fldCharType="separate"/>
      </w:r>
      <w:r>
        <w:rPr>
          <w:noProof/>
        </w:rPr>
        <w:t>12</w:t>
      </w:r>
      <w:r w:rsidR="000144DB">
        <w:rPr>
          <w:noProof/>
        </w:rPr>
        <w:fldChar w:fldCharType="end"/>
      </w:r>
      <w:r>
        <w:t xml:space="preserve"> – форма</w:t>
      </w:r>
      <w:r w:rsidR="005C54AC">
        <w:t>, предназначенная</w:t>
      </w:r>
      <w:r>
        <w:t xml:space="preserve"> исключительно для администратора, форма пользователей системы.</w:t>
      </w:r>
    </w:p>
    <w:p w14:paraId="055DB1E4" w14:textId="767E1CFD" w:rsidR="009F64B5" w:rsidRDefault="009F64B5">
      <w:pPr>
        <w:spacing w:after="160" w:line="259" w:lineRule="auto"/>
        <w:ind w:firstLine="0"/>
        <w:contextualSpacing w:val="0"/>
        <w:jc w:val="left"/>
      </w:pPr>
      <w:r>
        <w:br w:type="page"/>
      </w:r>
    </w:p>
    <w:p w14:paraId="22F8B07A" w14:textId="13862214" w:rsidR="005367BC" w:rsidRDefault="005367BC" w:rsidP="00481646">
      <w:pPr>
        <w:pStyle w:val="20"/>
      </w:pPr>
      <w:bookmarkStart w:id="54" w:name="_Toc200297966"/>
      <w:bookmarkStart w:id="55" w:name="_Toc200557888"/>
      <w:r>
        <w:lastRenderedPageBreak/>
        <w:t>Инструкция</w:t>
      </w:r>
      <w:r w:rsidR="007528C8">
        <w:t xml:space="preserve"> </w:t>
      </w:r>
      <w:r>
        <w:t>пользователя</w:t>
      </w:r>
      <w:bookmarkEnd w:id="54"/>
      <w:bookmarkEnd w:id="55"/>
    </w:p>
    <w:p w14:paraId="1BD60D45" w14:textId="4DE912B7" w:rsidR="009F64B5" w:rsidRDefault="009F64B5" w:rsidP="009F64B5">
      <w:r>
        <w:t xml:space="preserve">При первом запуске системы по умолчанию доступен только один пользователь – логин: </w:t>
      </w:r>
      <w:r>
        <w:rPr>
          <w:lang w:val="en-US"/>
        </w:rPr>
        <w:t>admin</w:t>
      </w:r>
      <w:r>
        <w:t xml:space="preserve">, пароль: </w:t>
      </w:r>
      <w:r>
        <w:rPr>
          <w:lang w:val="en-US"/>
        </w:rPr>
        <w:t>admin</w:t>
      </w:r>
      <w:r w:rsidRPr="009F64B5">
        <w:t>12</w:t>
      </w:r>
      <w:r>
        <w:t>3</w:t>
      </w:r>
      <w:r w:rsidRPr="009F64B5">
        <w:t xml:space="preserve">. </w:t>
      </w:r>
      <w:r>
        <w:t xml:space="preserve">Введите на странице авторизации </w:t>
      </w:r>
      <w:r>
        <w:rPr>
          <w:lang w:val="en-US"/>
        </w:rPr>
        <w:t>admin</w:t>
      </w:r>
      <w:r>
        <w:t xml:space="preserve"> в поле логин и </w:t>
      </w:r>
      <w:r>
        <w:rPr>
          <w:lang w:val="en-US"/>
        </w:rPr>
        <w:t>admin</w:t>
      </w:r>
      <w:r w:rsidRPr="009F64B5">
        <w:t>12</w:t>
      </w:r>
      <w:r>
        <w:t>3 в поле пароль</w:t>
      </w:r>
      <w:r w:rsidR="000C6427">
        <w:t xml:space="preserve">. Нажмите кнопку «Вход». </w:t>
      </w:r>
      <w:r w:rsidR="003D3B3A">
        <w:t>Откроется</w:t>
      </w:r>
      <w:r w:rsidR="000C6427">
        <w:t xml:space="preserve"> форма выбора изменяемой таблицы. Откройте таблицу пользователей, нажатием кнопки «Регистрация пользователей системы». Откроется форма </w:t>
      </w:r>
      <w:r w:rsidR="003D3B3A">
        <w:t>«</w:t>
      </w:r>
      <w:r w:rsidR="000C6427">
        <w:t>Изменение пользователей системы</w:t>
      </w:r>
      <w:r w:rsidR="003D3B3A">
        <w:t>»</w:t>
      </w:r>
      <w:r w:rsidR="00365F37">
        <w:t xml:space="preserve"> (</w:t>
      </w:r>
      <w:r w:rsidR="00365F37">
        <w:rPr>
          <w:lang w:val="en-US"/>
        </w:rPr>
        <w:fldChar w:fldCharType="begin"/>
      </w:r>
      <w:r w:rsidR="00365F37" w:rsidRPr="00A125F8">
        <w:instrText xml:space="preserve"> </w:instrText>
      </w:r>
      <w:r w:rsidR="00365F37">
        <w:rPr>
          <w:lang w:val="en-US"/>
        </w:rPr>
        <w:instrText>REF</w:instrText>
      </w:r>
      <w:r w:rsidR="00365F37" w:rsidRPr="00A125F8">
        <w:instrText xml:space="preserve">  _</w:instrText>
      </w:r>
      <w:r w:rsidR="00365F37">
        <w:rPr>
          <w:lang w:val="en-US"/>
        </w:rPr>
        <w:instrText>Ref</w:instrText>
      </w:r>
      <w:r w:rsidR="00365F37" w:rsidRPr="00A125F8">
        <w:instrText xml:space="preserve">200285349 \* </w:instrText>
      </w:r>
      <w:r w:rsidR="00365F37">
        <w:rPr>
          <w:lang w:val="en-US"/>
        </w:rPr>
        <w:instrText>Lower</w:instrText>
      </w:r>
      <w:r w:rsidR="00365F37" w:rsidRPr="00A125F8">
        <w:instrText xml:space="preserve"> \</w:instrText>
      </w:r>
      <w:r w:rsidR="00365F37">
        <w:rPr>
          <w:lang w:val="en-US"/>
        </w:rPr>
        <w:instrText>h</w:instrText>
      </w:r>
      <w:r w:rsidR="00365F37" w:rsidRPr="00A125F8">
        <w:instrText xml:space="preserve"> </w:instrText>
      </w:r>
      <w:r w:rsidR="00365F37">
        <w:rPr>
          <w:lang w:val="en-US"/>
        </w:rPr>
      </w:r>
      <w:r w:rsidR="00365F37">
        <w:rPr>
          <w:lang w:val="en-US"/>
        </w:rPr>
        <w:fldChar w:fldCharType="separate"/>
      </w:r>
      <w:r w:rsidR="000470CA">
        <w:t xml:space="preserve">рисунок </w:t>
      </w:r>
      <w:r w:rsidR="000470CA">
        <w:rPr>
          <w:noProof/>
        </w:rPr>
        <w:t>9</w:t>
      </w:r>
      <w:r w:rsidR="00365F37">
        <w:rPr>
          <w:lang w:val="en-US"/>
        </w:rPr>
        <w:fldChar w:fldCharType="end"/>
      </w:r>
      <w:r w:rsidR="00365F37">
        <w:t>)</w:t>
      </w:r>
      <w:r w:rsidR="003D3B3A">
        <w:t xml:space="preserve">, выберите пользователя </w:t>
      </w:r>
      <w:r w:rsidR="003D3B3A">
        <w:rPr>
          <w:lang w:val="en-US"/>
        </w:rPr>
        <w:t>admin</w:t>
      </w:r>
      <w:r w:rsidR="003D3B3A">
        <w:t>, нажатием на строку с его логином в таблице снизу</w:t>
      </w:r>
      <w:r w:rsidR="003D3B3A" w:rsidRPr="003D3B3A">
        <w:t xml:space="preserve"> </w:t>
      </w:r>
      <w:r w:rsidR="003D3B3A">
        <w:t>и введите новый надёжный пароль в поле пароль, а затем нажмите кнопку «Изменить пароль для выбранного пользователя». Таким образом</w:t>
      </w:r>
      <w:r w:rsidR="00365F37">
        <w:t xml:space="preserve"> у пользователя </w:t>
      </w:r>
      <w:r w:rsidR="00365F37">
        <w:rPr>
          <w:lang w:val="en-US"/>
        </w:rPr>
        <w:t>admin</w:t>
      </w:r>
      <w:r w:rsidR="00365F37" w:rsidRPr="00365F37">
        <w:t xml:space="preserve"> </w:t>
      </w:r>
      <w:r w:rsidR="00365F37">
        <w:t>будет новый пароль, который был установлен в поле пароль. Далее следует добавить других пользователей системы, для этого необходимо вводить логины в поле «логин», пароли в поле Пароль и выбирать права доступа из выпадающего списка «Права доступа» для каждого из требуемых под нужды предприятия пользователя. Все введённые логины должны быть уникальны.</w:t>
      </w:r>
    </w:p>
    <w:p w14:paraId="7E189FDB" w14:textId="056461AE" w:rsidR="000C6427" w:rsidRDefault="003D3B3A" w:rsidP="000C6427">
      <w:pPr>
        <w:pStyle w:val="aff2"/>
        <w:keepNext/>
      </w:pPr>
      <w:r w:rsidRPr="003D3B3A">
        <w:lastRenderedPageBreak/>
        <w:drawing>
          <wp:inline distT="0" distB="0" distL="0" distR="0" wp14:anchorId="770404CF" wp14:editId="7172375C">
            <wp:extent cx="4382112" cy="4782217"/>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2112" cy="4782217"/>
                    </a:xfrm>
                    <a:prstGeom prst="rect">
                      <a:avLst/>
                    </a:prstGeom>
                  </pic:spPr>
                </pic:pic>
              </a:graphicData>
            </a:graphic>
          </wp:inline>
        </w:drawing>
      </w:r>
    </w:p>
    <w:p w14:paraId="2C87C14B" w14:textId="61018594" w:rsidR="000C6427" w:rsidRDefault="000C6427" w:rsidP="001A0FB2">
      <w:pPr>
        <w:pStyle w:val="aff6"/>
      </w:pPr>
      <w:bookmarkStart w:id="56" w:name="_Ref200285349"/>
      <w:r>
        <w:t xml:space="preserve">Рисунок </w:t>
      </w:r>
      <w:r w:rsidR="000144DB">
        <w:fldChar w:fldCharType="begin"/>
      </w:r>
      <w:r w:rsidR="000144DB">
        <w:instrText xml:space="preserve"> SEQ Рисунок \* ARABIC </w:instrText>
      </w:r>
      <w:r w:rsidR="000144DB">
        <w:fldChar w:fldCharType="separate"/>
      </w:r>
      <w:r w:rsidR="005C54AC">
        <w:rPr>
          <w:noProof/>
        </w:rPr>
        <w:t>13</w:t>
      </w:r>
      <w:r w:rsidR="000144DB">
        <w:rPr>
          <w:noProof/>
        </w:rPr>
        <w:fldChar w:fldCharType="end"/>
      </w:r>
      <w:bookmarkEnd w:id="56"/>
      <w:r>
        <w:t xml:space="preserve"> – форма регистрации новых пользователей.</w:t>
      </w:r>
    </w:p>
    <w:p w14:paraId="5976DA35" w14:textId="77777777" w:rsidR="00472A37" w:rsidRDefault="00472A37" w:rsidP="00472A37">
      <w:r>
        <w:t>После того, как все требуемые пользователи были добавлены в систему следует начать заполнение самой системы данными. Поскольку одни данные зависят от других следует заполнять таблицы в следующем порядке:</w:t>
      </w:r>
    </w:p>
    <w:p w14:paraId="3F9E0D94" w14:textId="77777777" w:rsidR="00472A37" w:rsidRDefault="00472A37" w:rsidP="00F04D07">
      <w:pPr>
        <w:pStyle w:val="a0"/>
        <w:numPr>
          <w:ilvl w:val="1"/>
          <w:numId w:val="8"/>
        </w:numPr>
        <w:tabs>
          <w:tab w:val="left" w:pos="1134"/>
        </w:tabs>
        <w:spacing w:after="0" w:line="360" w:lineRule="auto"/>
        <w:ind w:left="0" w:firstLine="709"/>
      </w:pPr>
      <w:r>
        <w:t>Сотрудники, Сцены, Роли, Покупатели, Промокоды, Жанры (доступно изменение из формы сценариев);</w:t>
      </w:r>
    </w:p>
    <w:p w14:paraId="2D7BB6F1" w14:textId="77777777" w:rsidR="00472A37" w:rsidRDefault="00472A37" w:rsidP="00F04D07">
      <w:pPr>
        <w:pStyle w:val="a0"/>
        <w:numPr>
          <w:ilvl w:val="1"/>
          <w:numId w:val="8"/>
        </w:numPr>
        <w:tabs>
          <w:tab w:val="left" w:pos="1134"/>
        </w:tabs>
        <w:spacing w:after="0" w:line="360" w:lineRule="auto"/>
        <w:ind w:left="0" w:firstLine="709"/>
      </w:pPr>
      <w:r>
        <w:t>Сценарии;</w:t>
      </w:r>
    </w:p>
    <w:p w14:paraId="7E25FCA9" w14:textId="77777777" w:rsidR="00472A37" w:rsidRDefault="00472A37" w:rsidP="00F04D07">
      <w:pPr>
        <w:pStyle w:val="a0"/>
        <w:numPr>
          <w:ilvl w:val="1"/>
          <w:numId w:val="8"/>
        </w:numPr>
        <w:tabs>
          <w:tab w:val="left" w:pos="1134"/>
        </w:tabs>
        <w:spacing w:after="0" w:line="360" w:lineRule="auto"/>
        <w:ind w:left="0" w:firstLine="709"/>
      </w:pPr>
      <w:r>
        <w:t>Программы;</w:t>
      </w:r>
    </w:p>
    <w:p w14:paraId="125AD9AE" w14:textId="77777777" w:rsidR="00472A37" w:rsidRPr="00A125F8" w:rsidRDefault="00472A37" w:rsidP="00F04D07">
      <w:pPr>
        <w:pStyle w:val="a0"/>
        <w:numPr>
          <w:ilvl w:val="1"/>
          <w:numId w:val="8"/>
        </w:numPr>
        <w:tabs>
          <w:tab w:val="left" w:pos="1134"/>
        </w:tabs>
        <w:spacing w:after="240" w:line="360" w:lineRule="auto"/>
        <w:ind w:left="0" w:firstLine="709"/>
      </w:pPr>
      <w:r>
        <w:t>Билеты, Актёрский состав программ (доступно изменение, если на форме изменения программ открыть «изменение актёрского состава для выбранной программы»);</w:t>
      </w:r>
    </w:p>
    <w:p w14:paraId="74F44137" w14:textId="4ED1B6A0" w:rsidR="00472A37" w:rsidRDefault="00472A37">
      <w:pPr>
        <w:spacing w:after="160" w:line="259" w:lineRule="auto"/>
        <w:ind w:firstLine="0"/>
        <w:contextualSpacing w:val="0"/>
        <w:jc w:val="left"/>
      </w:pPr>
      <w:r>
        <w:br w:type="page"/>
      </w:r>
    </w:p>
    <w:p w14:paraId="6FF1AAFC" w14:textId="3656CD94" w:rsidR="005367BC" w:rsidRDefault="005367BC" w:rsidP="00481646">
      <w:pPr>
        <w:pStyle w:val="20"/>
      </w:pPr>
      <w:bookmarkStart w:id="57" w:name="_Toc200297967"/>
      <w:bookmarkStart w:id="58" w:name="_Toc200557889"/>
      <w:r>
        <w:lastRenderedPageBreak/>
        <w:t>Тестирование</w:t>
      </w:r>
      <w:bookmarkEnd w:id="57"/>
      <w:bookmarkEnd w:id="58"/>
    </w:p>
    <w:p w14:paraId="3B198327" w14:textId="0AD1A25E" w:rsidR="006F7690" w:rsidRDefault="006F7690" w:rsidP="006F7690">
      <w:r>
        <w:t>Тестирование информационной системы осуществляется через протокол испытаний, представленный ниже. (</w:t>
      </w:r>
      <w:r>
        <w:fldChar w:fldCharType="begin"/>
      </w:r>
      <w:r>
        <w:instrText xml:space="preserve"> REF _Ref200291446 \h </w:instrText>
      </w:r>
      <w:r>
        <w:fldChar w:fldCharType="separate"/>
      </w:r>
      <w:r w:rsidR="005C54AC" w:rsidRPr="001A0FB2">
        <w:t>Таблица</w:t>
      </w:r>
      <w:r w:rsidR="005C54AC">
        <w:t xml:space="preserve"> </w:t>
      </w:r>
      <w:r w:rsidR="005C54AC">
        <w:rPr>
          <w:noProof/>
        </w:rPr>
        <w:t>2</w:t>
      </w:r>
      <w:r>
        <w:fldChar w:fldCharType="end"/>
      </w:r>
      <w:r>
        <w:t>)</w:t>
      </w:r>
    </w:p>
    <w:p w14:paraId="6047D564" w14:textId="516FF3A1" w:rsidR="006F7690" w:rsidRPr="006F7690" w:rsidRDefault="006F7690" w:rsidP="00CF63E7">
      <w:pPr>
        <w:pStyle w:val="aff8"/>
        <w:spacing w:after="240"/>
        <w:ind w:firstLine="0"/>
      </w:pPr>
      <w:bookmarkStart w:id="59" w:name="_Ref200291446"/>
      <w:r w:rsidRPr="001A0FB2">
        <w:t>Таблица</w:t>
      </w:r>
      <w:r>
        <w:t xml:space="preserve"> </w:t>
      </w:r>
      <w:r w:rsidR="000144DB">
        <w:fldChar w:fldCharType="begin"/>
      </w:r>
      <w:r w:rsidR="000144DB">
        <w:instrText xml:space="preserve"> SEQ Таблица \* ARABIC </w:instrText>
      </w:r>
      <w:r w:rsidR="000144DB">
        <w:fldChar w:fldCharType="separate"/>
      </w:r>
      <w:r w:rsidR="005C54AC">
        <w:rPr>
          <w:noProof/>
        </w:rPr>
        <w:t>2</w:t>
      </w:r>
      <w:r w:rsidR="000144DB">
        <w:rPr>
          <w:noProof/>
        </w:rPr>
        <w:fldChar w:fldCharType="end"/>
      </w:r>
      <w:bookmarkEnd w:id="59"/>
      <w:r>
        <w:t xml:space="preserve"> – Протокол испытаний информационной системы системы</w:t>
      </w:r>
    </w:p>
    <w:tbl>
      <w:tblPr>
        <w:tblStyle w:val="af2"/>
        <w:tblW w:w="0" w:type="auto"/>
        <w:tblLook w:val="04A0" w:firstRow="1" w:lastRow="0" w:firstColumn="1" w:lastColumn="0" w:noHBand="0" w:noVBand="1"/>
      </w:tblPr>
      <w:tblGrid>
        <w:gridCol w:w="2122"/>
        <w:gridCol w:w="2949"/>
        <w:gridCol w:w="2954"/>
        <w:gridCol w:w="1320"/>
      </w:tblGrid>
      <w:tr w:rsidR="006F7690" w:rsidRPr="00CF63E7" w14:paraId="1B0E3987" w14:textId="77777777" w:rsidTr="00CF63E7">
        <w:tc>
          <w:tcPr>
            <w:tcW w:w="2122" w:type="dxa"/>
          </w:tcPr>
          <w:p w14:paraId="583C722C" w14:textId="0D6DC897" w:rsidR="006F7690" w:rsidRPr="00CF63E7" w:rsidRDefault="006F7690" w:rsidP="006F7690">
            <w:pPr>
              <w:ind w:firstLine="0"/>
              <w:rPr>
                <w:rFonts w:ascii="Times New Roman" w:hAnsi="Times New Roman" w:cs="Times New Roman"/>
                <w:sz w:val="24"/>
                <w:szCs w:val="24"/>
              </w:rPr>
            </w:pPr>
            <w:r w:rsidRPr="00CF63E7">
              <w:rPr>
                <w:rFonts w:ascii="Times New Roman" w:hAnsi="Times New Roman" w:cs="Times New Roman"/>
                <w:sz w:val="24"/>
                <w:szCs w:val="24"/>
              </w:rPr>
              <w:t>Номер и название испытания</w:t>
            </w:r>
          </w:p>
        </w:tc>
        <w:tc>
          <w:tcPr>
            <w:tcW w:w="2949" w:type="dxa"/>
          </w:tcPr>
          <w:p w14:paraId="21F4F18E" w14:textId="63E77126" w:rsidR="006F7690" w:rsidRPr="00CF63E7" w:rsidRDefault="006F7690" w:rsidP="006F7690">
            <w:pPr>
              <w:ind w:firstLine="0"/>
              <w:rPr>
                <w:rFonts w:ascii="Times New Roman" w:hAnsi="Times New Roman" w:cs="Times New Roman"/>
                <w:sz w:val="24"/>
                <w:szCs w:val="24"/>
              </w:rPr>
            </w:pPr>
            <w:r w:rsidRPr="00CF63E7">
              <w:rPr>
                <w:rFonts w:ascii="Times New Roman" w:hAnsi="Times New Roman" w:cs="Times New Roman"/>
                <w:sz w:val="24"/>
                <w:szCs w:val="24"/>
              </w:rPr>
              <w:t>Осуществляемые в процессе испытания действия</w:t>
            </w:r>
          </w:p>
        </w:tc>
        <w:tc>
          <w:tcPr>
            <w:tcW w:w="2954" w:type="dxa"/>
          </w:tcPr>
          <w:p w14:paraId="4CE399D2" w14:textId="480FC7FE" w:rsidR="006F7690" w:rsidRPr="00CF63E7" w:rsidRDefault="006F7690" w:rsidP="006F7690">
            <w:pPr>
              <w:ind w:firstLine="0"/>
              <w:rPr>
                <w:rFonts w:ascii="Times New Roman" w:hAnsi="Times New Roman" w:cs="Times New Roman"/>
                <w:sz w:val="24"/>
                <w:szCs w:val="24"/>
              </w:rPr>
            </w:pPr>
            <w:r w:rsidRPr="00CF63E7">
              <w:rPr>
                <w:rFonts w:ascii="Times New Roman" w:hAnsi="Times New Roman" w:cs="Times New Roman"/>
                <w:sz w:val="24"/>
                <w:szCs w:val="24"/>
              </w:rPr>
              <w:t>Ожидаемые результаты</w:t>
            </w:r>
          </w:p>
        </w:tc>
        <w:tc>
          <w:tcPr>
            <w:tcW w:w="236" w:type="dxa"/>
          </w:tcPr>
          <w:p w14:paraId="5290E0D5" w14:textId="530023F1" w:rsidR="006F7690" w:rsidRPr="00CF63E7" w:rsidRDefault="007E19F9" w:rsidP="006F7690">
            <w:pPr>
              <w:ind w:firstLine="0"/>
              <w:rPr>
                <w:rFonts w:ascii="Times New Roman" w:hAnsi="Times New Roman" w:cs="Times New Roman"/>
                <w:sz w:val="24"/>
                <w:szCs w:val="24"/>
              </w:rPr>
            </w:pPr>
            <w:r w:rsidRPr="00CF63E7">
              <w:rPr>
                <w:rFonts w:ascii="Times New Roman" w:hAnsi="Times New Roman" w:cs="Times New Roman"/>
                <w:sz w:val="24"/>
                <w:szCs w:val="24"/>
              </w:rPr>
              <w:t>Результат испытания</w:t>
            </w:r>
          </w:p>
        </w:tc>
      </w:tr>
      <w:tr w:rsidR="006F7690" w:rsidRPr="00CF63E7" w14:paraId="751A5D7E" w14:textId="77777777" w:rsidTr="00CF63E7">
        <w:tc>
          <w:tcPr>
            <w:tcW w:w="2122" w:type="dxa"/>
          </w:tcPr>
          <w:p w14:paraId="0BC1A3F9" w14:textId="6C7091CB" w:rsidR="006F7690" w:rsidRPr="00CF63E7" w:rsidRDefault="006F7690"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1. Способность программы обеспечить контроль ввода пустых полей</w:t>
            </w:r>
            <w:r w:rsidR="001A0FB2" w:rsidRPr="00CF63E7">
              <w:rPr>
                <w:rFonts w:ascii="Times New Roman" w:hAnsi="Times New Roman" w:cs="Times New Roman"/>
                <w:sz w:val="24"/>
                <w:szCs w:val="24"/>
              </w:rPr>
              <w:t>.</w:t>
            </w:r>
          </w:p>
        </w:tc>
        <w:tc>
          <w:tcPr>
            <w:tcW w:w="2949" w:type="dxa"/>
          </w:tcPr>
          <w:p w14:paraId="52ED34F1" w14:textId="77777777" w:rsidR="006F7690" w:rsidRPr="00CF63E7" w:rsidRDefault="006F7690"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Открыть форму изменения сценария.</w:t>
            </w:r>
          </w:p>
          <w:p w14:paraId="632F9C63" w14:textId="6DD9805C" w:rsidR="006F7690" w:rsidRPr="00CF63E7" w:rsidRDefault="006F7690"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Если поле название не пусто, то убрать текс</w:t>
            </w:r>
            <w:r w:rsidR="00437EAA" w:rsidRPr="00CF63E7">
              <w:rPr>
                <w:rFonts w:ascii="Times New Roman" w:hAnsi="Times New Roman" w:cs="Times New Roman"/>
                <w:sz w:val="24"/>
                <w:szCs w:val="24"/>
              </w:rPr>
              <w:t>т</w:t>
            </w:r>
            <w:r w:rsidRPr="00CF63E7">
              <w:rPr>
                <w:rFonts w:ascii="Times New Roman" w:hAnsi="Times New Roman" w:cs="Times New Roman"/>
                <w:sz w:val="24"/>
                <w:szCs w:val="24"/>
              </w:rPr>
              <w:t xml:space="preserve"> из поля.</w:t>
            </w:r>
          </w:p>
          <w:p w14:paraId="1EBC3637" w14:textId="42BE554F" w:rsidR="007E19F9" w:rsidRPr="00CF63E7" w:rsidRDefault="007E19F9"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Нажать кнопку «добавить»</w:t>
            </w:r>
          </w:p>
        </w:tc>
        <w:tc>
          <w:tcPr>
            <w:tcW w:w="2954" w:type="dxa"/>
          </w:tcPr>
          <w:p w14:paraId="7A81207F" w14:textId="70A65AAC" w:rsidR="006F7690" w:rsidRPr="00CF63E7" w:rsidRDefault="007E19F9"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 xml:space="preserve">Новый сценарий не будет добавлен, а пользователю будет </w:t>
            </w:r>
            <w:r w:rsidR="00437EAA" w:rsidRPr="00CF63E7">
              <w:rPr>
                <w:rFonts w:ascii="Times New Roman" w:hAnsi="Times New Roman" w:cs="Times New Roman"/>
                <w:sz w:val="24"/>
                <w:szCs w:val="24"/>
              </w:rPr>
              <w:t>выведено</w:t>
            </w:r>
            <w:r w:rsidRPr="00CF63E7">
              <w:rPr>
                <w:rFonts w:ascii="Times New Roman" w:hAnsi="Times New Roman" w:cs="Times New Roman"/>
                <w:sz w:val="24"/>
                <w:szCs w:val="24"/>
              </w:rPr>
              <w:t xml:space="preserve"> сообщение об ошибки:</w:t>
            </w:r>
          </w:p>
          <w:p w14:paraId="35789CA5" w14:textId="26546EFB" w:rsidR="007E19F9" w:rsidRPr="00CF63E7" w:rsidRDefault="007E19F9"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«Название сценария пусто. Введите другое название»</w:t>
            </w:r>
          </w:p>
        </w:tc>
        <w:tc>
          <w:tcPr>
            <w:tcW w:w="236" w:type="dxa"/>
          </w:tcPr>
          <w:p w14:paraId="73B48E6B" w14:textId="77777777" w:rsidR="006F7690" w:rsidRPr="00CF63E7" w:rsidRDefault="007E19F9"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Пройден.</w:t>
            </w:r>
          </w:p>
          <w:p w14:paraId="6F1E3669" w14:textId="6A4F9641" w:rsidR="007E19F9" w:rsidRPr="00CF63E7" w:rsidRDefault="007E19F9"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 xml:space="preserve">См. </w:t>
            </w:r>
            <w:r w:rsidRPr="00CF63E7">
              <w:rPr>
                <w:rFonts w:cs="Times New Roman"/>
                <w:sz w:val="24"/>
                <w:szCs w:val="24"/>
              </w:rPr>
              <w:fldChar w:fldCharType="begin"/>
            </w:r>
            <w:r w:rsidRPr="00CF63E7">
              <w:rPr>
                <w:rFonts w:ascii="Times New Roman" w:hAnsi="Times New Roman" w:cs="Times New Roman"/>
                <w:sz w:val="24"/>
                <w:szCs w:val="24"/>
              </w:rPr>
              <w:instrText xml:space="preserve"> REF  _Ref200292367 \* Lower \h </w:instrText>
            </w:r>
            <w:r w:rsidR="00CF63E7" w:rsidRPr="00CF63E7">
              <w:rPr>
                <w:rFonts w:ascii="Times New Roman" w:hAnsi="Times New Roman" w:cs="Times New Roman"/>
                <w:sz w:val="24"/>
                <w:szCs w:val="24"/>
              </w:rPr>
              <w:instrText xml:space="preserve"> \* MERGEFORMAT </w:instrText>
            </w:r>
            <w:r w:rsidRPr="00CF63E7">
              <w:rPr>
                <w:rFonts w:cs="Times New Roman"/>
                <w:sz w:val="24"/>
                <w:szCs w:val="24"/>
              </w:rPr>
            </w:r>
            <w:r w:rsidRPr="00CF63E7">
              <w:rPr>
                <w:rFonts w:cs="Times New Roman"/>
                <w:sz w:val="24"/>
                <w:szCs w:val="24"/>
              </w:rPr>
              <w:fldChar w:fldCharType="separate"/>
            </w:r>
            <w:r w:rsidR="005C54AC" w:rsidRPr="005C54AC">
              <w:rPr>
                <w:rFonts w:ascii="Times New Roman" w:hAnsi="Times New Roman" w:cs="Times New Roman"/>
                <w:sz w:val="24"/>
                <w:szCs w:val="24"/>
              </w:rPr>
              <w:t xml:space="preserve">рисунок </w:t>
            </w:r>
            <w:r w:rsidR="005C54AC" w:rsidRPr="005C54AC">
              <w:rPr>
                <w:rFonts w:ascii="Times New Roman" w:hAnsi="Times New Roman" w:cs="Times New Roman"/>
                <w:noProof/>
                <w:sz w:val="24"/>
                <w:szCs w:val="24"/>
              </w:rPr>
              <w:t>14</w:t>
            </w:r>
            <w:r w:rsidRPr="00CF63E7">
              <w:rPr>
                <w:rFonts w:cs="Times New Roman"/>
                <w:sz w:val="24"/>
                <w:szCs w:val="24"/>
              </w:rPr>
              <w:fldChar w:fldCharType="end"/>
            </w:r>
          </w:p>
        </w:tc>
      </w:tr>
      <w:tr w:rsidR="006F7690" w:rsidRPr="00CF63E7" w14:paraId="0D4D170B" w14:textId="77777777" w:rsidTr="00CF63E7">
        <w:tc>
          <w:tcPr>
            <w:tcW w:w="2122" w:type="dxa"/>
          </w:tcPr>
          <w:p w14:paraId="0F8194A7" w14:textId="6CAC5113" w:rsidR="006F7690" w:rsidRPr="00CF63E7" w:rsidRDefault="007E19F9"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2. Способность программы не допустить блокировку системы из-за удаления всех пользователей.</w:t>
            </w:r>
          </w:p>
        </w:tc>
        <w:tc>
          <w:tcPr>
            <w:tcW w:w="2949" w:type="dxa"/>
          </w:tcPr>
          <w:p w14:paraId="2B5493B4" w14:textId="569DE916" w:rsidR="006F7690" w:rsidRPr="00CF63E7" w:rsidRDefault="00437EAA"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Войти как администратор (например</w:t>
            </w:r>
            <w:r w:rsidR="00F04D07" w:rsidRPr="00F04D07">
              <w:rPr>
                <w:rFonts w:ascii="Times New Roman" w:hAnsi="Times New Roman" w:cs="Times New Roman"/>
                <w:sz w:val="24"/>
                <w:szCs w:val="24"/>
              </w:rPr>
              <w:t>,</w:t>
            </w:r>
            <w:r w:rsidRPr="00CF63E7">
              <w:rPr>
                <w:rFonts w:ascii="Times New Roman" w:hAnsi="Times New Roman" w:cs="Times New Roman"/>
                <w:sz w:val="24"/>
                <w:szCs w:val="24"/>
              </w:rPr>
              <w:t xml:space="preserve"> под логином </w:t>
            </w:r>
            <w:r w:rsidRPr="00CF63E7">
              <w:rPr>
                <w:rFonts w:ascii="Times New Roman" w:hAnsi="Times New Roman" w:cs="Times New Roman"/>
                <w:sz w:val="24"/>
                <w:szCs w:val="24"/>
                <w:lang w:val="en-US"/>
              </w:rPr>
              <w:t>admin</w:t>
            </w:r>
            <w:r w:rsidRPr="00CF63E7">
              <w:rPr>
                <w:rFonts w:ascii="Times New Roman" w:hAnsi="Times New Roman" w:cs="Times New Roman"/>
                <w:sz w:val="24"/>
                <w:szCs w:val="24"/>
              </w:rPr>
              <w:t>) и открыть форму изменения пользователей.</w:t>
            </w:r>
          </w:p>
          <w:p w14:paraId="7930711A" w14:textId="1E011D05" w:rsidR="00437EAA" w:rsidRPr="00CF63E7" w:rsidRDefault="00437EAA"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 xml:space="preserve">Выбрать пользователя, под которым осуществлён вход в систему (например, </w:t>
            </w:r>
            <w:r w:rsidRPr="00CF63E7">
              <w:rPr>
                <w:rFonts w:ascii="Times New Roman" w:hAnsi="Times New Roman" w:cs="Times New Roman"/>
                <w:sz w:val="24"/>
                <w:szCs w:val="24"/>
                <w:lang w:val="en-US"/>
              </w:rPr>
              <w:t>admin</w:t>
            </w:r>
            <w:r w:rsidRPr="00CF63E7">
              <w:rPr>
                <w:rFonts w:ascii="Times New Roman" w:hAnsi="Times New Roman" w:cs="Times New Roman"/>
                <w:sz w:val="24"/>
                <w:szCs w:val="24"/>
              </w:rPr>
              <w:t>).</w:t>
            </w:r>
          </w:p>
        </w:tc>
        <w:tc>
          <w:tcPr>
            <w:tcW w:w="2954" w:type="dxa"/>
          </w:tcPr>
          <w:p w14:paraId="565E768A" w14:textId="66B2DFC8" w:rsidR="00437EAA" w:rsidRPr="00CF63E7" w:rsidRDefault="00437EAA" w:rsidP="00437EAA">
            <w:pPr>
              <w:ind w:firstLine="0"/>
              <w:jc w:val="left"/>
              <w:rPr>
                <w:rFonts w:ascii="Times New Roman" w:hAnsi="Times New Roman" w:cs="Times New Roman"/>
                <w:sz w:val="24"/>
                <w:szCs w:val="24"/>
              </w:rPr>
            </w:pPr>
            <w:r w:rsidRPr="00CF63E7">
              <w:rPr>
                <w:rFonts w:ascii="Times New Roman" w:hAnsi="Times New Roman" w:cs="Times New Roman"/>
                <w:sz w:val="24"/>
                <w:szCs w:val="24"/>
              </w:rPr>
              <w:t>Текущий пользователь не будет удалён, пользователю будет выведено сообщение об ошибки:</w:t>
            </w:r>
          </w:p>
          <w:p w14:paraId="526FF99D" w14:textId="0E4D86EE" w:rsidR="006F7690" w:rsidRPr="00CF63E7" w:rsidRDefault="00437EAA"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«Вы не можете удалить текущий аккаунт", "Ошибка удаления текущего пользователя»</w:t>
            </w:r>
          </w:p>
        </w:tc>
        <w:tc>
          <w:tcPr>
            <w:tcW w:w="236" w:type="dxa"/>
          </w:tcPr>
          <w:p w14:paraId="04CEE576" w14:textId="77777777" w:rsidR="00A33E1C" w:rsidRPr="00CF63E7" w:rsidRDefault="00A33E1C" w:rsidP="00A33E1C">
            <w:pPr>
              <w:ind w:firstLine="0"/>
              <w:jc w:val="left"/>
              <w:rPr>
                <w:rFonts w:ascii="Times New Roman" w:hAnsi="Times New Roman" w:cs="Times New Roman"/>
                <w:sz w:val="24"/>
                <w:szCs w:val="24"/>
              </w:rPr>
            </w:pPr>
            <w:r w:rsidRPr="00CF63E7">
              <w:rPr>
                <w:rFonts w:ascii="Times New Roman" w:hAnsi="Times New Roman" w:cs="Times New Roman"/>
                <w:sz w:val="24"/>
                <w:szCs w:val="24"/>
              </w:rPr>
              <w:t>Пройден.</w:t>
            </w:r>
          </w:p>
          <w:p w14:paraId="2CC7EFF3" w14:textId="56EFD925" w:rsidR="006F7690" w:rsidRPr="00CF63E7" w:rsidRDefault="00A33E1C" w:rsidP="00A33E1C">
            <w:pPr>
              <w:ind w:firstLine="0"/>
              <w:jc w:val="left"/>
              <w:rPr>
                <w:rFonts w:ascii="Times New Roman" w:hAnsi="Times New Roman" w:cs="Times New Roman"/>
                <w:sz w:val="24"/>
                <w:szCs w:val="24"/>
              </w:rPr>
            </w:pPr>
            <w:r w:rsidRPr="00CF63E7">
              <w:rPr>
                <w:rFonts w:ascii="Times New Roman" w:hAnsi="Times New Roman" w:cs="Times New Roman"/>
                <w:sz w:val="24"/>
                <w:szCs w:val="24"/>
              </w:rPr>
              <w:t xml:space="preserve">См. </w:t>
            </w:r>
            <w:r w:rsidRPr="00CF63E7">
              <w:rPr>
                <w:rFonts w:cs="Times New Roman"/>
                <w:sz w:val="24"/>
                <w:szCs w:val="24"/>
              </w:rPr>
              <w:fldChar w:fldCharType="begin"/>
            </w:r>
            <w:r w:rsidRPr="00CF63E7">
              <w:rPr>
                <w:rFonts w:ascii="Times New Roman" w:hAnsi="Times New Roman" w:cs="Times New Roman"/>
                <w:sz w:val="24"/>
                <w:szCs w:val="24"/>
              </w:rPr>
              <w:instrText xml:space="preserve"> REF  _Ref200292967 \* Lower \h </w:instrText>
            </w:r>
            <w:r w:rsidR="00CF63E7" w:rsidRPr="00CF63E7">
              <w:rPr>
                <w:rFonts w:ascii="Times New Roman" w:hAnsi="Times New Roman" w:cs="Times New Roman"/>
                <w:sz w:val="24"/>
                <w:szCs w:val="24"/>
              </w:rPr>
              <w:instrText xml:space="preserve"> \* MERGEFORMAT </w:instrText>
            </w:r>
            <w:r w:rsidRPr="00CF63E7">
              <w:rPr>
                <w:rFonts w:cs="Times New Roman"/>
                <w:sz w:val="24"/>
                <w:szCs w:val="24"/>
              </w:rPr>
            </w:r>
            <w:r w:rsidRPr="00CF63E7">
              <w:rPr>
                <w:rFonts w:cs="Times New Roman"/>
                <w:sz w:val="24"/>
                <w:szCs w:val="24"/>
              </w:rPr>
              <w:fldChar w:fldCharType="separate"/>
            </w:r>
            <w:r w:rsidR="005C54AC" w:rsidRPr="005C54AC">
              <w:rPr>
                <w:rFonts w:ascii="Times New Roman" w:hAnsi="Times New Roman" w:cs="Times New Roman"/>
                <w:sz w:val="24"/>
                <w:szCs w:val="24"/>
              </w:rPr>
              <w:t xml:space="preserve">рисунок </w:t>
            </w:r>
            <w:r w:rsidR="005C54AC" w:rsidRPr="005C54AC">
              <w:rPr>
                <w:rFonts w:ascii="Times New Roman" w:hAnsi="Times New Roman" w:cs="Times New Roman"/>
                <w:noProof/>
                <w:sz w:val="24"/>
                <w:szCs w:val="24"/>
              </w:rPr>
              <w:t>15</w:t>
            </w:r>
            <w:r w:rsidRPr="00CF63E7">
              <w:rPr>
                <w:rFonts w:cs="Times New Roman"/>
                <w:sz w:val="24"/>
                <w:szCs w:val="24"/>
              </w:rPr>
              <w:fldChar w:fldCharType="end"/>
            </w:r>
          </w:p>
        </w:tc>
      </w:tr>
      <w:tr w:rsidR="00157C0A" w:rsidRPr="00CF63E7" w14:paraId="2B1F261A" w14:textId="77777777" w:rsidTr="00CF63E7">
        <w:tc>
          <w:tcPr>
            <w:tcW w:w="2122" w:type="dxa"/>
          </w:tcPr>
          <w:p w14:paraId="03C5BF8C" w14:textId="081BC9B6" w:rsidR="00157C0A" w:rsidRPr="00CF63E7" w:rsidRDefault="00157C0A"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 xml:space="preserve">3. </w:t>
            </w:r>
            <w:r w:rsidR="001A0FB2" w:rsidRPr="00CF63E7">
              <w:rPr>
                <w:rFonts w:ascii="Times New Roman" w:hAnsi="Times New Roman" w:cs="Times New Roman"/>
                <w:sz w:val="24"/>
                <w:szCs w:val="24"/>
              </w:rPr>
              <w:t xml:space="preserve"> Способность программы обеспечить целостность данных каскадным удалением.</w:t>
            </w:r>
          </w:p>
        </w:tc>
        <w:tc>
          <w:tcPr>
            <w:tcW w:w="2949" w:type="dxa"/>
          </w:tcPr>
          <w:p w14:paraId="6AE3B982" w14:textId="77777777" w:rsidR="00157C0A" w:rsidRPr="00CF63E7" w:rsidRDefault="001A0FB2"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 xml:space="preserve">Создать сценарий «Сказки братьев Гримм» </w:t>
            </w:r>
          </w:p>
          <w:p w14:paraId="1E777328" w14:textId="2350035E" w:rsidR="001A0FB2" w:rsidRPr="00CF63E7" w:rsidRDefault="001A0FB2"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Создать программу «Показ сказок братьев Гримм».</w:t>
            </w:r>
          </w:p>
          <w:p w14:paraId="5452189A" w14:textId="57B058EB" w:rsidR="001A0FB2" w:rsidRPr="00CF63E7" w:rsidRDefault="001A0FB2" w:rsidP="007E19F9">
            <w:pPr>
              <w:ind w:firstLine="0"/>
              <w:jc w:val="left"/>
              <w:rPr>
                <w:rFonts w:ascii="Times New Roman" w:hAnsi="Times New Roman" w:cs="Times New Roman"/>
                <w:sz w:val="24"/>
                <w:szCs w:val="24"/>
              </w:rPr>
            </w:pPr>
            <w:r w:rsidRPr="00CF63E7">
              <w:rPr>
                <w:rFonts w:ascii="Times New Roman" w:hAnsi="Times New Roman" w:cs="Times New Roman"/>
                <w:sz w:val="24"/>
                <w:szCs w:val="24"/>
              </w:rPr>
              <w:t>Удалить сценарий «Сказки братьев Гримм».</w:t>
            </w:r>
          </w:p>
        </w:tc>
        <w:tc>
          <w:tcPr>
            <w:tcW w:w="2954" w:type="dxa"/>
          </w:tcPr>
          <w:p w14:paraId="6C86B55E" w14:textId="074A37BB" w:rsidR="00157C0A" w:rsidRPr="00CF63E7" w:rsidRDefault="001A0FB2" w:rsidP="00437EAA">
            <w:pPr>
              <w:ind w:firstLine="0"/>
              <w:jc w:val="left"/>
              <w:rPr>
                <w:rFonts w:ascii="Times New Roman" w:hAnsi="Times New Roman" w:cs="Times New Roman"/>
                <w:sz w:val="24"/>
                <w:szCs w:val="24"/>
              </w:rPr>
            </w:pPr>
            <w:r w:rsidRPr="00CF63E7">
              <w:rPr>
                <w:rFonts w:ascii="Times New Roman" w:hAnsi="Times New Roman" w:cs="Times New Roman"/>
                <w:sz w:val="24"/>
                <w:szCs w:val="24"/>
              </w:rPr>
              <w:t>Программа «Показ сказок братьев Гримм» будет каскадно удалена.</w:t>
            </w:r>
          </w:p>
        </w:tc>
        <w:tc>
          <w:tcPr>
            <w:tcW w:w="236" w:type="dxa"/>
          </w:tcPr>
          <w:p w14:paraId="06E8C6CC" w14:textId="75AB79F2" w:rsidR="000470CA" w:rsidRPr="00CF63E7" w:rsidRDefault="001A0FB2" w:rsidP="00A33E1C">
            <w:pPr>
              <w:ind w:firstLine="0"/>
              <w:jc w:val="left"/>
              <w:rPr>
                <w:rFonts w:ascii="Times New Roman" w:hAnsi="Times New Roman" w:cs="Times New Roman"/>
                <w:sz w:val="24"/>
                <w:szCs w:val="24"/>
              </w:rPr>
            </w:pPr>
            <w:r w:rsidRPr="00CF63E7">
              <w:rPr>
                <w:rFonts w:ascii="Times New Roman" w:hAnsi="Times New Roman" w:cs="Times New Roman"/>
                <w:sz w:val="24"/>
                <w:szCs w:val="24"/>
              </w:rPr>
              <w:t>Пройде</w:t>
            </w:r>
            <w:r w:rsidR="000470CA" w:rsidRPr="00CF63E7">
              <w:rPr>
                <w:rFonts w:ascii="Times New Roman" w:hAnsi="Times New Roman" w:cs="Times New Roman"/>
                <w:sz w:val="24"/>
                <w:szCs w:val="24"/>
              </w:rPr>
              <w:t>н См.</w:t>
            </w:r>
            <w:r w:rsidR="00CF63E7">
              <w:rPr>
                <w:rFonts w:ascii="Times New Roman" w:hAnsi="Times New Roman" w:cs="Times New Roman"/>
                <w:sz w:val="24"/>
                <w:szCs w:val="24"/>
              </w:rPr>
              <w:t xml:space="preserve"> </w:t>
            </w:r>
            <w:r w:rsidR="000470CA" w:rsidRPr="00CF63E7">
              <w:rPr>
                <w:rFonts w:cs="Times New Roman"/>
                <w:sz w:val="24"/>
                <w:szCs w:val="24"/>
              </w:rPr>
              <w:fldChar w:fldCharType="begin"/>
            </w:r>
            <w:r w:rsidR="000470CA" w:rsidRPr="00CF63E7">
              <w:rPr>
                <w:rFonts w:ascii="Times New Roman" w:hAnsi="Times New Roman" w:cs="Times New Roman"/>
                <w:sz w:val="24"/>
                <w:szCs w:val="24"/>
              </w:rPr>
              <w:instrText xml:space="preserve"> REF  _Ref200294612 \* Lower \h </w:instrText>
            </w:r>
            <w:r w:rsidR="00CF63E7" w:rsidRPr="00CF63E7">
              <w:rPr>
                <w:rFonts w:ascii="Times New Roman" w:hAnsi="Times New Roman" w:cs="Times New Roman"/>
                <w:sz w:val="24"/>
                <w:szCs w:val="24"/>
              </w:rPr>
              <w:instrText xml:space="preserve"> \* MERGEFORMAT </w:instrText>
            </w:r>
            <w:r w:rsidR="000470CA" w:rsidRPr="00CF63E7">
              <w:rPr>
                <w:rFonts w:cs="Times New Roman"/>
                <w:sz w:val="24"/>
                <w:szCs w:val="24"/>
              </w:rPr>
            </w:r>
            <w:r w:rsidR="000470CA" w:rsidRPr="00CF63E7">
              <w:rPr>
                <w:rFonts w:cs="Times New Roman"/>
                <w:sz w:val="24"/>
                <w:szCs w:val="24"/>
              </w:rPr>
              <w:fldChar w:fldCharType="separate"/>
            </w:r>
            <w:r w:rsidR="005C54AC" w:rsidRPr="005C54AC">
              <w:rPr>
                <w:rFonts w:ascii="Times New Roman" w:hAnsi="Times New Roman" w:cs="Times New Roman"/>
                <w:sz w:val="24"/>
                <w:szCs w:val="24"/>
              </w:rPr>
              <w:t>рисунок 16</w:t>
            </w:r>
            <w:r w:rsidR="000470CA" w:rsidRPr="00CF63E7">
              <w:rPr>
                <w:rFonts w:cs="Times New Roman"/>
                <w:sz w:val="24"/>
                <w:szCs w:val="24"/>
              </w:rPr>
              <w:fldChar w:fldCharType="end"/>
            </w:r>
            <w:r w:rsidR="00CF63E7">
              <w:rPr>
                <w:rFonts w:ascii="Times New Roman" w:hAnsi="Times New Roman" w:cs="Times New Roman"/>
                <w:sz w:val="24"/>
                <w:szCs w:val="24"/>
              </w:rPr>
              <w:t xml:space="preserve">, </w:t>
            </w:r>
            <w:r w:rsidR="00CF63E7">
              <w:rPr>
                <w:rFonts w:cs="Times New Roman"/>
                <w:sz w:val="24"/>
                <w:szCs w:val="24"/>
              </w:rPr>
              <w:fldChar w:fldCharType="begin"/>
            </w:r>
            <w:r w:rsidR="00CF63E7">
              <w:rPr>
                <w:rFonts w:ascii="Times New Roman" w:hAnsi="Times New Roman" w:cs="Times New Roman"/>
                <w:sz w:val="24"/>
                <w:szCs w:val="24"/>
              </w:rPr>
              <w:instrText xml:space="preserve"> REF  _Ref200557494 \* Lower \h  \* MERGEFORMAT </w:instrText>
            </w:r>
            <w:r w:rsidR="00CF63E7">
              <w:rPr>
                <w:rFonts w:cs="Times New Roman"/>
                <w:sz w:val="24"/>
                <w:szCs w:val="24"/>
              </w:rPr>
            </w:r>
            <w:r w:rsidR="00CF63E7">
              <w:rPr>
                <w:rFonts w:cs="Times New Roman"/>
                <w:sz w:val="24"/>
                <w:szCs w:val="24"/>
              </w:rPr>
              <w:fldChar w:fldCharType="separate"/>
            </w:r>
            <w:r w:rsidR="005C54AC" w:rsidRPr="005C54AC">
              <w:rPr>
                <w:rFonts w:ascii="Times New Roman" w:hAnsi="Times New Roman" w:cs="Times New Roman"/>
                <w:sz w:val="24"/>
                <w:szCs w:val="24"/>
              </w:rPr>
              <w:t>рисунок 17</w:t>
            </w:r>
            <w:r w:rsidR="00CF63E7">
              <w:rPr>
                <w:rFonts w:cs="Times New Roman"/>
                <w:sz w:val="24"/>
                <w:szCs w:val="24"/>
              </w:rPr>
              <w:fldChar w:fldCharType="end"/>
            </w:r>
          </w:p>
        </w:tc>
      </w:tr>
    </w:tbl>
    <w:p w14:paraId="0775EC0F" w14:textId="77777777" w:rsidR="007E19F9" w:rsidRDefault="007E19F9" w:rsidP="007E19F9">
      <w:pPr>
        <w:pStyle w:val="aff2"/>
        <w:keepNext/>
      </w:pPr>
      <w:r w:rsidRPr="007E19F9">
        <w:lastRenderedPageBreak/>
        <w:drawing>
          <wp:inline distT="0" distB="0" distL="0" distR="0" wp14:anchorId="0DEBA912" wp14:editId="24C1BE21">
            <wp:extent cx="5753903" cy="4105848"/>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903" cy="4105848"/>
                    </a:xfrm>
                    <a:prstGeom prst="rect">
                      <a:avLst/>
                    </a:prstGeom>
                  </pic:spPr>
                </pic:pic>
              </a:graphicData>
            </a:graphic>
          </wp:inline>
        </w:drawing>
      </w:r>
    </w:p>
    <w:p w14:paraId="4FDC9741" w14:textId="7AF7663A" w:rsidR="00F90798" w:rsidRDefault="007E19F9" w:rsidP="00F90798">
      <w:pPr>
        <w:pStyle w:val="aff6"/>
      </w:pPr>
      <w:bookmarkStart w:id="60" w:name="_Ref200292367"/>
      <w:r>
        <w:t xml:space="preserve">Рисунок </w:t>
      </w:r>
      <w:r w:rsidR="000144DB">
        <w:fldChar w:fldCharType="begin"/>
      </w:r>
      <w:r w:rsidR="000144DB">
        <w:instrText xml:space="preserve"> SEQ Рисунок \* ARABIC </w:instrText>
      </w:r>
      <w:r w:rsidR="000144DB">
        <w:fldChar w:fldCharType="separate"/>
      </w:r>
      <w:r w:rsidR="005C54AC">
        <w:rPr>
          <w:noProof/>
        </w:rPr>
        <w:t>14</w:t>
      </w:r>
      <w:r w:rsidR="000144DB">
        <w:rPr>
          <w:noProof/>
        </w:rPr>
        <w:fldChar w:fldCharType="end"/>
      </w:r>
      <w:bookmarkEnd w:id="60"/>
      <w:r>
        <w:t xml:space="preserve"> – Обеспечение ввода непустых данных</w:t>
      </w:r>
    </w:p>
    <w:p w14:paraId="70252388" w14:textId="77777777" w:rsidR="001A0FB2" w:rsidRPr="001A0FB2" w:rsidRDefault="001A0FB2" w:rsidP="001A0FB2">
      <w:pPr>
        <w:pStyle w:val="aff2"/>
      </w:pPr>
    </w:p>
    <w:p w14:paraId="74FA6EBE" w14:textId="77777777" w:rsidR="00437EAA" w:rsidRDefault="00437EAA" w:rsidP="00437EAA">
      <w:pPr>
        <w:pStyle w:val="aff2"/>
        <w:keepNext/>
      </w:pPr>
      <w:r w:rsidRPr="00437EAA">
        <w:rPr>
          <w:lang w:val="en-US"/>
        </w:rPr>
        <w:lastRenderedPageBreak/>
        <w:drawing>
          <wp:inline distT="0" distB="0" distL="0" distR="0" wp14:anchorId="3CD71085" wp14:editId="21A19B14">
            <wp:extent cx="5734850" cy="5077534"/>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850" cy="5077534"/>
                    </a:xfrm>
                    <a:prstGeom prst="rect">
                      <a:avLst/>
                    </a:prstGeom>
                  </pic:spPr>
                </pic:pic>
              </a:graphicData>
            </a:graphic>
          </wp:inline>
        </w:drawing>
      </w:r>
    </w:p>
    <w:p w14:paraId="18D8B952" w14:textId="01648E4C" w:rsidR="00437EAA" w:rsidRDefault="00437EAA" w:rsidP="00437EAA">
      <w:pPr>
        <w:pStyle w:val="af4"/>
        <w:jc w:val="center"/>
      </w:pPr>
      <w:bookmarkStart w:id="61" w:name="_Ref200292967"/>
      <w:bookmarkStart w:id="62" w:name="_Ref200294606"/>
      <w:r>
        <w:t xml:space="preserve">Рисунок </w:t>
      </w:r>
      <w:r w:rsidR="000144DB">
        <w:fldChar w:fldCharType="begin"/>
      </w:r>
      <w:r w:rsidR="000144DB">
        <w:instrText xml:space="preserve"> SEQ Рисунок \* ARABIC </w:instrText>
      </w:r>
      <w:r w:rsidR="000144DB">
        <w:fldChar w:fldCharType="separate"/>
      </w:r>
      <w:r w:rsidR="005C54AC">
        <w:rPr>
          <w:noProof/>
        </w:rPr>
        <w:t>15</w:t>
      </w:r>
      <w:r w:rsidR="000144DB">
        <w:rPr>
          <w:noProof/>
        </w:rPr>
        <w:fldChar w:fldCharType="end"/>
      </w:r>
      <w:bookmarkEnd w:id="61"/>
      <w:r w:rsidRPr="00437EAA">
        <w:t xml:space="preserve"> – </w:t>
      </w:r>
      <w:r>
        <w:t>сообщение об ошибке удаления текущего аккаунта</w:t>
      </w:r>
      <w:bookmarkEnd w:id="62"/>
    </w:p>
    <w:p w14:paraId="707A2A1B" w14:textId="77777777" w:rsidR="00F90798" w:rsidRDefault="00F90798" w:rsidP="00F90798">
      <w:pPr>
        <w:pStyle w:val="aff2"/>
        <w:rPr>
          <w:lang w:val="en-US"/>
        </w:rPr>
      </w:pPr>
      <w:r w:rsidRPr="001A0FB2">
        <w:rPr>
          <w:lang w:val="en-US"/>
        </w:rPr>
        <w:drawing>
          <wp:inline distT="0" distB="0" distL="0" distR="0" wp14:anchorId="4F721525" wp14:editId="66A2174A">
            <wp:extent cx="5940425" cy="29337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33700"/>
                    </a:xfrm>
                    <a:prstGeom prst="rect">
                      <a:avLst/>
                    </a:prstGeom>
                  </pic:spPr>
                </pic:pic>
              </a:graphicData>
            </a:graphic>
          </wp:inline>
        </w:drawing>
      </w:r>
    </w:p>
    <w:p w14:paraId="19AE514F" w14:textId="7D870B5A" w:rsidR="00F90798" w:rsidRDefault="00F90798" w:rsidP="00F90798">
      <w:pPr>
        <w:pStyle w:val="aff6"/>
      </w:pPr>
      <w:bookmarkStart w:id="63" w:name="_Ref200294612"/>
      <w:r>
        <w:t xml:space="preserve">Рисунок </w:t>
      </w:r>
      <w:r w:rsidR="000144DB">
        <w:fldChar w:fldCharType="begin"/>
      </w:r>
      <w:r w:rsidR="000144DB">
        <w:instrText xml:space="preserve"> SEQ Рисунок \* ARABIC </w:instrText>
      </w:r>
      <w:r w:rsidR="000144DB">
        <w:fldChar w:fldCharType="separate"/>
      </w:r>
      <w:r w:rsidR="005C54AC">
        <w:rPr>
          <w:noProof/>
        </w:rPr>
        <w:t>16</w:t>
      </w:r>
      <w:r w:rsidR="000144DB">
        <w:rPr>
          <w:noProof/>
        </w:rPr>
        <w:fldChar w:fldCharType="end"/>
      </w:r>
      <w:bookmarkEnd w:id="63"/>
      <w:r>
        <w:t xml:space="preserve"> – Созданные программа и сценарий связанные со сказками братьев Гримм</w:t>
      </w:r>
    </w:p>
    <w:p w14:paraId="638D9BCC" w14:textId="77777777" w:rsidR="00CF63E7" w:rsidRDefault="00F90798" w:rsidP="00CF63E7">
      <w:pPr>
        <w:pStyle w:val="aff2"/>
      </w:pPr>
      <w:bookmarkStart w:id="64" w:name="_Ref200557391"/>
      <w:r w:rsidRPr="00CF63E7">
        <w:lastRenderedPageBreak/>
        <w:drawing>
          <wp:inline distT="0" distB="0" distL="0" distR="0" wp14:anchorId="4DF475C0" wp14:editId="57ACF155">
            <wp:extent cx="5940425" cy="311023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10230"/>
                    </a:xfrm>
                    <a:prstGeom prst="rect">
                      <a:avLst/>
                    </a:prstGeom>
                  </pic:spPr>
                </pic:pic>
              </a:graphicData>
            </a:graphic>
          </wp:inline>
        </w:drawing>
      </w:r>
    </w:p>
    <w:p w14:paraId="2654DBF8" w14:textId="78299FFA" w:rsidR="00AB4897" w:rsidRPr="00AB4897" w:rsidRDefault="00F90798" w:rsidP="00CF63E7">
      <w:pPr>
        <w:pStyle w:val="aff6"/>
      </w:pPr>
      <w:bookmarkStart w:id="65" w:name="_Ref200557494"/>
      <w:r>
        <w:t xml:space="preserve">Рисунок </w:t>
      </w:r>
      <w:r w:rsidR="000144DB">
        <w:fldChar w:fldCharType="begin"/>
      </w:r>
      <w:r w:rsidR="000144DB">
        <w:instrText xml:space="preserve"> SEQ Рисунок \* ARABIC </w:instrText>
      </w:r>
      <w:r w:rsidR="000144DB">
        <w:fldChar w:fldCharType="separate"/>
      </w:r>
      <w:r w:rsidR="005C54AC">
        <w:rPr>
          <w:noProof/>
        </w:rPr>
        <w:t>17</w:t>
      </w:r>
      <w:r w:rsidR="000144DB">
        <w:rPr>
          <w:noProof/>
        </w:rPr>
        <w:fldChar w:fldCharType="end"/>
      </w:r>
      <w:bookmarkEnd w:id="64"/>
      <w:bookmarkEnd w:id="65"/>
      <w:r>
        <w:t xml:space="preserve"> – Каскадное удаление программы при удалении сценария</w:t>
      </w:r>
    </w:p>
    <w:p w14:paraId="456369B6" w14:textId="31B25197" w:rsidR="00F04D07" w:rsidRPr="00F04D07" w:rsidRDefault="00F04D07" w:rsidP="00F04D07">
      <w:r>
        <w:t>Ручное тестирование системы пройдено успешно и в полном объёмы, что означает, что должное качество системы обеспечено.</w:t>
      </w:r>
    </w:p>
    <w:p w14:paraId="1B660452" w14:textId="0303D733" w:rsidR="004C35D0" w:rsidRDefault="00781827" w:rsidP="004C35D0">
      <w:pPr>
        <w:pStyle w:val="a9"/>
      </w:pPr>
      <w:r>
        <w:br w:type="page"/>
      </w:r>
      <w:bookmarkStart w:id="66" w:name="_Toc200297968"/>
      <w:bookmarkStart w:id="67" w:name="_Toc200557890"/>
      <w:r w:rsidR="004C35D0">
        <w:lastRenderedPageBreak/>
        <w:t>Заключение</w:t>
      </w:r>
      <w:bookmarkEnd w:id="66"/>
      <w:bookmarkEnd w:id="67"/>
    </w:p>
    <w:p w14:paraId="79C303FE" w14:textId="700E1093" w:rsidR="004C35D0" w:rsidRDefault="004C35D0" w:rsidP="004C35D0">
      <w:r>
        <w:t xml:space="preserve">В ходе данного курсового проекта были разработаны база данных и приложение для работы с этой базой данных, вместе образующие информационную систему «Театральные кассы». Главной технологией, которая была освоена в процессе работы над информационной системой, стала управление базой данных с помощью средств устанавливаемого пакета </w:t>
      </w:r>
      <w:r>
        <w:rPr>
          <w:lang w:val="en-US"/>
        </w:rPr>
        <w:t>Entity</w:t>
      </w:r>
      <w:r w:rsidRPr="004C35D0">
        <w:t xml:space="preserve"> </w:t>
      </w:r>
      <w:r>
        <w:rPr>
          <w:lang w:val="en-US"/>
        </w:rPr>
        <w:t>Framework</w:t>
      </w:r>
      <w:r w:rsidR="007736A7" w:rsidRPr="007736A7">
        <w:t>.</w:t>
      </w:r>
      <w:r w:rsidR="007736A7">
        <w:t xml:space="preserve"> </w:t>
      </w:r>
    </w:p>
    <w:p w14:paraId="669EDDBF" w14:textId="26E19789" w:rsidR="007736A7" w:rsidRDefault="007736A7" w:rsidP="004C35D0">
      <w:r>
        <w:t xml:space="preserve">Использование интегрированной среды разработки </w:t>
      </w:r>
      <w:r>
        <w:rPr>
          <w:lang w:val="en-US"/>
        </w:rPr>
        <w:t>Visual</w:t>
      </w:r>
      <w:r w:rsidRPr="007736A7">
        <w:t xml:space="preserve"> </w:t>
      </w:r>
      <w:r>
        <w:rPr>
          <w:lang w:val="en-US"/>
        </w:rPr>
        <w:t>Studio</w:t>
      </w:r>
      <w:r w:rsidRPr="007736A7">
        <w:t xml:space="preserve"> 2022</w:t>
      </w:r>
      <w:r>
        <w:t xml:space="preserve">, а также средств проектирование </w:t>
      </w:r>
      <w:r>
        <w:rPr>
          <w:lang w:val="en-US"/>
        </w:rPr>
        <w:t>Draw</w:t>
      </w:r>
      <w:r w:rsidRPr="007736A7">
        <w:t>.</w:t>
      </w:r>
      <w:r>
        <w:rPr>
          <w:lang w:val="en-US"/>
        </w:rPr>
        <w:t>Io</w:t>
      </w:r>
      <w:r w:rsidRPr="007736A7">
        <w:t xml:space="preserve"> </w:t>
      </w:r>
      <w:r>
        <w:t>способствовали повышению качества и скорости разработки архитектуры и алгоритмов приложения.</w:t>
      </w:r>
    </w:p>
    <w:p w14:paraId="377F3857" w14:textId="4E1E6DF8" w:rsidR="007736A7" w:rsidRDefault="007736A7" w:rsidP="004C35D0">
      <w:r>
        <w:t>Через</w:t>
      </w:r>
      <w:r w:rsidRPr="007736A7">
        <w:t xml:space="preserve"> </w:t>
      </w:r>
      <w:r>
        <w:rPr>
          <w:lang w:val="en-US"/>
        </w:rPr>
        <w:t>Visual</w:t>
      </w:r>
      <w:r w:rsidRPr="007736A7">
        <w:t xml:space="preserve"> </w:t>
      </w:r>
      <w:r>
        <w:rPr>
          <w:lang w:val="en-US"/>
        </w:rPr>
        <w:t>Studio</w:t>
      </w:r>
      <w:r w:rsidRPr="007736A7">
        <w:t xml:space="preserve"> 2022 </w:t>
      </w:r>
      <w:r>
        <w:t>так</w:t>
      </w:r>
      <w:r w:rsidRPr="007736A7">
        <w:t xml:space="preserve"> </w:t>
      </w:r>
      <w:r>
        <w:t xml:space="preserve">же происходило обращение к </w:t>
      </w:r>
      <w:r>
        <w:rPr>
          <w:lang w:val="en-US"/>
        </w:rPr>
        <w:t>SQL</w:t>
      </w:r>
      <w:r w:rsidRPr="007736A7">
        <w:t xml:space="preserve"> </w:t>
      </w:r>
      <w:r>
        <w:t xml:space="preserve">серверу во время отладки и для написания </w:t>
      </w:r>
      <w:r>
        <w:rPr>
          <w:lang w:val="en-US"/>
        </w:rPr>
        <w:t>SQL</w:t>
      </w:r>
      <w:r w:rsidRPr="007736A7">
        <w:t xml:space="preserve"> </w:t>
      </w:r>
      <w:r>
        <w:t>скриптов, было использовано это же ПО.</w:t>
      </w:r>
    </w:p>
    <w:p w14:paraId="006D99A4" w14:textId="269091ED" w:rsidR="002B56F6" w:rsidRPr="007736A7" w:rsidRDefault="002B56F6" w:rsidP="004C35D0">
      <w:r>
        <w:t xml:space="preserve">Поставленные </w:t>
      </w:r>
      <w:r w:rsidR="007C0549">
        <w:t xml:space="preserve">цели и </w:t>
      </w:r>
      <w:r>
        <w:t>задачи по обеспечению пользователей контролем над информационной системой «Театральные Кассы» были достигнуты и должное требуемое качество приложения было обеспечено.</w:t>
      </w:r>
    </w:p>
    <w:p w14:paraId="20879003" w14:textId="33C077DC" w:rsidR="004C35D0" w:rsidRPr="007736A7" w:rsidRDefault="004C35D0">
      <w:pPr>
        <w:spacing w:after="160" w:line="259" w:lineRule="auto"/>
        <w:ind w:firstLine="0"/>
        <w:contextualSpacing w:val="0"/>
        <w:jc w:val="left"/>
      </w:pPr>
      <w:r w:rsidRPr="007736A7">
        <w:br w:type="page"/>
      </w:r>
    </w:p>
    <w:p w14:paraId="3DD60C1E" w14:textId="4FFC3605" w:rsidR="00636E5C" w:rsidRDefault="00636E5C" w:rsidP="00636E5C">
      <w:pPr>
        <w:pStyle w:val="a9"/>
      </w:pPr>
      <w:bookmarkStart w:id="68" w:name="_Toc200297969"/>
      <w:bookmarkStart w:id="69" w:name="_Toc200557891"/>
      <w:r>
        <w:lastRenderedPageBreak/>
        <w:t>Список использованных источников</w:t>
      </w:r>
      <w:bookmarkEnd w:id="68"/>
      <w:bookmarkEnd w:id="69"/>
    </w:p>
    <w:p w14:paraId="711B6D91" w14:textId="3C5E0B31" w:rsidR="00787E3C" w:rsidRDefault="00787E3C" w:rsidP="00FC3C84">
      <w:pPr>
        <w:pStyle w:val="a2"/>
      </w:pPr>
      <w:bookmarkStart w:id="70" w:name="_Ref195087040"/>
      <w:r>
        <w:t xml:space="preserve">Рихтер Дж. </w:t>
      </w:r>
      <w:r w:rsidRPr="00A37835">
        <w:rPr>
          <w:lang w:val="en-US"/>
        </w:rPr>
        <w:t>CLR</w:t>
      </w:r>
      <w:r w:rsidRPr="00A37835">
        <w:t xml:space="preserve">  </w:t>
      </w:r>
      <w:r>
        <w:rPr>
          <w:lang w:val="en-US"/>
        </w:rPr>
        <w:t>via</w:t>
      </w:r>
      <w:r w:rsidRPr="00A37835">
        <w:t xml:space="preserve"> </w:t>
      </w:r>
      <w:r>
        <w:rPr>
          <w:lang w:val="en-US"/>
        </w:rPr>
        <w:t>C</w:t>
      </w:r>
      <w:r w:rsidRPr="00A37835">
        <w:t xml:space="preserve">#. </w:t>
      </w:r>
      <w:r>
        <w:t xml:space="preserve">Программирование на платформе </w:t>
      </w:r>
      <w:r>
        <w:rPr>
          <w:lang w:val="en-US"/>
        </w:rPr>
        <w:t>Microsoft</w:t>
      </w:r>
      <w:r w:rsidRPr="00A37835">
        <w:t xml:space="preserve"> .</w:t>
      </w:r>
      <w:r>
        <w:rPr>
          <w:lang w:val="en-US"/>
        </w:rPr>
        <w:t>Net</w:t>
      </w:r>
      <w:r w:rsidRPr="00A37835">
        <w:t xml:space="preserve"> </w:t>
      </w:r>
      <w:r>
        <w:rPr>
          <w:lang w:val="en-US"/>
        </w:rPr>
        <w:t>Framework</w:t>
      </w:r>
      <w:r w:rsidRPr="00A37835">
        <w:t xml:space="preserve"> 4.5 </w:t>
      </w:r>
      <w:r>
        <w:t xml:space="preserve">на языке </w:t>
      </w:r>
      <w:r>
        <w:rPr>
          <w:lang w:val="en-US"/>
        </w:rPr>
        <w:t>C</w:t>
      </w:r>
      <w:r w:rsidRPr="00A37835">
        <w:t>#</w:t>
      </w:r>
      <w:r>
        <w:t>. 4-е изд. – СПБ.: Питер, 2022 – 896 с.: ил. (Серия «Мастер-класс»)</w:t>
      </w:r>
    </w:p>
    <w:p w14:paraId="0F8FDF55" w14:textId="76DCB619" w:rsidR="00787E3C" w:rsidRDefault="00787E3C" w:rsidP="00787E3C">
      <w:pPr>
        <w:pStyle w:val="a2"/>
      </w:pPr>
      <w:r w:rsidRPr="00317BB7">
        <w:t>Центр документации Entity Framework</w:t>
      </w:r>
      <w:r>
        <w:t xml:space="preserve"> </w:t>
      </w:r>
      <w:r w:rsidRPr="001B7F2A">
        <w:t>[</w:t>
      </w:r>
      <w:r>
        <w:t>электронный ресурс</w:t>
      </w:r>
      <w:r w:rsidRPr="001B7F2A">
        <w:t>]</w:t>
      </w:r>
      <w:r>
        <w:t xml:space="preserve"> /</w:t>
      </w:r>
      <w:r w:rsidRPr="00317BB7">
        <w:t xml:space="preserve"> </w:t>
      </w:r>
      <w:r>
        <w:t xml:space="preserve">Режим доступа: </w:t>
      </w:r>
      <w:r w:rsidRPr="001B7F2A">
        <w:t>https://learn.microsoft.com/ru-ru/ef/</w:t>
      </w:r>
      <w:r>
        <w:t>, свободный.</w:t>
      </w:r>
      <w:r w:rsidRPr="001B7F2A">
        <w:t xml:space="preserve"> </w:t>
      </w:r>
      <w:r w:rsidRPr="00787E3C">
        <w:t>(</w:t>
      </w:r>
      <w:r>
        <w:t>дата обращения 0</w:t>
      </w:r>
      <w:r w:rsidRPr="00787E3C">
        <w:t>1.06.2025)</w:t>
      </w:r>
    </w:p>
    <w:p w14:paraId="0C42C16A" w14:textId="48C502E4" w:rsidR="00787E3C" w:rsidRDefault="00787E3C" w:rsidP="00FC3C84">
      <w:pPr>
        <w:pStyle w:val="a2"/>
      </w:pPr>
      <w:r w:rsidRPr="000129F5">
        <w:t>С. А. Нестеров</w:t>
      </w:r>
      <w:r>
        <w:t xml:space="preserve"> Базы данных : учебник и практикум для вузов / С. А. Нестеров. — 2-е изд., перераб. и доп. — Москва : Издательство Юрайт, 2023 — 258 с. — (Высшее образование). — Текст : непосредственный.</w:t>
      </w:r>
    </w:p>
    <w:bookmarkEnd w:id="70"/>
    <w:p w14:paraId="446DD486" w14:textId="03DE7F54" w:rsidR="00CC103C" w:rsidRDefault="00CC103C" w:rsidP="004E62DF">
      <w:pPr>
        <w:pStyle w:val="a2"/>
      </w:pPr>
      <w:r w:rsidRPr="001509A4">
        <w:t xml:space="preserve">Элемент управления </w:t>
      </w:r>
      <w:r w:rsidRPr="001509A4">
        <w:rPr>
          <w:lang w:val="en-US"/>
        </w:rPr>
        <w:t>DataGridView</w:t>
      </w:r>
      <w:r w:rsidRPr="001509A4">
        <w:t xml:space="preserve"> (</w:t>
      </w:r>
      <w:r w:rsidRPr="001509A4">
        <w:rPr>
          <w:lang w:val="en-US"/>
        </w:rPr>
        <w:t>Windows</w:t>
      </w:r>
      <w:r w:rsidRPr="001509A4">
        <w:t xml:space="preserve"> </w:t>
      </w:r>
      <w:r w:rsidRPr="001509A4">
        <w:rPr>
          <w:lang w:val="en-US"/>
        </w:rPr>
        <w:t>Forms</w:t>
      </w:r>
      <w:r w:rsidRPr="001509A4">
        <w:t>) [</w:t>
      </w:r>
      <w:r>
        <w:t>электронный ресурс</w:t>
      </w:r>
      <w:r w:rsidRPr="001509A4">
        <w:t>]</w:t>
      </w:r>
      <w:r>
        <w:t xml:space="preserve"> /</w:t>
      </w:r>
      <w:r w:rsidRPr="00317BB7">
        <w:t xml:space="preserve"> </w:t>
      </w:r>
      <w:r>
        <w:t xml:space="preserve">Режим доступа: </w:t>
      </w:r>
      <w:r w:rsidRPr="001509A4">
        <w:t xml:space="preserve"> </w:t>
      </w:r>
      <w:r w:rsidRPr="001509A4">
        <w:rPr>
          <w:lang w:val="en-US"/>
        </w:rPr>
        <w:t>https</w:t>
      </w:r>
      <w:r w:rsidRPr="001509A4">
        <w:t>://</w:t>
      </w:r>
      <w:r w:rsidRPr="001509A4">
        <w:rPr>
          <w:lang w:val="en-US"/>
        </w:rPr>
        <w:t>learn</w:t>
      </w:r>
      <w:r w:rsidRPr="001509A4">
        <w:t>.</w:t>
      </w:r>
      <w:r w:rsidRPr="001509A4">
        <w:rPr>
          <w:lang w:val="en-US"/>
        </w:rPr>
        <w:t>microsoft</w:t>
      </w:r>
      <w:r w:rsidRPr="001509A4">
        <w:t>.</w:t>
      </w:r>
      <w:r w:rsidRPr="001509A4">
        <w:rPr>
          <w:lang w:val="en-US"/>
        </w:rPr>
        <w:t>com</w:t>
      </w:r>
      <w:r w:rsidRPr="001509A4">
        <w:t>/</w:t>
      </w:r>
      <w:r w:rsidRPr="001509A4">
        <w:rPr>
          <w:lang w:val="en-US"/>
        </w:rPr>
        <w:t>ru</w:t>
      </w:r>
      <w:r w:rsidRPr="001509A4">
        <w:t>-</w:t>
      </w:r>
      <w:r w:rsidRPr="001509A4">
        <w:rPr>
          <w:lang w:val="en-US"/>
        </w:rPr>
        <w:t>ru</w:t>
      </w:r>
      <w:r w:rsidRPr="001509A4">
        <w:t>/</w:t>
      </w:r>
      <w:r w:rsidRPr="001509A4">
        <w:rPr>
          <w:lang w:val="en-US"/>
        </w:rPr>
        <w:t>dotnet</w:t>
      </w:r>
      <w:r w:rsidRPr="001509A4">
        <w:t>/</w:t>
      </w:r>
      <w:r w:rsidRPr="001509A4">
        <w:rPr>
          <w:lang w:val="en-US"/>
        </w:rPr>
        <w:t>desktop</w:t>
      </w:r>
      <w:r w:rsidRPr="001509A4">
        <w:t>/</w:t>
      </w:r>
      <w:r w:rsidRPr="001509A4">
        <w:rPr>
          <w:lang w:val="en-US"/>
        </w:rPr>
        <w:t>winforms</w:t>
      </w:r>
      <w:r w:rsidRPr="001509A4">
        <w:t>/</w:t>
      </w:r>
      <w:r w:rsidRPr="001509A4">
        <w:rPr>
          <w:lang w:val="en-US"/>
        </w:rPr>
        <w:t>controls</w:t>
      </w:r>
      <w:r w:rsidRPr="001509A4">
        <w:t>/</w:t>
      </w:r>
      <w:r w:rsidRPr="001509A4">
        <w:rPr>
          <w:lang w:val="en-US"/>
        </w:rPr>
        <w:t>datagridview</w:t>
      </w:r>
      <w:r w:rsidRPr="001509A4">
        <w:t>-</w:t>
      </w:r>
      <w:r w:rsidRPr="001509A4">
        <w:rPr>
          <w:lang w:val="en-US"/>
        </w:rPr>
        <w:t>control</w:t>
      </w:r>
      <w:r w:rsidRPr="001509A4">
        <w:t>-</w:t>
      </w:r>
      <w:r w:rsidRPr="001509A4">
        <w:rPr>
          <w:lang w:val="en-US"/>
        </w:rPr>
        <w:t>windows</w:t>
      </w:r>
      <w:r w:rsidRPr="001509A4">
        <w:t>-</w:t>
      </w:r>
      <w:r w:rsidRPr="001509A4">
        <w:rPr>
          <w:lang w:val="en-US"/>
        </w:rPr>
        <w:t>forms</w:t>
      </w:r>
      <w:r>
        <w:t>, свободный.</w:t>
      </w:r>
      <w:r w:rsidRPr="001B7F2A">
        <w:t xml:space="preserve"> </w:t>
      </w:r>
      <w:r w:rsidRPr="00787E3C">
        <w:t>(</w:t>
      </w:r>
      <w:r>
        <w:t>дата обращения 16</w:t>
      </w:r>
      <w:r w:rsidRPr="00787E3C">
        <w:t>.0</w:t>
      </w:r>
      <w:r>
        <w:t>4</w:t>
      </w:r>
      <w:r w:rsidRPr="00787E3C">
        <w:t>.2025)</w:t>
      </w:r>
    </w:p>
    <w:p w14:paraId="09C76188" w14:textId="6A4227F6" w:rsidR="00787E3C" w:rsidRPr="001509A4" w:rsidRDefault="00787E3C" w:rsidP="00FC3C84">
      <w:pPr>
        <w:pStyle w:val="a2"/>
      </w:pPr>
      <w:r>
        <w:t>Р 1323565.1.040–2022. Информационная технология КРИПТОГРАФИЧЕСКАЯ ЗАЩИТА ИНФОРМАЦИИ Парольная защита ключевой информации. – ВЗАМЕН P 50.1.111—2016</w:t>
      </w:r>
      <w:r w:rsidRPr="00795BE7">
        <w:t xml:space="preserve">;  </w:t>
      </w:r>
      <w:r>
        <w:t>введ. 20-10-2022 г. –  Приказом Федерального агентства по техническому регулированию и метрологии.</w:t>
      </w:r>
      <w:r w:rsidRPr="00795BE7">
        <w:t xml:space="preserve">; </w:t>
      </w:r>
      <w:r>
        <w:t>Москва: Российский институт стандартизации 2022. – с.5</w:t>
      </w:r>
    </w:p>
    <w:p w14:paraId="418B2BF9" w14:textId="77777777" w:rsidR="00787E3C" w:rsidRDefault="00787E3C" w:rsidP="00787E3C">
      <w:pPr>
        <w:pStyle w:val="a2"/>
        <w:numPr>
          <w:ilvl w:val="0"/>
          <w:numId w:val="0"/>
        </w:numPr>
        <w:ind w:left="1069"/>
      </w:pPr>
    </w:p>
    <w:p w14:paraId="06588C39" w14:textId="62B7D59F" w:rsidR="00787E3C" w:rsidRDefault="00787E3C" w:rsidP="00787E3C">
      <w:pPr>
        <w:pStyle w:val="a2"/>
        <w:numPr>
          <w:ilvl w:val="0"/>
          <w:numId w:val="0"/>
        </w:numPr>
        <w:sectPr w:rsidR="00787E3C" w:rsidSect="00BD6813">
          <w:footerReference w:type="default" r:id="rId25"/>
          <w:footerReference w:type="first" r:id="rId26"/>
          <w:pgSz w:w="11906" w:h="16838"/>
          <w:pgMar w:top="1134" w:right="850" w:bottom="1134" w:left="1701" w:header="708" w:footer="708" w:gutter="0"/>
          <w:pgNumType w:start="2"/>
          <w:cols w:space="708"/>
          <w:docGrid w:linePitch="360"/>
        </w:sectPr>
      </w:pPr>
    </w:p>
    <w:p w14:paraId="78E9693E" w14:textId="3A7487AE" w:rsidR="00811383" w:rsidRDefault="000B33BA" w:rsidP="00811383">
      <w:pPr>
        <w:pStyle w:val="afff2"/>
      </w:pPr>
      <w:bookmarkStart w:id="71" w:name="_Toc200557892"/>
      <w:r w:rsidRPr="005911B9">
        <w:lastRenderedPageBreak/>
        <w:t xml:space="preserve">ПРИЛОЖЕНИЕ </w:t>
      </w:r>
      <w:r w:rsidR="007C0549">
        <w:t>А</w:t>
      </w:r>
      <w:bookmarkEnd w:id="71"/>
    </w:p>
    <w:p w14:paraId="758D741F" w14:textId="76583236" w:rsidR="00811383" w:rsidRDefault="00811383" w:rsidP="00811383">
      <w:pPr>
        <w:pStyle w:val="afff8"/>
      </w:pPr>
      <w:r w:rsidRPr="00811383">
        <w:t>(обязательное)</w:t>
      </w:r>
    </w:p>
    <w:p w14:paraId="525F1C82" w14:textId="1CF1711F" w:rsidR="009751F9" w:rsidRPr="009B1FE0" w:rsidRDefault="000B33BA" w:rsidP="000B33BA">
      <w:pPr>
        <w:pStyle w:val="af3"/>
        <w:ind w:firstLine="0"/>
        <w:jc w:val="center"/>
        <w:rPr>
          <w:rFonts w:eastAsia="Calibri"/>
          <w:szCs w:val="28"/>
        </w:rPr>
      </w:pPr>
      <w:r>
        <w:rPr>
          <w:b/>
          <w:bCs/>
          <w:color w:val="000000"/>
          <w:szCs w:val="28"/>
        </w:rPr>
        <w:t>Листинг SQL-скрипта</w:t>
      </w:r>
    </w:p>
    <w:p w14:paraId="57E5E695" w14:textId="77777777" w:rsidR="000B33BA" w:rsidRPr="000B33BA" w:rsidRDefault="000B33BA" w:rsidP="000B33BA">
      <w:pPr>
        <w:pStyle w:val="afff6"/>
        <w:rPr>
          <w:color w:val="auto"/>
          <w:highlight w:val="white"/>
        </w:rPr>
      </w:pPr>
      <w:r w:rsidRPr="000B33BA">
        <w:rPr>
          <w:color w:val="auto"/>
          <w:highlight w:val="white"/>
        </w:rPr>
        <w:t>CREATE TABLE USERS(</w:t>
      </w:r>
    </w:p>
    <w:p w14:paraId="29CBC82F" w14:textId="77777777" w:rsidR="000B33BA" w:rsidRPr="000B33BA" w:rsidRDefault="000B33BA" w:rsidP="000B33BA">
      <w:pPr>
        <w:pStyle w:val="afff6"/>
        <w:rPr>
          <w:color w:val="auto"/>
          <w:highlight w:val="white"/>
        </w:rPr>
      </w:pPr>
      <w:r w:rsidRPr="000B33BA">
        <w:rPr>
          <w:color w:val="auto"/>
          <w:highlight w:val="white"/>
        </w:rPr>
        <w:t>id int IDENTITY(1,1),</w:t>
      </w:r>
    </w:p>
    <w:p w14:paraId="09CB75B0" w14:textId="77777777" w:rsidR="000B33BA" w:rsidRPr="000B33BA" w:rsidRDefault="000B33BA" w:rsidP="000B33BA">
      <w:pPr>
        <w:pStyle w:val="afff6"/>
        <w:rPr>
          <w:color w:val="auto"/>
          <w:highlight w:val="white"/>
        </w:rPr>
      </w:pPr>
      <w:r w:rsidRPr="000B33BA">
        <w:rPr>
          <w:color w:val="auto"/>
          <w:highlight w:val="white"/>
        </w:rPr>
        <w:t>loginName nvarchar(MAX) NOT NULL,</w:t>
      </w:r>
    </w:p>
    <w:p w14:paraId="5D6EA6C5" w14:textId="77777777" w:rsidR="000B33BA" w:rsidRPr="000B33BA" w:rsidRDefault="000B33BA" w:rsidP="000B33BA">
      <w:pPr>
        <w:pStyle w:val="afff6"/>
        <w:rPr>
          <w:color w:val="auto"/>
          <w:highlight w:val="white"/>
        </w:rPr>
      </w:pPr>
      <w:r w:rsidRPr="000B33BA">
        <w:rPr>
          <w:color w:val="auto"/>
          <w:highlight w:val="white"/>
        </w:rPr>
        <w:t>userPassword varBinary(MAX) NOT NULL,</w:t>
      </w:r>
    </w:p>
    <w:p w14:paraId="7900B87E" w14:textId="77777777" w:rsidR="000B33BA" w:rsidRPr="000B33BA" w:rsidRDefault="000B33BA" w:rsidP="000B33BA">
      <w:pPr>
        <w:pStyle w:val="afff6"/>
        <w:rPr>
          <w:color w:val="auto"/>
          <w:highlight w:val="white"/>
        </w:rPr>
      </w:pPr>
      <w:r w:rsidRPr="000B33BA">
        <w:rPr>
          <w:color w:val="auto"/>
          <w:highlight w:val="white"/>
        </w:rPr>
        <w:t>rights nvarchar(MAX) NOT NULL</w:t>
      </w:r>
    </w:p>
    <w:p w14:paraId="2BB2AD50" w14:textId="77777777" w:rsidR="000B33BA" w:rsidRPr="000B33BA" w:rsidRDefault="000B33BA" w:rsidP="000B33BA">
      <w:pPr>
        <w:pStyle w:val="afff6"/>
        <w:rPr>
          <w:color w:val="auto"/>
          <w:highlight w:val="white"/>
        </w:rPr>
      </w:pPr>
      <w:r w:rsidRPr="000B33BA">
        <w:rPr>
          <w:color w:val="auto"/>
          <w:highlight w:val="white"/>
        </w:rPr>
        <w:t>);</w:t>
      </w:r>
    </w:p>
    <w:p w14:paraId="00AFB381" w14:textId="77777777" w:rsidR="000B33BA" w:rsidRPr="000B33BA" w:rsidRDefault="000B33BA" w:rsidP="000B33BA">
      <w:pPr>
        <w:pStyle w:val="afff6"/>
        <w:rPr>
          <w:color w:val="auto"/>
          <w:highlight w:val="white"/>
        </w:rPr>
      </w:pPr>
    </w:p>
    <w:p w14:paraId="6F85FC61" w14:textId="77777777" w:rsidR="000B33BA" w:rsidRPr="000B33BA" w:rsidRDefault="000B33BA" w:rsidP="000B33BA">
      <w:pPr>
        <w:pStyle w:val="afff6"/>
        <w:rPr>
          <w:color w:val="auto"/>
          <w:highlight w:val="white"/>
        </w:rPr>
      </w:pPr>
      <w:r w:rsidRPr="000B33BA">
        <w:rPr>
          <w:color w:val="auto"/>
          <w:highlight w:val="white"/>
        </w:rPr>
        <w:t>CREATE TABLE Genres(</w:t>
      </w:r>
    </w:p>
    <w:p w14:paraId="02300F01" w14:textId="77777777" w:rsidR="000B33BA" w:rsidRPr="000B33BA" w:rsidRDefault="000B33BA" w:rsidP="000B33BA">
      <w:pPr>
        <w:pStyle w:val="afff6"/>
        <w:rPr>
          <w:color w:val="auto"/>
          <w:highlight w:val="white"/>
        </w:rPr>
      </w:pPr>
      <w:r w:rsidRPr="000B33BA">
        <w:rPr>
          <w:color w:val="auto"/>
          <w:highlight w:val="white"/>
        </w:rPr>
        <w:t>genreID INT IDENTITY(1,1) PRIMARY KEY,</w:t>
      </w:r>
    </w:p>
    <w:p w14:paraId="08BC3876" w14:textId="77777777" w:rsidR="000B33BA" w:rsidRPr="000B33BA" w:rsidRDefault="000B33BA" w:rsidP="000B33BA">
      <w:pPr>
        <w:pStyle w:val="afff6"/>
        <w:rPr>
          <w:color w:val="auto"/>
          <w:highlight w:val="white"/>
        </w:rPr>
      </w:pPr>
      <w:r w:rsidRPr="000B33BA">
        <w:rPr>
          <w:color w:val="auto"/>
          <w:highlight w:val="white"/>
        </w:rPr>
        <w:t>genreName nvarchar(Max),</w:t>
      </w:r>
    </w:p>
    <w:p w14:paraId="37CEC8F5" w14:textId="77777777" w:rsidR="000B33BA" w:rsidRPr="000B33BA" w:rsidRDefault="000B33BA" w:rsidP="000B33BA">
      <w:pPr>
        <w:pStyle w:val="afff6"/>
        <w:rPr>
          <w:color w:val="auto"/>
          <w:highlight w:val="white"/>
        </w:rPr>
      </w:pPr>
      <w:r w:rsidRPr="000B33BA">
        <w:rPr>
          <w:color w:val="auto"/>
          <w:highlight w:val="white"/>
        </w:rPr>
        <w:t>);</w:t>
      </w:r>
    </w:p>
    <w:p w14:paraId="1300316B" w14:textId="77777777" w:rsidR="000B33BA" w:rsidRPr="000B33BA" w:rsidRDefault="000B33BA" w:rsidP="000B33BA">
      <w:pPr>
        <w:pStyle w:val="afff6"/>
        <w:rPr>
          <w:color w:val="auto"/>
          <w:highlight w:val="white"/>
        </w:rPr>
      </w:pPr>
    </w:p>
    <w:p w14:paraId="097498F0" w14:textId="77777777" w:rsidR="000B33BA" w:rsidRPr="000B33BA" w:rsidRDefault="000B33BA" w:rsidP="000B33BA">
      <w:pPr>
        <w:pStyle w:val="afff6"/>
        <w:rPr>
          <w:color w:val="auto"/>
          <w:highlight w:val="white"/>
        </w:rPr>
      </w:pPr>
      <w:r w:rsidRPr="000B33BA">
        <w:rPr>
          <w:color w:val="auto"/>
          <w:highlight w:val="white"/>
        </w:rPr>
        <w:t>CREATE TABLE Scenario(</w:t>
      </w:r>
    </w:p>
    <w:p w14:paraId="591BD21A" w14:textId="77777777" w:rsidR="000B33BA" w:rsidRPr="000B33BA" w:rsidRDefault="000B33BA" w:rsidP="000B33BA">
      <w:pPr>
        <w:pStyle w:val="afff6"/>
        <w:rPr>
          <w:color w:val="auto"/>
          <w:highlight w:val="white"/>
        </w:rPr>
      </w:pPr>
      <w:r w:rsidRPr="000B33BA">
        <w:rPr>
          <w:color w:val="auto"/>
          <w:highlight w:val="white"/>
        </w:rPr>
        <w:t>scenarioID INT IDENTITY(1,1) PRIMARY KEY,</w:t>
      </w:r>
    </w:p>
    <w:p w14:paraId="1B582203" w14:textId="77777777" w:rsidR="000B33BA" w:rsidRPr="000B33BA" w:rsidRDefault="000B33BA" w:rsidP="000B33BA">
      <w:pPr>
        <w:pStyle w:val="afff6"/>
        <w:rPr>
          <w:color w:val="auto"/>
          <w:highlight w:val="white"/>
        </w:rPr>
      </w:pPr>
      <w:r w:rsidRPr="000B33BA">
        <w:rPr>
          <w:color w:val="auto"/>
          <w:highlight w:val="white"/>
        </w:rPr>
        <w:t>genreFK int FOREIGN KEY(genreFK) REFERENCES Genres(genreID),</w:t>
      </w:r>
    </w:p>
    <w:p w14:paraId="1F1D9C84" w14:textId="77777777" w:rsidR="000B33BA" w:rsidRPr="000B33BA" w:rsidRDefault="000B33BA" w:rsidP="000B33BA">
      <w:pPr>
        <w:pStyle w:val="afff6"/>
        <w:rPr>
          <w:color w:val="auto"/>
          <w:highlight w:val="white"/>
        </w:rPr>
      </w:pPr>
      <w:r w:rsidRPr="000B33BA">
        <w:rPr>
          <w:color w:val="auto"/>
          <w:highlight w:val="white"/>
        </w:rPr>
        <w:t>scenarioName nvarchar(MAX) NOT NULL,</w:t>
      </w:r>
    </w:p>
    <w:p w14:paraId="4E0A3C1C" w14:textId="77777777" w:rsidR="000B33BA" w:rsidRPr="000B33BA" w:rsidRDefault="000B33BA" w:rsidP="000B33BA">
      <w:pPr>
        <w:pStyle w:val="afff6"/>
        <w:rPr>
          <w:color w:val="auto"/>
          <w:highlight w:val="white"/>
        </w:rPr>
      </w:pPr>
      <w:r w:rsidRPr="000B33BA">
        <w:rPr>
          <w:color w:val="auto"/>
          <w:highlight w:val="white"/>
        </w:rPr>
        <w:t>fileAddress nvarchar(MAX)</w:t>
      </w:r>
    </w:p>
    <w:p w14:paraId="79B0D4F0" w14:textId="77777777" w:rsidR="000B33BA" w:rsidRPr="000B33BA" w:rsidRDefault="000B33BA" w:rsidP="000B33BA">
      <w:pPr>
        <w:pStyle w:val="afff6"/>
        <w:rPr>
          <w:color w:val="auto"/>
          <w:highlight w:val="white"/>
        </w:rPr>
      </w:pPr>
      <w:r w:rsidRPr="000B33BA">
        <w:rPr>
          <w:color w:val="auto"/>
          <w:highlight w:val="white"/>
        </w:rPr>
        <w:t>);</w:t>
      </w:r>
    </w:p>
    <w:p w14:paraId="0FE5E211" w14:textId="77777777" w:rsidR="000B33BA" w:rsidRPr="000B33BA" w:rsidRDefault="000B33BA" w:rsidP="000B33BA">
      <w:pPr>
        <w:pStyle w:val="afff6"/>
        <w:rPr>
          <w:color w:val="auto"/>
          <w:highlight w:val="white"/>
        </w:rPr>
      </w:pPr>
      <w:r w:rsidRPr="000B33BA">
        <w:rPr>
          <w:color w:val="auto"/>
          <w:highlight w:val="white"/>
        </w:rPr>
        <w:t>CREATE TABLE Scenes(</w:t>
      </w:r>
    </w:p>
    <w:p w14:paraId="011E68CB" w14:textId="77777777" w:rsidR="000B33BA" w:rsidRPr="000B33BA" w:rsidRDefault="000B33BA" w:rsidP="000B33BA">
      <w:pPr>
        <w:pStyle w:val="afff6"/>
        <w:rPr>
          <w:color w:val="auto"/>
          <w:highlight w:val="white"/>
        </w:rPr>
      </w:pPr>
      <w:r w:rsidRPr="000B33BA">
        <w:rPr>
          <w:color w:val="auto"/>
          <w:highlight w:val="white"/>
        </w:rPr>
        <w:t>sceneID INT IDENTITY(1,1) PRIMARY KEY,</w:t>
      </w:r>
    </w:p>
    <w:p w14:paraId="06A6D338" w14:textId="77777777" w:rsidR="000B33BA" w:rsidRPr="000B33BA" w:rsidRDefault="000B33BA" w:rsidP="000B33BA">
      <w:pPr>
        <w:pStyle w:val="afff6"/>
        <w:rPr>
          <w:color w:val="auto"/>
          <w:highlight w:val="white"/>
        </w:rPr>
      </w:pPr>
      <w:r w:rsidRPr="000B33BA">
        <w:rPr>
          <w:color w:val="auto"/>
          <w:highlight w:val="white"/>
        </w:rPr>
        <w:t>sceneAddress nvarchar(MAX) NOT NULL</w:t>
      </w:r>
    </w:p>
    <w:p w14:paraId="4901C9E9" w14:textId="77777777" w:rsidR="000B33BA" w:rsidRPr="000B33BA" w:rsidRDefault="000B33BA" w:rsidP="000B33BA">
      <w:pPr>
        <w:pStyle w:val="afff6"/>
        <w:rPr>
          <w:color w:val="auto"/>
          <w:highlight w:val="white"/>
        </w:rPr>
      </w:pPr>
      <w:r w:rsidRPr="000B33BA">
        <w:rPr>
          <w:color w:val="auto"/>
          <w:highlight w:val="white"/>
        </w:rPr>
        <w:t>);</w:t>
      </w:r>
    </w:p>
    <w:p w14:paraId="64ABC851" w14:textId="77777777" w:rsidR="000B33BA" w:rsidRPr="000B33BA" w:rsidRDefault="000B33BA" w:rsidP="000B33BA">
      <w:pPr>
        <w:pStyle w:val="afff6"/>
        <w:rPr>
          <w:color w:val="auto"/>
          <w:highlight w:val="white"/>
        </w:rPr>
      </w:pPr>
    </w:p>
    <w:p w14:paraId="2D30AFC2" w14:textId="77777777" w:rsidR="000B33BA" w:rsidRPr="000B33BA" w:rsidRDefault="000B33BA" w:rsidP="000B33BA">
      <w:pPr>
        <w:pStyle w:val="afff6"/>
        <w:rPr>
          <w:color w:val="auto"/>
          <w:highlight w:val="white"/>
        </w:rPr>
      </w:pPr>
      <w:r w:rsidRPr="000B33BA">
        <w:rPr>
          <w:color w:val="auto"/>
          <w:highlight w:val="white"/>
        </w:rPr>
        <w:t>CREATE TABLE Roles(</w:t>
      </w:r>
    </w:p>
    <w:p w14:paraId="3FD36145" w14:textId="77777777" w:rsidR="000B33BA" w:rsidRPr="000B33BA" w:rsidRDefault="000B33BA" w:rsidP="000B33BA">
      <w:pPr>
        <w:pStyle w:val="afff6"/>
        <w:rPr>
          <w:color w:val="auto"/>
          <w:highlight w:val="white"/>
        </w:rPr>
      </w:pPr>
      <w:r w:rsidRPr="000B33BA">
        <w:rPr>
          <w:color w:val="auto"/>
          <w:highlight w:val="white"/>
        </w:rPr>
        <w:t>roleID INT IDENTITY(1,1) PRIMARY KEY,</w:t>
      </w:r>
    </w:p>
    <w:p w14:paraId="2B476BF5" w14:textId="77777777" w:rsidR="000B33BA" w:rsidRPr="000B33BA" w:rsidRDefault="000B33BA" w:rsidP="000B33BA">
      <w:pPr>
        <w:pStyle w:val="afff6"/>
        <w:rPr>
          <w:color w:val="auto"/>
          <w:highlight w:val="white"/>
        </w:rPr>
      </w:pPr>
      <w:r w:rsidRPr="000B33BA">
        <w:rPr>
          <w:color w:val="auto"/>
          <w:highlight w:val="white"/>
        </w:rPr>
        <w:t>roleName nvarchar(MAX) NOT NULL,</w:t>
      </w:r>
    </w:p>
    <w:p w14:paraId="6E057250" w14:textId="77777777" w:rsidR="000B33BA" w:rsidRPr="000B33BA" w:rsidRDefault="000B33BA" w:rsidP="000B33BA">
      <w:pPr>
        <w:pStyle w:val="afff6"/>
        <w:rPr>
          <w:color w:val="auto"/>
          <w:highlight w:val="white"/>
        </w:rPr>
      </w:pPr>
      <w:r w:rsidRPr="000B33BA">
        <w:rPr>
          <w:color w:val="auto"/>
          <w:highlight w:val="white"/>
        </w:rPr>
        <w:t>roleDescription nvarchar(MAX) NOT NULL</w:t>
      </w:r>
    </w:p>
    <w:p w14:paraId="61FF5EDF" w14:textId="77777777" w:rsidR="000B33BA" w:rsidRPr="000B33BA" w:rsidRDefault="000B33BA" w:rsidP="000B33BA">
      <w:pPr>
        <w:pStyle w:val="afff6"/>
        <w:rPr>
          <w:color w:val="auto"/>
          <w:highlight w:val="white"/>
        </w:rPr>
      </w:pPr>
      <w:r w:rsidRPr="000B33BA">
        <w:rPr>
          <w:color w:val="auto"/>
          <w:highlight w:val="white"/>
        </w:rPr>
        <w:t>)</w:t>
      </w:r>
    </w:p>
    <w:p w14:paraId="1CE77BF0" w14:textId="77777777" w:rsidR="000B33BA" w:rsidRPr="000B33BA" w:rsidRDefault="000B33BA" w:rsidP="000B33BA">
      <w:pPr>
        <w:pStyle w:val="afff6"/>
        <w:rPr>
          <w:color w:val="auto"/>
          <w:highlight w:val="white"/>
        </w:rPr>
      </w:pPr>
    </w:p>
    <w:p w14:paraId="778A6161" w14:textId="77777777" w:rsidR="000B33BA" w:rsidRPr="000B33BA" w:rsidRDefault="000B33BA" w:rsidP="000B33BA">
      <w:pPr>
        <w:pStyle w:val="afff6"/>
        <w:rPr>
          <w:color w:val="auto"/>
          <w:highlight w:val="white"/>
        </w:rPr>
      </w:pPr>
      <w:r w:rsidRPr="000B33BA">
        <w:rPr>
          <w:color w:val="auto"/>
          <w:highlight w:val="white"/>
        </w:rPr>
        <w:t>CREATE TABLE Customers(</w:t>
      </w:r>
    </w:p>
    <w:p w14:paraId="12C6B31D" w14:textId="77777777" w:rsidR="000B33BA" w:rsidRPr="000B33BA" w:rsidRDefault="000B33BA" w:rsidP="000B33BA">
      <w:pPr>
        <w:pStyle w:val="afff6"/>
        <w:rPr>
          <w:color w:val="auto"/>
          <w:highlight w:val="white"/>
        </w:rPr>
      </w:pPr>
      <w:r w:rsidRPr="000B33BA">
        <w:rPr>
          <w:color w:val="auto"/>
          <w:highlight w:val="white"/>
        </w:rPr>
        <w:t>customerID INT IDENTITY(1,1) PRIMARY KEY,</w:t>
      </w:r>
    </w:p>
    <w:p w14:paraId="6BD21029" w14:textId="77777777" w:rsidR="000B33BA" w:rsidRPr="000B33BA" w:rsidRDefault="000B33BA" w:rsidP="000B33BA">
      <w:pPr>
        <w:pStyle w:val="afff6"/>
        <w:rPr>
          <w:color w:val="auto"/>
          <w:highlight w:val="white"/>
        </w:rPr>
      </w:pPr>
      <w:r w:rsidRPr="000B33BA">
        <w:rPr>
          <w:color w:val="auto"/>
          <w:highlight w:val="white"/>
        </w:rPr>
        <w:t>customerName nvarchar(MAX) NOT NULL,</w:t>
      </w:r>
    </w:p>
    <w:p w14:paraId="74C2F0AC" w14:textId="77777777" w:rsidR="000B33BA" w:rsidRPr="000B33BA" w:rsidRDefault="000B33BA" w:rsidP="000B33BA">
      <w:pPr>
        <w:pStyle w:val="afff6"/>
        <w:rPr>
          <w:color w:val="auto"/>
          <w:highlight w:val="white"/>
        </w:rPr>
      </w:pPr>
      <w:r w:rsidRPr="000B33BA">
        <w:rPr>
          <w:color w:val="auto"/>
          <w:highlight w:val="white"/>
        </w:rPr>
        <w:t>birthday date</w:t>
      </w:r>
    </w:p>
    <w:p w14:paraId="7597F962" w14:textId="77777777" w:rsidR="000B33BA" w:rsidRPr="000B33BA" w:rsidRDefault="000B33BA" w:rsidP="000B33BA">
      <w:pPr>
        <w:pStyle w:val="afff6"/>
        <w:rPr>
          <w:color w:val="auto"/>
          <w:highlight w:val="white"/>
        </w:rPr>
      </w:pPr>
      <w:r w:rsidRPr="000B33BA">
        <w:rPr>
          <w:color w:val="auto"/>
          <w:highlight w:val="white"/>
        </w:rPr>
        <w:t>);</w:t>
      </w:r>
    </w:p>
    <w:p w14:paraId="62470B07" w14:textId="77777777" w:rsidR="000B33BA" w:rsidRPr="000B33BA" w:rsidRDefault="000B33BA" w:rsidP="000B33BA">
      <w:pPr>
        <w:pStyle w:val="afff6"/>
        <w:rPr>
          <w:color w:val="auto"/>
          <w:highlight w:val="white"/>
        </w:rPr>
      </w:pPr>
    </w:p>
    <w:p w14:paraId="5A7EF112" w14:textId="77777777" w:rsidR="000B33BA" w:rsidRPr="000B33BA" w:rsidRDefault="000B33BA" w:rsidP="000B33BA">
      <w:pPr>
        <w:pStyle w:val="afff6"/>
        <w:rPr>
          <w:color w:val="auto"/>
          <w:highlight w:val="white"/>
        </w:rPr>
      </w:pPr>
      <w:r w:rsidRPr="000B33BA">
        <w:rPr>
          <w:color w:val="auto"/>
          <w:highlight w:val="white"/>
        </w:rPr>
        <w:t>CREATE TABLE Staff(</w:t>
      </w:r>
    </w:p>
    <w:p w14:paraId="52F31E19" w14:textId="77777777" w:rsidR="000B33BA" w:rsidRPr="000B33BA" w:rsidRDefault="000B33BA" w:rsidP="000B33BA">
      <w:pPr>
        <w:pStyle w:val="afff6"/>
        <w:rPr>
          <w:color w:val="auto"/>
          <w:highlight w:val="white"/>
        </w:rPr>
      </w:pPr>
      <w:r w:rsidRPr="000B33BA">
        <w:rPr>
          <w:color w:val="auto"/>
          <w:highlight w:val="white"/>
        </w:rPr>
        <w:t>staffID INT IDENTITY(1,1) PRIMARY KEY,</w:t>
      </w:r>
    </w:p>
    <w:p w14:paraId="53D687C3" w14:textId="77777777" w:rsidR="000B33BA" w:rsidRPr="000B33BA" w:rsidRDefault="000B33BA" w:rsidP="000B33BA">
      <w:pPr>
        <w:pStyle w:val="afff6"/>
        <w:rPr>
          <w:color w:val="auto"/>
          <w:highlight w:val="white"/>
        </w:rPr>
      </w:pPr>
      <w:r w:rsidRPr="000B33BA">
        <w:rPr>
          <w:color w:val="auto"/>
          <w:highlight w:val="white"/>
        </w:rPr>
        <w:t>staffName nvarchar(MAX) NOT NULL,</w:t>
      </w:r>
    </w:p>
    <w:p w14:paraId="68232625" w14:textId="77777777" w:rsidR="000B33BA" w:rsidRPr="000B33BA" w:rsidRDefault="000B33BA" w:rsidP="000B33BA">
      <w:pPr>
        <w:pStyle w:val="afff6"/>
        <w:rPr>
          <w:color w:val="auto"/>
          <w:highlight w:val="white"/>
        </w:rPr>
      </w:pPr>
      <w:r w:rsidRPr="000B33BA">
        <w:rPr>
          <w:color w:val="auto"/>
          <w:highlight w:val="white"/>
        </w:rPr>
        <w:t>surname nvarchar(MAX) NOT NULL,</w:t>
      </w:r>
    </w:p>
    <w:p w14:paraId="277B3F45" w14:textId="77777777" w:rsidR="000B33BA" w:rsidRPr="000B33BA" w:rsidRDefault="000B33BA" w:rsidP="000B33BA">
      <w:pPr>
        <w:pStyle w:val="afff6"/>
        <w:rPr>
          <w:color w:val="auto"/>
          <w:highlight w:val="white"/>
        </w:rPr>
      </w:pPr>
      <w:r w:rsidRPr="000B33BA">
        <w:rPr>
          <w:color w:val="auto"/>
          <w:highlight w:val="white"/>
        </w:rPr>
        <w:t>patronymic nvarchar(MAX)</w:t>
      </w:r>
    </w:p>
    <w:p w14:paraId="3E370E23" w14:textId="77777777" w:rsidR="000B33BA" w:rsidRPr="000B33BA" w:rsidRDefault="000B33BA" w:rsidP="000B33BA">
      <w:pPr>
        <w:pStyle w:val="afff6"/>
        <w:rPr>
          <w:color w:val="auto"/>
          <w:highlight w:val="white"/>
        </w:rPr>
      </w:pPr>
      <w:r w:rsidRPr="000B33BA">
        <w:rPr>
          <w:color w:val="auto"/>
          <w:highlight w:val="white"/>
        </w:rPr>
        <w:t>);</w:t>
      </w:r>
    </w:p>
    <w:p w14:paraId="612626E9" w14:textId="77777777" w:rsidR="000B33BA" w:rsidRPr="000B33BA" w:rsidRDefault="000B33BA" w:rsidP="000B33BA">
      <w:pPr>
        <w:pStyle w:val="afff6"/>
        <w:rPr>
          <w:color w:val="auto"/>
          <w:highlight w:val="white"/>
        </w:rPr>
      </w:pPr>
    </w:p>
    <w:p w14:paraId="0FAF9C74" w14:textId="77777777" w:rsidR="000B33BA" w:rsidRPr="000B33BA" w:rsidRDefault="000B33BA" w:rsidP="000B33BA">
      <w:pPr>
        <w:pStyle w:val="afff6"/>
        <w:rPr>
          <w:color w:val="auto"/>
          <w:highlight w:val="white"/>
        </w:rPr>
      </w:pPr>
      <w:r w:rsidRPr="000B33BA">
        <w:rPr>
          <w:color w:val="auto"/>
          <w:highlight w:val="white"/>
        </w:rPr>
        <w:t>CREATE TABLE Promos(</w:t>
      </w:r>
    </w:p>
    <w:p w14:paraId="5F11BF84" w14:textId="77777777" w:rsidR="000B33BA" w:rsidRPr="000B33BA" w:rsidRDefault="000B33BA" w:rsidP="000B33BA">
      <w:pPr>
        <w:pStyle w:val="afff6"/>
        <w:rPr>
          <w:color w:val="auto"/>
          <w:highlight w:val="white"/>
        </w:rPr>
      </w:pPr>
      <w:r w:rsidRPr="000B33BA">
        <w:rPr>
          <w:color w:val="auto"/>
          <w:highlight w:val="white"/>
        </w:rPr>
        <w:t>promoID INT IDENTITY(1,1) PRIMARY KEY,</w:t>
      </w:r>
    </w:p>
    <w:p w14:paraId="46ED1FB1" w14:textId="77777777" w:rsidR="000B33BA" w:rsidRPr="000B33BA" w:rsidRDefault="000B33BA" w:rsidP="000B33BA">
      <w:pPr>
        <w:pStyle w:val="afff6"/>
        <w:rPr>
          <w:color w:val="auto"/>
          <w:highlight w:val="white"/>
        </w:rPr>
      </w:pPr>
      <w:r w:rsidRPr="000B33BA">
        <w:rPr>
          <w:color w:val="auto"/>
          <w:highlight w:val="white"/>
        </w:rPr>
        <w:t>promoCode nvarchar(256) NOT NULL,</w:t>
      </w:r>
    </w:p>
    <w:p w14:paraId="11E5A2FE" w14:textId="77777777" w:rsidR="000B33BA" w:rsidRPr="000B33BA" w:rsidRDefault="000B33BA" w:rsidP="000B33BA">
      <w:pPr>
        <w:pStyle w:val="afff6"/>
        <w:rPr>
          <w:color w:val="auto"/>
          <w:highlight w:val="white"/>
        </w:rPr>
      </w:pPr>
      <w:r w:rsidRPr="000B33BA">
        <w:rPr>
          <w:color w:val="auto"/>
          <w:highlight w:val="white"/>
        </w:rPr>
        <w:t>discountAmount Money,</w:t>
      </w:r>
    </w:p>
    <w:p w14:paraId="31AAAE03" w14:textId="77777777" w:rsidR="000B33BA" w:rsidRPr="000B33BA" w:rsidRDefault="000B33BA" w:rsidP="000B33BA">
      <w:pPr>
        <w:pStyle w:val="afff6"/>
        <w:rPr>
          <w:color w:val="auto"/>
          <w:highlight w:val="white"/>
        </w:rPr>
      </w:pPr>
      <w:r w:rsidRPr="000B33BA">
        <w:rPr>
          <w:color w:val="auto"/>
          <w:highlight w:val="white"/>
        </w:rPr>
        <w:t>discountPercent Money</w:t>
      </w:r>
    </w:p>
    <w:p w14:paraId="6AB04C7F" w14:textId="73F10113" w:rsidR="000B33BA" w:rsidRPr="000B33BA" w:rsidRDefault="000B33BA" w:rsidP="000B33BA">
      <w:pPr>
        <w:pStyle w:val="afff6"/>
        <w:rPr>
          <w:color w:val="auto"/>
          <w:highlight w:val="white"/>
        </w:rPr>
      </w:pPr>
      <w:r w:rsidRPr="000B33BA">
        <w:rPr>
          <w:color w:val="auto"/>
          <w:highlight w:val="white"/>
        </w:rPr>
        <w:t>);</w:t>
      </w:r>
    </w:p>
    <w:p w14:paraId="0873A744" w14:textId="77777777" w:rsidR="000B33BA" w:rsidRPr="000B33BA" w:rsidRDefault="000B33BA" w:rsidP="000B33BA">
      <w:pPr>
        <w:pStyle w:val="afff6"/>
        <w:rPr>
          <w:color w:val="auto"/>
          <w:highlight w:val="white"/>
        </w:rPr>
      </w:pPr>
    </w:p>
    <w:p w14:paraId="57E48A3C" w14:textId="77777777" w:rsidR="000B33BA" w:rsidRPr="000B33BA" w:rsidRDefault="000B33BA" w:rsidP="000B33BA">
      <w:pPr>
        <w:pStyle w:val="afff6"/>
        <w:rPr>
          <w:color w:val="auto"/>
          <w:highlight w:val="white"/>
        </w:rPr>
      </w:pPr>
      <w:r w:rsidRPr="000B33BA">
        <w:rPr>
          <w:color w:val="auto"/>
          <w:highlight w:val="white"/>
        </w:rPr>
        <w:t>CREATE TABLE Programs(</w:t>
      </w:r>
    </w:p>
    <w:p w14:paraId="7597F1EA" w14:textId="77777777" w:rsidR="000B33BA" w:rsidRPr="000B33BA" w:rsidRDefault="000B33BA" w:rsidP="000B33BA">
      <w:pPr>
        <w:pStyle w:val="afff6"/>
        <w:rPr>
          <w:color w:val="auto"/>
          <w:highlight w:val="white"/>
        </w:rPr>
      </w:pPr>
      <w:r w:rsidRPr="000B33BA">
        <w:rPr>
          <w:color w:val="auto"/>
          <w:highlight w:val="white"/>
        </w:rPr>
        <w:t>programID INT IDENTITY(1,1) PRIMARY KEY,</w:t>
      </w:r>
    </w:p>
    <w:p w14:paraId="6128A135" w14:textId="77777777" w:rsidR="000B33BA" w:rsidRPr="000B33BA" w:rsidRDefault="000B33BA" w:rsidP="000B33BA">
      <w:pPr>
        <w:pStyle w:val="afff6"/>
        <w:rPr>
          <w:color w:val="auto"/>
          <w:highlight w:val="white"/>
        </w:rPr>
      </w:pPr>
      <w:r w:rsidRPr="000B33BA">
        <w:rPr>
          <w:color w:val="auto"/>
          <w:highlight w:val="white"/>
        </w:rPr>
        <w:t xml:space="preserve">scenarioID INT NOT NULL FOREIGN KEY(scenarioID) REFERENCES Scenario(scenarioID) </w:t>
      </w:r>
    </w:p>
    <w:p w14:paraId="6EBD4A30" w14:textId="77777777" w:rsidR="000B33BA" w:rsidRPr="000B33BA" w:rsidRDefault="000B33BA" w:rsidP="000B33BA">
      <w:pPr>
        <w:pStyle w:val="afff6"/>
        <w:rPr>
          <w:color w:val="auto"/>
          <w:highlight w:val="white"/>
        </w:rPr>
      </w:pPr>
      <w:r w:rsidRPr="000B33BA">
        <w:rPr>
          <w:color w:val="auto"/>
          <w:highlight w:val="white"/>
        </w:rPr>
        <w:t>ON UPDATE CASCADE ON DELETE CASCADE,</w:t>
      </w:r>
    </w:p>
    <w:p w14:paraId="6ED40EC4" w14:textId="77777777" w:rsidR="000B33BA" w:rsidRPr="000B33BA" w:rsidRDefault="000B33BA" w:rsidP="000B33BA">
      <w:pPr>
        <w:pStyle w:val="afff6"/>
        <w:rPr>
          <w:color w:val="auto"/>
          <w:highlight w:val="white"/>
        </w:rPr>
      </w:pPr>
      <w:r w:rsidRPr="000B33BA">
        <w:rPr>
          <w:color w:val="auto"/>
          <w:highlight w:val="white"/>
        </w:rPr>
        <w:t xml:space="preserve">sceneID INT NOT NULL FOREIGN KEY(sceneID) REFERENCES Scenes(sceneID) </w:t>
      </w:r>
    </w:p>
    <w:p w14:paraId="584774CE" w14:textId="77777777" w:rsidR="000B33BA" w:rsidRPr="000B33BA" w:rsidRDefault="000B33BA" w:rsidP="000B33BA">
      <w:pPr>
        <w:pStyle w:val="afff6"/>
        <w:rPr>
          <w:color w:val="auto"/>
          <w:highlight w:val="white"/>
        </w:rPr>
      </w:pPr>
      <w:r w:rsidRPr="000B33BA">
        <w:rPr>
          <w:color w:val="auto"/>
          <w:highlight w:val="white"/>
        </w:rPr>
        <w:lastRenderedPageBreak/>
        <w:t>ON UPDATE CASCADE ON DELETE CASCADE,</w:t>
      </w:r>
    </w:p>
    <w:p w14:paraId="4858E990" w14:textId="77777777" w:rsidR="000B33BA" w:rsidRPr="000B33BA" w:rsidRDefault="000B33BA" w:rsidP="000B33BA">
      <w:pPr>
        <w:pStyle w:val="afff6"/>
        <w:rPr>
          <w:color w:val="auto"/>
          <w:highlight w:val="white"/>
        </w:rPr>
      </w:pPr>
      <w:r w:rsidRPr="000B33BA">
        <w:rPr>
          <w:color w:val="auto"/>
          <w:highlight w:val="white"/>
        </w:rPr>
        <w:t>programName nvarchar(256) NOT NULL,</w:t>
      </w:r>
    </w:p>
    <w:p w14:paraId="16051447" w14:textId="77777777" w:rsidR="000B33BA" w:rsidRPr="000B33BA" w:rsidRDefault="000B33BA" w:rsidP="000B33BA">
      <w:pPr>
        <w:pStyle w:val="afff6"/>
        <w:rPr>
          <w:color w:val="auto"/>
          <w:highlight w:val="white"/>
        </w:rPr>
      </w:pPr>
      <w:r w:rsidRPr="000B33BA">
        <w:rPr>
          <w:color w:val="auto"/>
          <w:highlight w:val="white"/>
        </w:rPr>
        <w:t>description nvarchar(256),</w:t>
      </w:r>
    </w:p>
    <w:p w14:paraId="5BE7AEE6" w14:textId="77777777" w:rsidR="000B33BA" w:rsidRPr="000B33BA" w:rsidRDefault="000B33BA" w:rsidP="000B33BA">
      <w:pPr>
        <w:pStyle w:val="afff6"/>
        <w:rPr>
          <w:color w:val="auto"/>
          <w:highlight w:val="white"/>
        </w:rPr>
      </w:pPr>
      <w:r w:rsidRPr="000B33BA">
        <w:rPr>
          <w:color w:val="auto"/>
          <w:highlight w:val="white"/>
        </w:rPr>
        <w:t>showTime dateTime NOT NULL</w:t>
      </w:r>
    </w:p>
    <w:p w14:paraId="622D95DA" w14:textId="77777777" w:rsidR="000B33BA" w:rsidRPr="000B33BA" w:rsidRDefault="000B33BA" w:rsidP="000B33BA">
      <w:pPr>
        <w:pStyle w:val="afff6"/>
        <w:rPr>
          <w:color w:val="auto"/>
          <w:highlight w:val="white"/>
        </w:rPr>
      </w:pPr>
      <w:r w:rsidRPr="000B33BA">
        <w:rPr>
          <w:color w:val="auto"/>
          <w:highlight w:val="white"/>
        </w:rPr>
        <w:t>)</w:t>
      </w:r>
    </w:p>
    <w:p w14:paraId="2F5BD95F" w14:textId="77777777" w:rsidR="000B33BA" w:rsidRPr="000B33BA" w:rsidRDefault="000B33BA" w:rsidP="000B33BA">
      <w:pPr>
        <w:pStyle w:val="afff6"/>
        <w:rPr>
          <w:color w:val="auto"/>
          <w:highlight w:val="white"/>
        </w:rPr>
      </w:pPr>
    </w:p>
    <w:p w14:paraId="71AEEA73" w14:textId="77777777" w:rsidR="000B33BA" w:rsidRPr="000B33BA" w:rsidRDefault="000B33BA" w:rsidP="000B33BA">
      <w:pPr>
        <w:pStyle w:val="afff6"/>
        <w:rPr>
          <w:color w:val="auto"/>
          <w:highlight w:val="white"/>
        </w:rPr>
      </w:pPr>
      <w:r w:rsidRPr="000B33BA">
        <w:rPr>
          <w:color w:val="auto"/>
          <w:highlight w:val="white"/>
        </w:rPr>
        <w:t>CREATE TABLE Tickets(</w:t>
      </w:r>
    </w:p>
    <w:p w14:paraId="5E652EEB" w14:textId="77777777" w:rsidR="000B33BA" w:rsidRPr="000B33BA" w:rsidRDefault="000B33BA" w:rsidP="000B33BA">
      <w:pPr>
        <w:pStyle w:val="afff6"/>
        <w:rPr>
          <w:color w:val="auto"/>
          <w:highlight w:val="white"/>
        </w:rPr>
      </w:pPr>
      <w:r w:rsidRPr="000B33BA">
        <w:rPr>
          <w:color w:val="auto"/>
          <w:highlight w:val="white"/>
        </w:rPr>
        <w:t>ticketID INT IDENTITY(1,1) PRIMARY KEY,</w:t>
      </w:r>
    </w:p>
    <w:p w14:paraId="6AC5D1FF" w14:textId="77777777" w:rsidR="000B33BA" w:rsidRPr="000B33BA" w:rsidRDefault="000B33BA" w:rsidP="000B33BA">
      <w:pPr>
        <w:pStyle w:val="afff6"/>
        <w:rPr>
          <w:color w:val="auto"/>
          <w:highlight w:val="white"/>
        </w:rPr>
      </w:pPr>
      <w:r w:rsidRPr="000B33BA">
        <w:rPr>
          <w:color w:val="auto"/>
          <w:highlight w:val="white"/>
        </w:rPr>
        <w:t>programID INT FOREIGN KEY(programID) REFERENCES Programs(programID) ON UPDATE CASCADE ON DELETE CASCADE,</w:t>
      </w:r>
    </w:p>
    <w:p w14:paraId="421621AB" w14:textId="77777777" w:rsidR="000B33BA" w:rsidRPr="000B33BA" w:rsidRDefault="000B33BA" w:rsidP="000B33BA">
      <w:pPr>
        <w:pStyle w:val="afff6"/>
        <w:rPr>
          <w:color w:val="auto"/>
          <w:highlight w:val="white"/>
        </w:rPr>
      </w:pPr>
      <w:r w:rsidRPr="000B33BA">
        <w:rPr>
          <w:color w:val="auto"/>
          <w:highlight w:val="white"/>
        </w:rPr>
        <w:t>customerID INT FOREIGN KEY(customerID) REFERENCES Customers(customerID) ON UPDATE CASCADE ON DELETE CASCADE,</w:t>
      </w:r>
    </w:p>
    <w:p w14:paraId="661664AD" w14:textId="77777777" w:rsidR="000B33BA" w:rsidRPr="000B33BA" w:rsidRDefault="000B33BA" w:rsidP="000B33BA">
      <w:pPr>
        <w:pStyle w:val="afff6"/>
        <w:rPr>
          <w:color w:val="auto"/>
          <w:highlight w:val="white"/>
        </w:rPr>
      </w:pPr>
      <w:r w:rsidRPr="000B33BA">
        <w:rPr>
          <w:color w:val="auto"/>
          <w:highlight w:val="white"/>
        </w:rPr>
        <w:t>ownerName nvarchar(MAX) NOT NULL,</w:t>
      </w:r>
    </w:p>
    <w:p w14:paraId="04212C99" w14:textId="77777777" w:rsidR="000B33BA" w:rsidRPr="000B33BA" w:rsidRDefault="000B33BA" w:rsidP="000B33BA">
      <w:pPr>
        <w:pStyle w:val="afff6"/>
        <w:rPr>
          <w:color w:val="auto"/>
          <w:highlight w:val="white"/>
        </w:rPr>
      </w:pPr>
      <w:r w:rsidRPr="000B33BA">
        <w:rPr>
          <w:color w:val="auto"/>
          <w:highlight w:val="white"/>
        </w:rPr>
        <w:t>transactionID varchar(64)</w:t>
      </w:r>
    </w:p>
    <w:p w14:paraId="07B8A4B4" w14:textId="77777777" w:rsidR="000B33BA" w:rsidRPr="000B33BA" w:rsidRDefault="000B33BA" w:rsidP="000B33BA">
      <w:pPr>
        <w:pStyle w:val="afff6"/>
        <w:rPr>
          <w:color w:val="auto"/>
          <w:highlight w:val="white"/>
        </w:rPr>
      </w:pPr>
      <w:r w:rsidRPr="000B33BA">
        <w:rPr>
          <w:color w:val="auto"/>
          <w:highlight w:val="white"/>
        </w:rPr>
        <w:t>)</w:t>
      </w:r>
    </w:p>
    <w:p w14:paraId="1AFB2180" w14:textId="77777777" w:rsidR="000B33BA" w:rsidRPr="000B33BA" w:rsidRDefault="000B33BA" w:rsidP="000B33BA">
      <w:pPr>
        <w:pStyle w:val="afff6"/>
        <w:rPr>
          <w:color w:val="auto"/>
          <w:highlight w:val="white"/>
        </w:rPr>
      </w:pPr>
    </w:p>
    <w:p w14:paraId="2F40F994" w14:textId="77777777" w:rsidR="000B33BA" w:rsidRPr="000B33BA" w:rsidRDefault="000B33BA" w:rsidP="000B33BA">
      <w:pPr>
        <w:pStyle w:val="afff6"/>
        <w:rPr>
          <w:color w:val="auto"/>
          <w:highlight w:val="white"/>
        </w:rPr>
      </w:pPr>
      <w:r w:rsidRPr="000B33BA">
        <w:rPr>
          <w:color w:val="auto"/>
          <w:highlight w:val="white"/>
        </w:rPr>
        <w:t>CREATE TABLE StaffsRoles(</w:t>
      </w:r>
    </w:p>
    <w:p w14:paraId="6AB36094" w14:textId="77777777" w:rsidR="000B33BA" w:rsidRPr="000B33BA" w:rsidRDefault="000B33BA" w:rsidP="000B33BA">
      <w:pPr>
        <w:pStyle w:val="afff6"/>
        <w:rPr>
          <w:color w:val="auto"/>
          <w:highlight w:val="white"/>
        </w:rPr>
      </w:pPr>
      <w:r w:rsidRPr="000B33BA">
        <w:rPr>
          <w:color w:val="auto"/>
          <w:highlight w:val="white"/>
        </w:rPr>
        <w:t>programID INT FOREIGN KEY (programId) REFERENCES Programs(programId) ON UPDATE CASCADE ON DELETE CASCADE,</w:t>
      </w:r>
    </w:p>
    <w:p w14:paraId="7E8D0858" w14:textId="77777777" w:rsidR="000B33BA" w:rsidRPr="000B33BA" w:rsidRDefault="000B33BA" w:rsidP="000B33BA">
      <w:pPr>
        <w:pStyle w:val="afff6"/>
        <w:rPr>
          <w:color w:val="auto"/>
          <w:highlight w:val="white"/>
        </w:rPr>
      </w:pPr>
      <w:r w:rsidRPr="000B33BA">
        <w:rPr>
          <w:color w:val="auto"/>
          <w:highlight w:val="white"/>
        </w:rPr>
        <w:t>staffID INT FOREIGN KEY (staffID) REFERENCES Staff(staffID) ON UPDATE CASCADE ON DELETE CASCADE,</w:t>
      </w:r>
    </w:p>
    <w:p w14:paraId="03861E78" w14:textId="77777777" w:rsidR="000B33BA" w:rsidRPr="000B33BA" w:rsidRDefault="000B33BA" w:rsidP="000B33BA">
      <w:pPr>
        <w:pStyle w:val="afff6"/>
        <w:rPr>
          <w:color w:val="auto"/>
          <w:highlight w:val="white"/>
        </w:rPr>
      </w:pPr>
      <w:r w:rsidRPr="000B33BA">
        <w:rPr>
          <w:color w:val="auto"/>
          <w:highlight w:val="white"/>
        </w:rPr>
        <w:t>roleID INT FOREIGN KEY (roleID) REFERENCES Roles(roleID) ON UPDATE CASCADE ON DELETE CASCADE,</w:t>
      </w:r>
    </w:p>
    <w:p w14:paraId="4B4B96DE" w14:textId="77777777" w:rsidR="000B33BA" w:rsidRPr="000B33BA" w:rsidRDefault="000B33BA" w:rsidP="000B33BA">
      <w:pPr>
        <w:pStyle w:val="afff6"/>
        <w:rPr>
          <w:color w:val="auto"/>
          <w:highlight w:val="white"/>
        </w:rPr>
      </w:pPr>
      <w:r w:rsidRPr="000B33BA">
        <w:rPr>
          <w:color w:val="auto"/>
          <w:highlight w:val="white"/>
        </w:rPr>
        <w:t>Constraint StaffsRolets_PK PRIMARY KEY(programID,staffID,roleID)</w:t>
      </w:r>
    </w:p>
    <w:p w14:paraId="43F4F2B8" w14:textId="11EACC44" w:rsidR="00B938E8" w:rsidRPr="00BD6813" w:rsidRDefault="000B33BA" w:rsidP="000B33BA">
      <w:pPr>
        <w:pStyle w:val="afff6"/>
        <w:rPr>
          <w:color w:val="auto"/>
          <w:highlight w:val="white"/>
          <w:lang w:val="ru-RU"/>
        </w:rPr>
      </w:pPr>
      <w:r w:rsidRPr="00BD6813">
        <w:rPr>
          <w:color w:val="auto"/>
          <w:highlight w:val="white"/>
          <w:lang w:val="ru-RU"/>
        </w:rPr>
        <w:t>)</w:t>
      </w:r>
    </w:p>
    <w:p w14:paraId="77AB0891" w14:textId="02D20ABD" w:rsidR="00811383" w:rsidRDefault="00811383">
      <w:pPr>
        <w:spacing w:after="160" w:line="259" w:lineRule="auto"/>
        <w:ind w:firstLine="0"/>
        <w:contextualSpacing w:val="0"/>
        <w:jc w:val="left"/>
        <w:rPr>
          <w:highlight w:val="white"/>
        </w:rPr>
      </w:pPr>
      <w:r>
        <w:rPr>
          <w:highlight w:val="white"/>
        </w:rPr>
        <w:br w:type="page"/>
      </w:r>
    </w:p>
    <w:p w14:paraId="7386C52D" w14:textId="620904BE" w:rsidR="00811383" w:rsidRDefault="00811383" w:rsidP="00811383">
      <w:pPr>
        <w:pStyle w:val="afff2"/>
      </w:pPr>
      <w:bookmarkStart w:id="72" w:name="_Toc200557893"/>
      <w:r w:rsidRPr="005911B9">
        <w:lastRenderedPageBreak/>
        <w:t xml:space="preserve">ПРИЛОЖЕНИЕ </w:t>
      </w:r>
      <w:r w:rsidR="007C0549">
        <w:t>Б</w:t>
      </w:r>
      <w:bookmarkEnd w:id="72"/>
    </w:p>
    <w:p w14:paraId="17CB53C3" w14:textId="6E62ECC3" w:rsidR="00811383" w:rsidRPr="00811383" w:rsidRDefault="00811383" w:rsidP="00811383">
      <w:pPr>
        <w:pStyle w:val="afff8"/>
      </w:pPr>
      <w:bookmarkStart w:id="73" w:name="_Hlk200557983"/>
      <w:r w:rsidRPr="00811383">
        <w:t>(обязательное)</w:t>
      </w:r>
    </w:p>
    <w:p w14:paraId="0BB8A8F2" w14:textId="68E79851" w:rsidR="00811383" w:rsidRPr="00BD6813" w:rsidRDefault="00811383" w:rsidP="00811383">
      <w:pPr>
        <w:pStyle w:val="af3"/>
        <w:ind w:firstLine="0"/>
        <w:jc w:val="center"/>
        <w:rPr>
          <w:rFonts w:eastAsia="Calibri"/>
          <w:szCs w:val="28"/>
        </w:rPr>
      </w:pPr>
      <w:r>
        <w:rPr>
          <w:b/>
          <w:bCs/>
          <w:color w:val="000000"/>
          <w:szCs w:val="28"/>
        </w:rPr>
        <w:t>Листинг</w:t>
      </w:r>
      <w:r w:rsidRPr="00BD6813">
        <w:rPr>
          <w:b/>
          <w:bCs/>
          <w:color w:val="000000"/>
          <w:szCs w:val="28"/>
        </w:rPr>
        <w:t xml:space="preserve"> </w:t>
      </w:r>
      <w:r>
        <w:rPr>
          <w:b/>
          <w:bCs/>
          <w:color w:val="000000"/>
          <w:szCs w:val="28"/>
        </w:rPr>
        <w:t>приложения</w:t>
      </w:r>
    </w:p>
    <w:bookmarkEnd w:id="73"/>
    <w:p w14:paraId="264336BA" w14:textId="72026273" w:rsidR="00E265A6" w:rsidRPr="00BD6813" w:rsidRDefault="00E265A6" w:rsidP="00E265A6">
      <w:pPr>
        <w:rPr>
          <w:highlight w:val="white"/>
        </w:rPr>
      </w:pPr>
      <w:r>
        <w:rPr>
          <w:highlight w:val="white"/>
        </w:rPr>
        <w:t>Код</w:t>
      </w:r>
      <w:r w:rsidRPr="00BD6813">
        <w:rPr>
          <w:highlight w:val="white"/>
        </w:rPr>
        <w:t xml:space="preserve"> </w:t>
      </w:r>
      <w:r>
        <w:rPr>
          <w:highlight w:val="white"/>
        </w:rPr>
        <w:t>модуля</w:t>
      </w:r>
      <w:r w:rsidRPr="00BD6813">
        <w:rPr>
          <w:highlight w:val="white"/>
        </w:rPr>
        <w:t xml:space="preserve"> </w:t>
      </w:r>
      <w:r>
        <w:rPr>
          <w:highlight w:val="white"/>
        </w:rPr>
        <w:t>Паролей</w:t>
      </w:r>
    </w:p>
    <w:p w14:paraId="0DD4F2FB" w14:textId="77777777" w:rsidR="00E265A6" w:rsidRPr="00E265A6" w:rsidRDefault="00E265A6" w:rsidP="00E265A6">
      <w:pPr>
        <w:pStyle w:val="afff6"/>
        <w:rPr>
          <w:highlight w:val="white"/>
        </w:rPr>
      </w:pPr>
      <w:r w:rsidRPr="00E265A6">
        <w:rPr>
          <w:highlight w:val="white"/>
        </w:rPr>
        <w:t>using System.Security.Cryptography;</w:t>
      </w:r>
    </w:p>
    <w:p w14:paraId="3D7A42FA" w14:textId="77777777" w:rsidR="00E265A6" w:rsidRPr="00E265A6" w:rsidRDefault="00E265A6" w:rsidP="00E265A6">
      <w:pPr>
        <w:pStyle w:val="afff6"/>
        <w:rPr>
          <w:highlight w:val="white"/>
        </w:rPr>
      </w:pPr>
    </w:p>
    <w:p w14:paraId="166848B7" w14:textId="77777777" w:rsidR="00E265A6" w:rsidRPr="00E265A6" w:rsidRDefault="00E265A6" w:rsidP="00E265A6">
      <w:pPr>
        <w:pStyle w:val="afff6"/>
        <w:rPr>
          <w:highlight w:val="white"/>
        </w:rPr>
      </w:pPr>
      <w:r w:rsidRPr="00E265A6">
        <w:rPr>
          <w:highlight w:val="white"/>
        </w:rPr>
        <w:t>namespace BoxOfficeMainForm.Services</w:t>
      </w:r>
    </w:p>
    <w:p w14:paraId="39BA4A6E" w14:textId="77777777" w:rsidR="00E265A6" w:rsidRPr="00E265A6" w:rsidRDefault="00E265A6" w:rsidP="00E265A6">
      <w:pPr>
        <w:pStyle w:val="afff6"/>
        <w:rPr>
          <w:highlight w:val="white"/>
        </w:rPr>
      </w:pPr>
      <w:r w:rsidRPr="00E265A6">
        <w:rPr>
          <w:highlight w:val="white"/>
        </w:rPr>
        <w:t>{</w:t>
      </w:r>
    </w:p>
    <w:p w14:paraId="3AC62F69" w14:textId="77777777" w:rsidR="00E265A6" w:rsidRPr="00E265A6" w:rsidRDefault="00E265A6" w:rsidP="00E265A6">
      <w:pPr>
        <w:pStyle w:val="afff6"/>
        <w:rPr>
          <w:highlight w:val="white"/>
        </w:rPr>
      </w:pPr>
      <w:r w:rsidRPr="00E265A6">
        <w:rPr>
          <w:highlight w:val="white"/>
        </w:rPr>
        <w:t xml:space="preserve">    public class PasswordService : IPasswordService</w:t>
      </w:r>
    </w:p>
    <w:p w14:paraId="601593A1" w14:textId="77777777" w:rsidR="00E265A6" w:rsidRPr="00E265A6" w:rsidRDefault="00E265A6" w:rsidP="00E265A6">
      <w:pPr>
        <w:pStyle w:val="afff6"/>
        <w:rPr>
          <w:highlight w:val="white"/>
        </w:rPr>
      </w:pPr>
      <w:r w:rsidRPr="00E265A6">
        <w:rPr>
          <w:highlight w:val="white"/>
        </w:rPr>
        <w:t xml:space="preserve">    {</w:t>
      </w:r>
    </w:p>
    <w:p w14:paraId="36CD6214" w14:textId="77777777" w:rsidR="00E265A6" w:rsidRPr="00E265A6" w:rsidRDefault="00E265A6" w:rsidP="00E265A6">
      <w:pPr>
        <w:pStyle w:val="afff6"/>
        <w:rPr>
          <w:highlight w:val="white"/>
        </w:rPr>
      </w:pPr>
      <w:r w:rsidRPr="00E265A6">
        <w:rPr>
          <w:highlight w:val="white"/>
        </w:rPr>
        <w:t xml:space="preserve">        const int DEFAULT_SALT_LEN = 20;</w:t>
      </w:r>
    </w:p>
    <w:p w14:paraId="003863E6" w14:textId="77777777" w:rsidR="00E265A6" w:rsidRPr="00E265A6" w:rsidRDefault="00E265A6" w:rsidP="00E265A6">
      <w:pPr>
        <w:pStyle w:val="afff6"/>
        <w:rPr>
          <w:highlight w:val="white"/>
        </w:rPr>
      </w:pPr>
      <w:r w:rsidRPr="00E265A6">
        <w:rPr>
          <w:highlight w:val="white"/>
        </w:rPr>
        <w:t xml:space="preserve">        byte[] IPasswordService.HashPassword(string password) =&gt; HashPassword(password);</w:t>
      </w:r>
    </w:p>
    <w:p w14:paraId="0E5D1EBD" w14:textId="77777777" w:rsidR="00E265A6" w:rsidRPr="00E265A6" w:rsidRDefault="00E265A6" w:rsidP="00E265A6">
      <w:pPr>
        <w:pStyle w:val="afff6"/>
        <w:rPr>
          <w:highlight w:val="white"/>
        </w:rPr>
      </w:pPr>
      <w:r w:rsidRPr="00E265A6">
        <w:rPr>
          <w:highlight w:val="white"/>
        </w:rPr>
        <w:t xml:space="preserve">        bool IPasswordService.ValidatePassword(string password, byte[] expectedHash) =&gt; ValidatePassword(password, expectedHash);</w:t>
      </w:r>
    </w:p>
    <w:p w14:paraId="2570E446" w14:textId="77777777" w:rsidR="00E265A6" w:rsidRPr="00E265A6" w:rsidRDefault="00E265A6" w:rsidP="00E265A6">
      <w:pPr>
        <w:pStyle w:val="afff6"/>
        <w:rPr>
          <w:highlight w:val="white"/>
        </w:rPr>
      </w:pPr>
      <w:r w:rsidRPr="00E265A6">
        <w:rPr>
          <w:highlight w:val="white"/>
        </w:rPr>
        <w:t xml:space="preserve">        void IPasswordService.GetNewSalt(Span&lt;byte&gt; salt) =&gt; GetNewSalt(salt);</w:t>
      </w:r>
    </w:p>
    <w:p w14:paraId="76F20855" w14:textId="77777777" w:rsidR="00E265A6" w:rsidRPr="00E265A6" w:rsidRDefault="00E265A6" w:rsidP="00E265A6">
      <w:pPr>
        <w:pStyle w:val="afff6"/>
        <w:rPr>
          <w:highlight w:val="white"/>
        </w:rPr>
      </w:pPr>
      <w:r w:rsidRPr="00E265A6">
        <w:rPr>
          <w:highlight w:val="white"/>
        </w:rPr>
        <w:t xml:space="preserve">        public static byte[] HashPassword(string password)</w:t>
      </w:r>
    </w:p>
    <w:p w14:paraId="3E368C0E" w14:textId="77777777" w:rsidR="00E265A6" w:rsidRPr="00E265A6" w:rsidRDefault="00E265A6" w:rsidP="00E265A6">
      <w:pPr>
        <w:pStyle w:val="afff6"/>
        <w:rPr>
          <w:highlight w:val="white"/>
        </w:rPr>
      </w:pPr>
      <w:r w:rsidRPr="00E265A6">
        <w:rPr>
          <w:highlight w:val="white"/>
        </w:rPr>
        <w:t xml:space="preserve">        {</w:t>
      </w:r>
    </w:p>
    <w:p w14:paraId="4DA7D392" w14:textId="77777777" w:rsidR="00E265A6" w:rsidRPr="00E265A6" w:rsidRDefault="00E265A6" w:rsidP="00E265A6">
      <w:pPr>
        <w:pStyle w:val="afff6"/>
        <w:rPr>
          <w:highlight w:val="white"/>
        </w:rPr>
      </w:pPr>
    </w:p>
    <w:p w14:paraId="3A6C63C1" w14:textId="77777777" w:rsidR="00E265A6" w:rsidRPr="00E265A6" w:rsidRDefault="00E265A6" w:rsidP="00E265A6">
      <w:pPr>
        <w:pStyle w:val="afff6"/>
        <w:rPr>
          <w:highlight w:val="white"/>
        </w:rPr>
      </w:pPr>
      <w:r w:rsidRPr="00E265A6">
        <w:rPr>
          <w:highlight w:val="white"/>
        </w:rPr>
        <w:t xml:space="preserve">            byte[] result = new byte[64];</w:t>
      </w:r>
    </w:p>
    <w:p w14:paraId="6B3BA32D" w14:textId="77777777" w:rsidR="00E265A6" w:rsidRPr="00E265A6" w:rsidRDefault="00E265A6" w:rsidP="00E265A6">
      <w:pPr>
        <w:pStyle w:val="afff6"/>
        <w:rPr>
          <w:highlight w:val="white"/>
        </w:rPr>
      </w:pPr>
      <w:r w:rsidRPr="00E265A6">
        <w:rPr>
          <w:highlight w:val="white"/>
        </w:rPr>
        <w:t xml:space="preserve">            Span&lt;byte&gt; resultSpan = result;</w:t>
      </w:r>
    </w:p>
    <w:p w14:paraId="69EFDACC" w14:textId="77777777" w:rsidR="00E265A6" w:rsidRPr="00E265A6" w:rsidRDefault="00E265A6" w:rsidP="00E265A6">
      <w:pPr>
        <w:pStyle w:val="afff6"/>
        <w:rPr>
          <w:highlight w:val="white"/>
        </w:rPr>
      </w:pPr>
      <w:r w:rsidRPr="00E265A6">
        <w:rPr>
          <w:highlight w:val="white"/>
        </w:rPr>
        <w:t xml:space="preserve">            GetNewSalt( resultSpan.Slice(start:2) );</w:t>
      </w:r>
    </w:p>
    <w:p w14:paraId="31A9C237" w14:textId="77777777" w:rsidR="00E265A6" w:rsidRPr="00E265A6" w:rsidRDefault="00E265A6" w:rsidP="00E265A6">
      <w:pPr>
        <w:pStyle w:val="afff6"/>
        <w:rPr>
          <w:highlight w:val="white"/>
        </w:rPr>
      </w:pPr>
      <w:r w:rsidRPr="00E265A6">
        <w:rPr>
          <w:highlight w:val="white"/>
        </w:rPr>
        <w:t xml:space="preserve">                Rfc2898DeriveBytes.Pbkdf2(</w:t>
      </w:r>
    </w:p>
    <w:p w14:paraId="588C865B" w14:textId="77777777" w:rsidR="00E265A6" w:rsidRPr="00E265A6" w:rsidRDefault="00E265A6" w:rsidP="00E265A6">
      <w:pPr>
        <w:pStyle w:val="afff6"/>
        <w:rPr>
          <w:highlight w:val="white"/>
        </w:rPr>
      </w:pPr>
      <w:r w:rsidRPr="00E265A6">
        <w:rPr>
          <w:highlight w:val="white"/>
        </w:rPr>
        <w:t xml:space="preserve">                password,</w:t>
      </w:r>
    </w:p>
    <w:p w14:paraId="220B2AC0" w14:textId="77777777" w:rsidR="00E265A6" w:rsidRPr="00E265A6" w:rsidRDefault="00E265A6" w:rsidP="00E265A6">
      <w:pPr>
        <w:pStyle w:val="afff6"/>
        <w:rPr>
          <w:highlight w:val="white"/>
        </w:rPr>
      </w:pPr>
      <w:r w:rsidRPr="00E265A6">
        <w:rPr>
          <w:highlight w:val="white"/>
        </w:rPr>
        <w:t xml:space="preserve">                resultSpan.Slice(start: 2, DEFAULT_SALT_LEN),</w:t>
      </w:r>
    </w:p>
    <w:p w14:paraId="2173CB7D" w14:textId="77777777" w:rsidR="00E265A6" w:rsidRPr="00E265A6" w:rsidRDefault="00E265A6" w:rsidP="00E265A6">
      <w:pPr>
        <w:pStyle w:val="afff6"/>
        <w:rPr>
          <w:highlight w:val="white"/>
        </w:rPr>
      </w:pPr>
      <w:r w:rsidRPr="00E265A6">
        <w:rPr>
          <w:highlight w:val="white"/>
        </w:rPr>
        <w:t xml:space="preserve">                resultSpan.Slice(start: 2+DEFAULT_SALT_LEN),</w:t>
      </w:r>
    </w:p>
    <w:p w14:paraId="725235AD" w14:textId="77777777" w:rsidR="00E265A6" w:rsidRPr="00E265A6" w:rsidRDefault="00E265A6" w:rsidP="00E265A6">
      <w:pPr>
        <w:pStyle w:val="afff6"/>
        <w:rPr>
          <w:highlight w:val="white"/>
        </w:rPr>
      </w:pPr>
      <w:r w:rsidRPr="00E265A6">
        <w:rPr>
          <w:highlight w:val="white"/>
        </w:rPr>
        <w:t xml:space="preserve">                iterations: 600_015,</w:t>
      </w:r>
    </w:p>
    <w:p w14:paraId="56E221B0" w14:textId="77777777" w:rsidR="00E265A6" w:rsidRPr="00E265A6" w:rsidRDefault="00E265A6" w:rsidP="00E265A6">
      <w:pPr>
        <w:pStyle w:val="afff6"/>
        <w:rPr>
          <w:highlight w:val="white"/>
        </w:rPr>
      </w:pPr>
      <w:r w:rsidRPr="00E265A6">
        <w:rPr>
          <w:highlight w:val="white"/>
        </w:rPr>
        <w:t xml:space="preserve">                HashAlgorithmName.SHA256</w:t>
      </w:r>
    </w:p>
    <w:p w14:paraId="3C332FE2" w14:textId="77777777" w:rsidR="00E265A6" w:rsidRPr="00E265A6" w:rsidRDefault="00E265A6" w:rsidP="00E265A6">
      <w:pPr>
        <w:pStyle w:val="afff6"/>
        <w:rPr>
          <w:highlight w:val="white"/>
        </w:rPr>
      </w:pPr>
      <w:r w:rsidRPr="00E265A6">
        <w:rPr>
          <w:highlight w:val="white"/>
        </w:rPr>
        <w:t xml:space="preserve">             );</w:t>
      </w:r>
    </w:p>
    <w:p w14:paraId="12C0CDDE" w14:textId="77777777" w:rsidR="00E265A6" w:rsidRPr="00E265A6" w:rsidRDefault="00E265A6" w:rsidP="00E265A6">
      <w:pPr>
        <w:pStyle w:val="afff6"/>
        <w:rPr>
          <w:highlight w:val="white"/>
        </w:rPr>
      </w:pPr>
    </w:p>
    <w:p w14:paraId="09A66C2F" w14:textId="77777777" w:rsidR="00E265A6" w:rsidRPr="00E265A6" w:rsidRDefault="00E265A6" w:rsidP="00E265A6">
      <w:pPr>
        <w:pStyle w:val="afff6"/>
        <w:rPr>
          <w:highlight w:val="white"/>
        </w:rPr>
      </w:pPr>
      <w:r w:rsidRPr="00E265A6">
        <w:rPr>
          <w:highlight w:val="white"/>
        </w:rPr>
        <w:t xml:space="preserve">            //0 версия хэша</w:t>
      </w:r>
    </w:p>
    <w:p w14:paraId="5090F2D5" w14:textId="77777777" w:rsidR="00E265A6" w:rsidRPr="00E265A6" w:rsidRDefault="00E265A6" w:rsidP="00E265A6">
      <w:pPr>
        <w:pStyle w:val="afff6"/>
        <w:rPr>
          <w:highlight w:val="white"/>
        </w:rPr>
      </w:pPr>
      <w:r w:rsidRPr="00E265A6">
        <w:rPr>
          <w:highlight w:val="white"/>
        </w:rPr>
        <w:t xml:space="preserve">            resultSpan[0] = 0b_0000_0001;</w:t>
      </w:r>
    </w:p>
    <w:p w14:paraId="63C0B237" w14:textId="77777777" w:rsidR="00E265A6" w:rsidRPr="00E265A6" w:rsidRDefault="00E265A6" w:rsidP="00E265A6">
      <w:pPr>
        <w:pStyle w:val="afff6"/>
        <w:rPr>
          <w:highlight w:val="white"/>
        </w:rPr>
      </w:pPr>
    </w:p>
    <w:p w14:paraId="7281C3D7" w14:textId="77777777" w:rsidR="00E265A6" w:rsidRPr="00E265A6" w:rsidRDefault="00E265A6" w:rsidP="00E265A6">
      <w:pPr>
        <w:pStyle w:val="afff6"/>
        <w:rPr>
          <w:highlight w:val="white"/>
        </w:rPr>
      </w:pPr>
      <w:r w:rsidRPr="00E265A6">
        <w:rPr>
          <w:highlight w:val="white"/>
        </w:rPr>
        <w:t xml:space="preserve">            //1 hints</w:t>
      </w:r>
    </w:p>
    <w:p w14:paraId="77430377" w14:textId="77777777" w:rsidR="00E265A6" w:rsidRPr="00E265A6" w:rsidRDefault="00E265A6" w:rsidP="00E265A6">
      <w:pPr>
        <w:pStyle w:val="afff6"/>
        <w:rPr>
          <w:highlight w:val="white"/>
        </w:rPr>
      </w:pPr>
      <w:r w:rsidRPr="00E265A6">
        <w:rPr>
          <w:highlight w:val="white"/>
        </w:rPr>
        <w:t xml:space="preserve">            resultSpan[1] = 0b_0000_0000;</w:t>
      </w:r>
    </w:p>
    <w:p w14:paraId="60E8EFE1" w14:textId="77777777" w:rsidR="00E265A6" w:rsidRPr="00E265A6" w:rsidRDefault="00E265A6" w:rsidP="00E265A6">
      <w:pPr>
        <w:pStyle w:val="afff6"/>
        <w:rPr>
          <w:highlight w:val="white"/>
        </w:rPr>
      </w:pPr>
    </w:p>
    <w:p w14:paraId="63476A1F" w14:textId="77777777" w:rsidR="00E265A6" w:rsidRPr="00E265A6" w:rsidRDefault="00E265A6" w:rsidP="00E265A6">
      <w:pPr>
        <w:pStyle w:val="afff6"/>
        <w:rPr>
          <w:highlight w:val="white"/>
        </w:rPr>
      </w:pPr>
      <w:r w:rsidRPr="00E265A6">
        <w:rPr>
          <w:highlight w:val="white"/>
        </w:rPr>
        <w:t xml:space="preserve">            </w:t>
      </w:r>
    </w:p>
    <w:p w14:paraId="45BF09DE" w14:textId="77777777" w:rsidR="00E265A6" w:rsidRPr="00E265A6" w:rsidRDefault="00E265A6" w:rsidP="00E265A6">
      <w:pPr>
        <w:pStyle w:val="afff6"/>
        <w:rPr>
          <w:highlight w:val="white"/>
        </w:rPr>
      </w:pPr>
    </w:p>
    <w:p w14:paraId="4CEA64FC" w14:textId="77777777" w:rsidR="00E265A6" w:rsidRPr="00E265A6" w:rsidRDefault="00E265A6" w:rsidP="00E265A6">
      <w:pPr>
        <w:pStyle w:val="afff6"/>
        <w:rPr>
          <w:highlight w:val="white"/>
        </w:rPr>
      </w:pPr>
      <w:r w:rsidRPr="00E265A6">
        <w:rPr>
          <w:highlight w:val="white"/>
        </w:rPr>
        <w:t xml:space="preserve">            return result;</w:t>
      </w:r>
    </w:p>
    <w:p w14:paraId="5731017F" w14:textId="77777777" w:rsidR="00E265A6" w:rsidRPr="00E265A6" w:rsidRDefault="00E265A6" w:rsidP="00E265A6">
      <w:pPr>
        <w:pStyle w:val="afff6"/>
        <w:rPr>
          <w:highlight w:val="white"/>
        </w:rPr>
      </w:pPr>
      <w:r w:rsidRPr="00E265A6">
        <w:rPr>
          <w:highlight w:val="white"/>
        </w:rPr>
        <w:t xml:space="preserve">        }</w:t>
      </w:r>
    </w:p>
    <w:p w14:paraId="0E1338D6" w14:textId="77777777" w:rsidR="00E265A6" w:rsidRPr="00E265A6" w:rsidRDefault="00E265A6" w:rsidP="00E265A6">
      <w:pPr>
        <w:pStyle w:val="afff6"/>
        <w:rPr>
          <w:highlight w:val="white"/>
        </w:rPr>
      </w:pPr>
    </w:p>
    <w:p w14:paraId="1278191A" w14:textId="77777777" w:rsidR="00E265A6" w:rsidRPr="00E265A6" w:rsidRDefault="00E265A6" w:rsidP="00E265A6">
      <w:pPr>
        <w:pStyle w:val="afff6"/>
        <w:rPr>
          <w:highlight w:val="white"/>
        </w:rPr>
      </w:pPr>
      <w:r w:rsidRPr="00E265A6">
        <w:rPr>
          <w:highlight w:val="white"/>
        </w:rPr>
        <w:t xml:space="preserve">        public static bool ValidatePassword(string password, byte[] expectedHash)</w:t>
      </w:r>
    </w:p>
    <w:p w14:paraId="2467A621" w14:textId="77777777" w:rsidR="00E265A6" w:rsidRPr="00E265A6" w:rsidRDefault="00E265A6" w:rsidP="00E265A6">
      <w:pPr>
        <w:pStyle w:val="afff6"/>
        <w:rPr>
          <w:highlight w:val="white"/>
        </w:rPr>
      </w:pPr>
      <w:r w:rsidRPr="00E265A6">
        <w:rPr>
          <w:highlight w:val="white"/>
        </w:rPr>
        <w:t xml:space="preserve">        {</w:t>
      </w:r>
    </w:p>
    <w:p w14:paraId="375D15DB" w14:textId="77777777" w:rsidR="00E265A6" w:rsidRPr="00E265A6" w:rsidRDefault="00E265A6" w:rsidP="00E265A6">
      <w:pPr>
        <w:pStyle w:val="afff6"/>
        <w:rPr>
          <w:highlight w:val="white"/>
        </w:rPr>
      </w:pPr>
      <w:r w:rsidRPr="00E265A6">
        <w:rPr>
          <w:highlight w:val="white"/>
        </w:rPr>
        <w:t xml:space="preserve">            bool result = false;</w:t>
      </w:r>
    </w:p>
    <w:p w14:paraId="091C528C" w14:textId="77777777" w:rsidR="00E265A6" w:rsidRPr="00E265A6" w:rsidRDefault="00E265A6" w:rsidP="00E265A6">
      <w:pPr>
        <w:pStyle w:val="afff6"/>
        <w:rPr>
          <w:highlight w:val="white"/>
        </w:rPr>
      </w:pPr>
      <w:r w:rsidRPr="00E265A6">
        <w:rPr>
          <w:highlight w:val="white"/>
        </w:rPr>
        <w:t xml:space="preserve">            Span&lt;byte&gt; expectedHashSpan = expectedHash;</w:t>
      </w:r>
    </w:p>
    <w:p w14:paraId="1E976C20" w14:textId="77777777" w:rsidR="00E265A6" w:rsidRPr="00E265A6" w:rsidRDefault="00E265A6" w:rsidP="00E265A6">
      <w:pPr>
        <w:pStyle w:val="afff6"/>
        <w:rPr>
          <w:highlight w:val="white"/>
        </w:rPr>
      </w:pPr>
    </w:p>
    <w:p w14:paraId="321BC1FF" w14:textId="77777777" w:rsidR="00E265A6" w:rsidRPr="00E265A6" w:rsidRDefault="00E265A6" w:rsidP="00E265A6">
      <w:pPr>
        <w:pStyle w:val="afff6"/>
        <w:rPr>
          <w:highlight w:val="white"/>
        </w:rPr>
      </w:pPr>
      <w:r w:rsidRPr="00E265A6">
        <w:rPr>
          <w:highlight w:val="white"/>
        </w:rPr>
        <w:t xml:space="preserve">            switch (expectedHashSpan[0])</w:t>
      </w:r>
    </w:p>
    <w:p w14:paraId="6DEE1A37" w14:textId="77777777" w:rsidR="00E265A6" w:rsidRPr="00E265A6" w:rsidRDefault="00E265A6" w:rsidP="00E265A6">
      <w:pPr>
        <w:pStyle w:val="afff6"/>
        <w:rPr>
          <w:highlight w:val="white"/>
        </w:rPr>
      </w:pPr>
      <w:r w:rsidRPr="00E265A6">
        <w:rPr>
          <w:highlight w:val="white"/>
        </w:rPr>
        <w:t xml:space="preserve">            {</w:t>
      </w:r>
    </w:p>
    <w:p w14:paraId="6270B43A" w14:textId="77777777" w:rsidR="00E265A6" w:rsidRPr="00E265A6" w:rsidRDefault="00E265A6" w:rsidP="00E265A6">
      <w:pPr>
        <w:pStyle w:val="afff6"/>
        <w:rPr>
          <w:highlight w:val="white"/>
        </w:rPr>
      </w:pPr>
      <w:r w:rsidRPr="00E265A6">
        <w:rPr>
          <w:highlight w:val="white"/>
        </w:rPr>
        <w:t xml:space="preserve">                case 0b_0000_0001:</w:t>
      </w:r>
    </w:p>
    <w:p w14:paraId="18BF05D7" w14:textId="77777777" w:rsidR="00E265A6" w:rsidRPr="00E265A6" w:rsidRDefault="00E265A6" w:rsidP="00E265A6">
      <w:pPr>
        <w:pStyle w:val="afff6"/>
        <w:rPr>
          <w:highlight w:val="white"/>
        </w:rPr>
      </w:pPr>
      <w:r w:rsidRPr="00E265A6">
        <w:rPr>
          <w:highlight w:val="white"/>
        </w:rPr>
        <w:t xml:space="preserve">                    {</w:t>
      </w:r>
    </w:p>
    <w:p w14:paraId="734FCABD" w14:textId="77777777" w:rsidR="00E265A6" w:rsidRPr="00E265A6" w:rsidRDefault="00E265A6" w:rsidP="00E265A6">
      <w:pPr>
        <w:pStyle w:val="afff6"/>
        <w:rPr>
          <w:highlight w:val="white"/>
        </w:rPr>
      </w:pPr>
      <w:r w:rsidRPr="00E265A6">
        <w:rPr>
          <w:highlight w:val="white"/>
        </w:rPr>
        <w:t xml:space="preserve">                        byte[] passwordHash = new byte[64];</w:t>
      </w:r>
    </w:p>
    <w:p w14:paraId="5721B95B" w14:textId="77777777" w:rsidR="00E265A6" w:rsidRPr="00E265A6" w:rsidRDefault="00E265A6" w:rsidP="00E265A6">
      <w:pPr>
        <w:pStyle w:val="afff6"/>
        <w:rPr>
          <w:highlight w:val="white"/>
        </w:rPr>
      </w:pPr>
      <w:r w:rsidRPr="00E265A6">
        <w:rPr>
          <w:highlight w:val="white"/>
        </w:rPr>
        <w:t xml:space="preserve">                        Span&lt;byte&gt; passwordHashSpan = passwordHash;</w:t>
      </w:r>
    </w:p>
    <w:p w14:paraId="43D0CC46" w14:textId="77777777" w:rsidR="00E265A6" w:rsidRPr="00E265A6" w:rsidRDefault="00E265A6" w:rsidP="00E265A6">
      <w:pPr>
        <w:pStyle w:val="afff6"/>
        <w:rPr>
          <w:highlight w:val="white"/>
        </w:rPr>
      </w:pPr>
    </w:p>
    <w:p w14:paraId="3C3968B4" w14:textId="77777777" w:rsidR="00E265A6" w:rsidRPr="00E265A6" w:rsidRDefault="00E265A6" w:rsidP="00E265A6">
      <w:pPr>
        <w:pStyle w:val="afff6"/>
        <w:rPr>
          <w:highlight w:val="white"/>
        </w:rPr>
      </w:pPr>
      <w:r w:rsidRPr="00E265A6">
        <w:rPr>
          <w:highlight w:val="white"/>
        </w:rPr>
        <w:t xml:space="preserve">                        Span&lt;byte&gt; salt = expectedHashSpan.Slice(start: 2, length: DEFAULT_SALT_LEN);</w:t>
      </w:r>
    </w:p>
    <w:p w14:paraId="0172A1FA" w14:textId="77777777" w:rsidR="00E265A6" w:rsidRPr="00E265A6" w:rsidRDefault="00E265A6" w:rsidP="00E265A6">
      <w:pPr>
        <w:pStyle w:val="afff6"/>
        <w:rPr>
          <w:highlight w:val="white"/>
        </w:rPr>
      </w:pPr>
      <w:r w:rsidRPr="00E265A6">
        <w:rPr>
          <w:highlight w:val="white"/>
        </w:rPr>
        <w:t xml:space="preserve">                        </w:t>
      </w:r>
    </w:p>
    <w:p w14:paraId="25BCAC78" w14:textId="77777777" w:rsidR="00E265A6" w:rsidRPr="00E265A6" w:rsidRDefault="00E265A6" w:rsidP="00E265A6">
      <w:pPr>
        <w:pStyle w:val="afff6"/>
        <w:rPr>
          <w:highlight w:val="white"/>
        </w:rPr>
      </w:pPr>
      <w:r w:rsidRPr="00E265A6">
        <w:rPr>
          <w:highlight w:val="white"/>
        </w:rPr>
        <w:t xml:space="preserve">                        Rfc2898DeriveBytes.Pbkdf2(</w:t>
      </w:r>
    </w:p>
    <w:p w14:paraId="5231375C" w14:textId="77777777" w:rsidR="00E265A6" w:rsidRPr="00E265A6" w:rsidRDefault="00E265A6" w:rsidP="00E265A6">
      <w:pPr>
        <w:pStyle w:val="afff6"/>
        <w:rPr>
          <w:highlight w:val="white"/>
        </w:rPr>
      </w:pPr>
      <w:r w:rsidRPr="00E265A6">
        <w:rPr>
          <w:highlight w:val="white"/>
        </w:rPr>
        <w:t xml:space="preserve">                            password,</w:t>
      </w:r>
    </w:p>
    <w:p w14:paraId="45259981" w14:textId="77777777" w:rsidR="00E265A6" w:rsidRPr="00E265A6" w:rsidRDefault="00E265A6" w:rsidP="00E265A6">
      <w:pPr>
        <w:pStyle w:val="afff6"/>
        <w:rPr>
          <w:highlight w:val="white"/>
        </w:rPr>
      </w:pPr>
      <w:r w:rsidRPr="00E265A6">
        <w:rPr>
          <w:highlight w:val="white"/>
        </w:rPr>
        <w:lastRenderedPageBreak/>
        <w:t xml:space="preserve">                            salt,</w:t>
      </w:r>
    </w:p>
    <w:p w14:paraId="4E7EBA30" w14:textId="77777777" w:rsidR="00E265A6" w:rsidRPr="00E265A6" w:rsidRDefault="00E265A6" w:rsidP="00E265A6">
      <w:pPr>
        <w:pStyle w:val="afff6"/>
        <w:rPr>
          <w:highlight w:val="white"/>
        </w:rPr>
      </w:pPr>
      <w:r w:rsidRPr="00E265A6">
        <w:rPr>
          <w:highlight w:val="white"/>
        </w:rPr>
        <w:t xml:space="preserve">                            passwordHashSpan.Slice(start: 2 + DEFAULT_SALT_LEN),</w:t>
      </w:r>
    </w:p>
    <w:p w14:paraId="6EB9927C" w14:textId="77777777" w:rsidR="00E265A6" w:rsidRPr="00E265A6" w:rsidRDefault="00E265A6" w:rsidP="00E265A6">
      <w:pPr>
        <w:pStyle w:val="afff6"/>
        <w:rPr>
          <w:highlight w:val="white"/>
        </w:rPr>
      </w:pPr>
      <w:r w:rsidRPr="00E265A6">
        <w:rPr>
          <w:highlight w:val="white"/>
        </w:rPr>
        <w:t xml:space="preserve">                            iterations: 600_015,</w:t>
      </w:r>
    </w:p>
    <w:p w14:paraId="60359116" w14:textId="77777777" w:rsidR="00E265A6" w:rsidRPr="00E265A6" w:rsidRDefault="00E265A6" w:rsidP="00E265A6">
      <w:pPr>
        <w:pStyle w:val="afff6"/>
        <w:rPr>
          <w:highlight w:val="white"/>
        </w:rPr>
      </w:pPr>
      <w:r w:rsidRPr="00E265A6">
        <w:rPr>
          <w:highlight w:val="white"/>
        </w:rPr>
        <w:t xml:space="preserve">                            HashAlgorithmName.SHA256</w:t>
      </w:r>
    </w:p>
    <w:p w14:paraId="020BE485" w14:textId="77777777" w:rsidR="00E265A6" w:rsidRPr="00E265A6" w:rsidRDefault="00E265A6" w:rsidP="00E265A6">
      <w:pPr>
        <w:pStyle w:val="afff6"/>
        <w:rPr>
          <w:highlight w:val="white"/>
        </w:rPr>
      </w:pPr>
      <w:r w:rsidRPr="00E265A6">
        <w:rPr>
          <w:highlight w:val="white"/>
        </w:rPr>
        <w:t xml:space="preserve">                        );</w:t>
      </w:r>
    </w:p>
    <w:p w14:paraId="1D4A6888" w14:textId="77777777" w:rsidR="00E265A6" w:rsidRPr="00E265A6" w:rsidRDefault="00E265A6" w:rsidP="00E265A6">
      <w:pPr>
        <w:pStyle w:val="afff6"/>
        <w:rPr>
          <w:highlight w:val="white"/>
        </w:rPr>
      </w:pPr>
    </w:p>
    <w:p w14:paraId="4A98F550" w14:textId="77777777" w:rsidR="00E265A6" w:rsidRPr="00E265A6" w:rsidRDefault="00E265A6" w:rsidP="00E265A6">
      <w:pPr>
        <w:pStyle w:val="afff6"/>
        <w:rPr>
          <w:highlight w:val="white"/>
        </w:rPr>
      </w:pPr>
    </w:p>
    <w:p w14:paraId="6907C89D" w14:textId="77777777" w:rsidR="00E265A6" w:rsidRPr="00E265A6" w:rsidRDefault="00E265A6" w:rsidP="00E265A6">
      <w:pPr>
        <w:pStyle w:val="afff6"/>
        <w:rPr>
          <w:highlight w:val="white"/>
        </w:rPr>
      </w:pPr>
      <w:r w:rsidRPr="00E265A6">
        <w:rPr>
          <w:highlight w:val="white"/>
        </w:rPr>
        <w:t xml:space="preserve">                        result = CryptographicOperations.FixedTimeEquals(</w:t>
      </w:r>
    </w:p>
    <w:p w14:paraId="6AA824F8" w14:textId="77777777" w:rsidR="00E265A6" w:rsidRPr="00E265A6" w:rsidRDefault="00E265A6" w:rsidP="00E265A6">
      <w:pPr>
        <w:pStyle w:val="afff6"/>
        <w:rPr>
          <w:highlight w:val="white"/>
        </w:rPr>
      </w:pPr>
      <w:r w:rsidRPr="00E265A6">
        <w:rPr>
          <w:highlight w:val="white"/>
        </w:rPr>
        <w:t xml:space="preserve">                            passwordHashSpan.Slice(start: 2 + DEFAULT_SALT_LEN),</w:t>
      </w:r>
    </w:p>
    <w:p w14:paraId="4F9F3A8D" w14:textId="77777777" w:rsidR="00E265A6" w:rsidRPr="00E265A6" w:rsidRDefault="00E265A6" w:rsidP="00E265A6">
      <w:pPr>
        <w:pStyle w:val="afff6"/>
        <w:rPr>
          <w:highlight w:val="white"/>
        </w:rPr>
      </w:pPr>
      <w:r w:rsidRPr="00E265A6">
        <w:rPr>
          <w:highlight w:val="white"/>
        </w:rPr>
        <w:t xml:space="preserve">                            expectedHashSpan.Slice(start: 2 + DEFAULT_SALT_LEN)</w:t>
      </w:r>
    </w:p>
    <w:p w14:paraId="2A9601C0" w14:textId="77777777" w:rsidR="00E265A6" w:rsidRPr="00E265A6" w:rsidRDefault="00E265A6" w:rsidP="00E265A6">
      <w:pPr>
        <w:pStyle w:val="afff6"/>
        <w:rPr>
          <w:highlight w:val="white"/>
        </w:rPr>
      </w:pPr>
      <w:r w:rsidRPr="00E265A6">
        <w:rPr>
          <w:highlight w:val="white"/>
        </w:rPr>
        <w:t xml:space="preserve">                            );</w:t>
      </w:r>
    </w:p>
    <w:p w14:paraId="57CDE403" w14:textId="77777777" w:rsidR="00E265A6" w:rsidRPr="00E265A6" w:rsidRDefault="00E265A6" w:rsidP="00E265A6">
      <w:pPr>
        <w:pStyle w:val="afff6"/>
        <w:rPr>
          <w:highlight w:val="white"/>
        </w:rPr>
      </w:pPr>
      <w:r w:rsidRPr="00E265A6">
        <w:rPr>
          <w:highlight w:val="white"/>
        </w:rPr>
        <w:t xml:space="preserve">                        break;</w:t>
      </w:r>
    </w:p>
    <w:p w14:paraId="10B128F3" w14:textId="77777777" w:rsidR="00E265A6" w:rsidRPr="00E265A6" w:rsidRDefault="00E265A6" w:rsidP="00E265A6">
      <w:pPr>
        <w:pStyle w:val="afff6"/>
        <w:rPr>
          <w:highlight w:val="white"/>
        </w:rPr>
      </w:pPr>
      <w:r w:rsidRPr="00E265A6">
        <w:rPr>
          <w:highlight w:val="white"/>
        </w:rPr>
        <w:t xml:space="preserve">                    }</w:t>
      </w:r>
    </w:p>
    <w:p w14:paraId="777CAE4B" w14:textId="77777777" w:rsidR="00E265A6" w:rsidRPr="00E265A6" w:rsidRDefault="00E265A6" w:rsidP="00E265A6">
      <w:pPr>
        <w:pStyle w:val="afff6"/>
        <w:rPr>
          <w:highlight w:val="white"/>
        </w:rPr>
      </w:pPr>
      <w:r w:rsidRPr="00E265A6">
        <w:rPr>
          <w:highlight w:val="white"/>
        </w:rPr>
        <w:t xml:space="preserve">                default:</w:t>
      </w:r>
    </w:p>
    <w:p w14:paraId="0537600C" w14:textId="77777777" w:rsidR="00E265A6" w:rsidRPr="00E265A6" w:rsidRDefault="00E265A6" w:rsidP="00E265A6">
      <w:pPr>
        <w:pStyle w:val="afff6"/>
        <w:rPr>
          <w:highlight w:val="white"/>
        </w:rPr>
      </w:pPr>
      <w:r w:rsidRPr="00E265A6">
        <w:rPr>
          <w:highlight w:val="white"/>
        </w:rPr>
        <w:t xml:space="preserve">                    { </w:t>
      </w:r>
    </w:p>
    <w:p w14:paraId="386C55F2" w14:textId="77777777" w:rsidR="00E265A6" w:rsidRPr="00E265A6" w:rsidRDefault="00E265A6" w:rsidP="00E265A6">
      <w:pPr>
        <w:pStyle w:val="afff6"/>
        <w:rPr>
          <w:highlight w:val="white"/>
        </w:rPr>
      </w:pPr>
      <w:r w:rsidRPr="00E265A6">
        <w:rPr>
          <w:highlight w:val="white"/>
        </w:rPr>
        <w:t xml:space="preserve">                        throw new NotImplementedException();</w:t>
      </w:r>
    </w:p>
    <w:p w14:paraId="2F29F77D" w14:textId="77777777" w:rsidR="00E265A6" w:rsidRPr="00E265A6" w:rsidRDefault="00E265A6" w:rsidP="00E265A6">
      <w:pPr>
        <w:pStyle w:val="afff6"/>
        <w:rPr>
          <w:highlight w:val="white"/>
        </w:rPr>
      </w:pPr>
      <w:r w:rsidRPr="00E265A6">
        <w:rPr>
          <w:highlight w:val="white"/>
        </w:rPr>
        <w:t xml:space="preserve">                    }</w:t>
      </w:r>
    </w:p>
    <w:p w14:paraId="78083054" w14:textId="77777777" w:rsidR="00E265A6" w:rsidRPr="00E265A6" w:rsidRDefault="00E265A6" w:rsidP="00E265A6">
      <w:pPr>
        <w:pStyle w:val="afff6"/>
        <w:rPr>
          <w:highlight w:val="white"/>
        </w:rPr>
      </w:pPr>
      <w:r w:rsidRPr="00E265A6">
        <w:rPr>
          <w:highlight w:val="white"/>
        </w:rPr>
        <w:t xml:space="preserve">            }</w:t>
      </w:r>
    </w:p>
    <w:p w14:paraId="6D32F003" w14:textId="77777777" w:rsidR="00E265A6" w:rsidRPr="00E265A6" w:rsidRDefault="00E265A6" w:rsidP="00E265A6">
      <w:pPr>
        <w:pStyle w:val="afff6"/>
        <w:rPr>
          <w:highlight w:val="white"/>
        </w:rPr>
      </w:pPr>
    </w:p>
    <w:p w14:paraId="562E99B3" w14:textId="77777777" w:rsidR="00E265A6" w:rsidRPr="00E265A6" w:rsidRDefault="00E265A6" w:rsidP="00E265A6">
      <w:pPr>
        <w:pStyle w:val="afff6"/>
        <w:rPr>
          <w:highlight w:val="white"/>
        </w:rPr>
      </w:pPr>
    </w:p>
    <w:p w14:paraId="54CB568C" w14:textId="77777777" w:rsidR="00E265A6" w:rsidRPr="00E265A6" w:rsidRDefault="00E265A6" w:rsidP="00E265A6">
      <w:pPr>
        <w:pStyle w:val="afff6"/>
        <w:rPr>
          <w:highlight w:val="white"/>
        </w:rPr>
      </w:pPr>
      <w:r w:rsidRPr="00E265A6">
        <w:rPr>
          <w:highlight w:val="white"/>
        </w:rPr>
        <w:t xml:space="preserve">            return result;</w:t>
      </w:r>
    </w:p>
    <w:p w14:paraId="17C40FA1" w14:textId="77777777" w:rsidR="00E265A6" w:rsidRPr="00E265A6" w:rsidRDefault="00E265A6" w:rsidP="00E265A6">
      <w:pPr>
        <w:pStyle w:val="afff6"/>
        <w:rPr>
          <w:highlight w:val="white"/>
        </w:rPr>
      </w:pPr>
      <w:r w:rsidRPr="00E265A6">
        <w:rPr>
          <w:highlight w:val="white"/>
        </w:rPr>
        <w:t xml:space="preserve">            </w:t>
      </w:r>
    </w:p>
    <w:p w14:paraId="57985400" w14:textId="77777777" w:rsidR="00E265A6" w:rsidRPr="00E265A6" w:rsidRDefault="00E265A6" w:rsidP="00E265A6">
      <w:pPr>
        <w:pStyle w:val="afff6"/>
        <w:rPr>
          <w:highlight w:val="white"/>
        </w:rPr>
      </w:pPr>
      <w:r w:rsidRPr="00E265A6">
        <w:rPr>
          <w:highlight w:val="white"/>
        </w:rPr>
        <w:t xml:space="preserve">        }</w:t>
      </w:r>
    </w:p>
    <w:p w14:paraId="09DB6CE7" w14:textId="77777777" w:rsidR="00E265A6" w:rsidRPr="00E265A6" w:rsidRDefault="00E265A6" w:rsidP="00E265A6">
      <w:pPr>
        <w:pStyle w:val="afff6"/>
        <w:rPr>
          <w:highlight w:val="white"/>
        </w:rPr>
      </w:pPr>
    </w:p>
    <w:p w14:paraId="41ED98C8" w14:textId="77777777" w:rsidR="00E265A6" w:rsidRPr="00E265A6" w:rsidRDefault="00E265A6" w:rsidP="00E265A6">
      <w:pPr>
        <w:pStyle w:val="afff6"/>
        <w:rPr>
          <w:highlight w:val="white"/>
        </w:rPr>
      </w:pPr>
    </w:p>
    <w:p w14:paraId="530B19B4" w14:textId="77777777" w:rsidR="00E265A6" w:rsidRPr="00E265A6" w:rsidRDefault="00E265A6" w:rsidP="00E265A6">
      <w:pPr>
        <w:pStyle w:val="afff6"/>
        <w:rPr>
          <w:highlight w:val="white"/>
        </w:rPr>
      </w:pPr>
      <w:r w:rsidRPr="00E265A6">
        <w:rPr>
          <w:highlight w:val="white"/>
        </w:rPr>
        <w:t xml:space="preserve">        public static void GetNewSalt(Span&lt;byte&gt; salt)</w:t>
      </w:r>
    </w:p>
    <w:p w14:paraId="6BE6018E" w14:textId="77777777" w:rsidR="00E265A6" w:rsidRPr="00E265A6" w:rsidRDefault="00E265A6" w:rsidP="00E265A6">
      <w:pPr>
        <w:pStyle w:val="afff6"/>
        <w:rPr>
          <w:highlight w:val="white"/>
        </w:rPr>
      </w:pPr>
      <w:r w:rsidRPr="00E265A6">
        <w:rPr>
          <w:highlight w:val="white"/>
        </w:rPr>
        <w:t xml:space="preserve">        {</w:t>
      </w:r>
    </w:p>
    <w:p w14:paraId="71D68564" w14:textId="77777777" w:rsidR="00E265A6" w:rsidRPr="00E265A6" w:rsidRDefault="00E265A6" w:rsidP="00E265A6">
      <w:pPr>
        <w:pStyle w:val="afff6"/>
        <w:rPr>
          <w:highlight w:val="white"/>
        </w:rPr>
      </w:pPr>
      <w:r w:rsidRPr="00E265A6">
        <w:rPr>
          <w:highlight w:val="white"/>
        </w:rPr>
        <w:t xml:space="preserve">            RandomNumberGenerator.Fill(salt);   </w:t>
      </w:r>
    </w:p>
    <w:p w14:paraId="4DC8413E" w14:textId="77777777" w:rsidR="00E265A6" w:rsidRPr="00E265A6" w:rsidRDefault="00E265A6" w:rsidP="00E265A6">
      <w:pPr>
        <w:pStyle w:val="afff6"/>
        <w:rPr>
          <w:highlight w:val="white"/>
        </w:rPr>
      </w:pPr>
      <w:r w:rsidRPr="00E265A6">
        <w:rPr>
          <w:highlight w:val="white"/>
        </w:rPr>
        <w:t xml:space="preserve">        }</w:t>
      </w:r>
    </w:p>
    <w:p w14:paraId="167BC15E" w14:textId="77777777" w:rsidR="00E265A6" w:rsidRPr="00E265A6" w:rsidRDefault="00E265A6" w:rsidP="00E265A6">
      <w:pPr>
        <w:pStyle w:val="afff6"/>
        <w:rPr>
          <w:highlight w:val="white"/>
        </w:rPr>
      </w:pPr>
      <w:r w:rsidRPr="00E265A6">
        <w:rPr>
          <w:highlight w:val="white"/>
        </w:rPr>
        <w:t xml:space="preserve">    }</w:t>
      </w:r>
    </w:p>
    <w:p w14:paraId="24B5DE76" w14:textId="77777777" w:rsidR="00E265A6" w:rsidRPr="00E265A6" w:rsidRDefault="00E265A6" w:rsidP="00E265A6">
      <w:pPr>
        <w:pStyle w:val="afff6"/>
        <w:rPr>
          <w:highlight w:val="white"/>
        </w:rPr>
      </w:pPr>
      <w:r w:rsidRPr="00E265A6">
        <w:rPr>
          <w:highlight w:val="white"/>
        </w:rPr>
        <w:t>}</w:t>
      </w:r>
    </w:p>
    <w:p w14:paraId="4EF2B087" w14:textId="13DEF9C6" w:rsidR="00B938E8" w:rsidRDefault="00B938E8" w:rsidP="00E265A6">
      <w:pPr>
        <w:pStyle w:val="afff6"/>
        <w:rPr>
          <w:highlight w:val="white"/>
        </w:rPr>
      </w:pPr>
    </w:p>
    <w:p w14:paraId="6C20E7A9" w14:textId="6CFBEE7F" w:rsidR="00E265A6" w:rsidRPr="00BD6813" w:rsidRDefault="00E265A6" w:rsidP="00E265A6">
      <w:pPr>
        <w:rPr>
          <w:highlight w:val="white"/>
          <w:lang w:val="en-US"/>
        </w:rPr>
      </w:pPr>
      <w:r>
        <w:rPr>
          <w:highlight w:val="white"/>
        </w:rPr>
        <w:t>Код</w:t>
      </w:r>
      <w:r w:rsidRPr="00BD6813">
        <w:rPr>
          <w:highlight w:val="white"/>
          <w:lang w:val="en-US"/>
        </w:rPr>
        <w:t xml:space="preserve"> </w:t>
      </w:r>
      <w:r>
        <w:rPr>
          <w:highlight w:val="white"/>
        </w:rPr>
        <w:t>модуля</w:t>
      </w:r>
      <w:r w:rsidRPr="00BD6813">
        <w:rPr>
          <w:highlight w:val="white"/>
          <w:lang w:val="en-US"/>
        </w:rPr>
        <w:t xml:space="preserve"> </w:t>
      </w:r>
      <w:r>
        <w:rPr>
          <w:highlight w:val="white"/>
        </w:rPr>
        <w:t>проверки</w:t>
      </w:r>
      <w:r w:rsidRPr="00BD6813">
        <w:rPr>
          <w:highlight w:val="white"/>
          <w:lang w:val="en-US"/>
        </w:rPr>
        <w:t xml:space="preserve"> </w:t>
      </w:r>
      <w:r>
        <w:rPr>
          <w:highlight w:val="white"/>
        </w:rPr>
        <w:t>прав</w:t>
      </w:r>
    </w:p>
    <w:p w14:paraId="354A11AF" w14:textId="77777777" w:rsidR="00E265A6" w:rsidRDefault="00E265A6" w:rsidP="00E265A6">
      <w:pPr>
        <w:pStyle w:val="afff6"/>
      </w:pPr>
      <w:r>
        <w:t>using System;</w:t>
      </w:r>
    </w:p>
    <w:p w14:paraId="75952A15" w14:textId="77777777" w:rsidR="00E265A6" w:rsidRDefault="00E265A6" w:rsidP="00E265A6">
      <w:pPr>
        <w:pStyle w:val="afff6"/>
      </w:pPr>
      <w:r>
        <w:t>using System.Collections.Generic;</w:t>
      </w:r>
    </w:p>
    <w:p w14:paraId="767C5AB7" w14:textId="77777777" w:rsidR="00E265A6" w:rsidRDefault="00E265A6" w:rsidP="00E265A6">
      <w:pPr>
        <w:pStyle w:val="afff6"/>
      </w:pPr>
      <w:r>
        <w:t>using System.Linq;</w:t>
      </w:r>
    </w:p>
    <w:p w14:paraId="1BB11EAF" w14:textId="77777777" w:rsidR="00E265A6" w:rsidRDefault="00E265A6" w:rsidP="00E265A6">
      <w:pPr>
        <w:pStyle w:val="afff6"/>
      </w:pPr>
      <w:r>
        <w:t>using System.Text;</w:t>
      </w:r>
    </w:p>
    <w:p w14:paraId="74F2F151" w14:textId="77777777" w:rsidR="00E265A6" w:rsidRDefault="00E265A6" w:rsidP="00E265A6">
      <w:pPr>
        <w:pStyle w:val="afff6"/>
      </w:pPr>
      <w:r>
        <w:t>using System.Threading.Tasks;</w:t>
      </w:r>
    </w:p>
    <w:p w14:paraId="2720B726" w14:textId="77777777" w:rsidR="00E265A6" w:rsidRDefault="00E265A6" w:rsidP="00E265A6">
      <w:pPr>
        <w:pStyle w:val="afff6"/>
      </w:pPr>
      <w:r>
        <w:t>using BoxOfficeMainForm.EntityFrameWorkEssentials;</w:t>
      </w:r>
    </w:p>
    <w:p w14:paraId="2D1EF70F" w14:textId="77777777" w:rsidR="00E265A6" w:rsidRDefault="00E265A6" w:rsidP="00E265A6">
      <w:pPr>
        <w:pStyle w:val="afff6"/>
      </w:pPr>
      <w:r>
        <w:t>using BoxOfficeMainForm.Forms.Tables;</w:t>
      </w:r>
    </w:p>
    <w:p w14:paraId="17F8D484" w14:textId="77777777" w:rsidR="00E265A6" w:rsidRDefault="00E265A6" w:rsidP="00E265A6">
      <w:pPr>
        <w:pStyle w:val="afff6"/>
      </w:pPr>
      <w:r>
        <w:t>using Microsoft.VisualBasic.ApplicationServices;</w:t>
      </w:r>
    </w:p>
    <w:p w14:paraId="3FFD8C2B" w14:textId="77777777" w:rsidR="00E265A6" w:rsidRDefault="00E265A6" w:rsidP="00E265A6">
      <w:pPr>
        <w:pStyle w:val="afff6"/>
      </w:pPr>
    </w:p>
    <w:p w14:paraId="7CF71AA5" w14:textId="77777777" w:rsidR="00E265A6" w:rsidRDefault="00E265A6" w:rsidP="00E265A6">
      <w:pPr>
        <w:pStyle w:val="afff6"/>
      </w:pPr>
      <w:r>
        <w:t>namespace BoxOfficeMainForm.Services</w:t>
      </w:r>
    </w:p>
    <w:p w14:paraId="2EC621A8" w14:textId="77777777" w:rsidR="00E265A6" w:rsidRDefault="00E265A6" w:rsidP="00E265A6">
      <w:pPr>
        <w:pStyle w:val="afff6"/>
      </w:pPr>
      <w:r>
        <w:t>{</w:t>
      </w:r>
    </w:p>
    <w:p w14:paraId="0205EB4C" w14:textId="77777777" w:rsidR="00E265A6" w:rsidRDefault="00E265A6" w:rsidP="00E265A6">
      <w:pPr>
        <w:pStyle w:val="afff6"/>
      </w:pPr>
      <w:r>
        <w:t xml:space="preserve">    public class RightsService</w:t>
      </w:r>
    </w:p>
    <w:p w14:paraId="38207E1A" w14:textId="77777777" w:rsidR="00E265A6" w:rsidRDefault="00E265A6" w:rsidP="00E265A6">
      <w:pPr>
        <w:pStyle w:val="afff6"/>
      </w:pPr>
      <w:r>
        <w:t xml:space="preserve">    {</w:t>
      </w:r>
    </w:p>
    <w:p w14:paraId="51928DD4" w14:textId="77777777" w:rsidR="00E265A6" w:rsidRDefault="00E265A6" w:rsidP="00E265A6">
      <w:pPr>
        <w:pStyle w:val="afff6"/>
      </w:pPr>
      <w:r>
        <w:t xml:space="preserve">        public enum Rights</w:t>
      </w:r>
    </w:p>
    <w:p w14:paraId="7E57DB73" w14:textId="77777777" w:rsidR="00E265A6" w:rsidRDefault="00E265A6" w:rsidP="00E265A6">
      <w:pPr>
        <w:pStyle w:val="afff6"/>
      </w:pPr>
      <w:r>
        <w:t xml:space="preserve">        {</w:t>
      </w:r>
    </w:p>
    <w:p w14:paraId="0B8AB807" w14:textId="77777777" w:rsidR="00E265A6" w:rsidRDefault="00E265A6" w:rsidP="00E265A6">
      <w:pPr>
        <w:pStyle w:val="afff6"/>
      </w:pPr>
      <w:r>
        <w:t xml:space="preserve">            НетПрав,</w:t>
      </w:r>
    </w:p>
    <w:p w14:paraId="63C291B9" w14:textId="77777777" w:rsidR="00E265A6" w:rsidRDefault="00E265A6" w:rsidP="00E265A6">
      <w:pPr>
        <w:pStyle w:val="afff6"/>
      </w:pPr>
      <w:r>
        <w:t xml:space="preserve">            админ,</w:t>
      </w:r>
    </w:p>
    <w:p w14:paraId="3A5D545A" w14:textId="77777777" w:rsidR="00E265A6" w:rsidRDefault="00E265A6" w:rsidP="00E265A6">
      <w:pPr>
        <w:pStyle w:val="afff6"/>
      </w:pPr>
      <w:r>
        <w:t xml:space="preserve">            Кассир,</w:t>
      </w:r>
    </w:p>
    <w:p w14:paraId="2979DAFC" w14:textId="77777777" w:rsidR="00E265A6" w:rsidRDefault="00E265A6" w:rsidP="00E265A6">
      <w:pPr>
        <w:pStyle w:val="afff6"/>
      </w:pPr>
      <w:r>
        <w:t xml:space="preserve">            ОрганизаторСобытий,</w:t>
      </w:r>
    </w:p>
    <w:p w14:paraId="42D2CAAA" w14:textId="77777777" w:rsidR="00E265A6" w:rsidRDefault="00E265A6" w:rsidP="00E265A6">
      <w:pPr>
        <w:pStyle w:val="afff6"/>
      </w:pPr>
      <w:r>
        <w:t xml:space="preserve">            МенеджерПерсонала</w:t>
      </w:r>
    </w:p>
    <w:p w14:paraId="2BB5C2C9" w14:textId="77777777" w:rsidR="00E265A6" w:rsidRDefault="00E265A6" w:rsidP="00E265A6">
      <w:pPr>
        <w:pStyle w:val="afff6"/>
      </w:pPr>
      <w:r>
        <w:t xml:space="preserve">        }</w:t>
      </w:r>
    </w:p>
    <w:p w14:paraId="76FE697D" w14:textId="77777777" w:rsidR="00E265A6" w:rsidRDefault="00E265A6" w:rsidP="00E265A6">
      <w:pPr>
        <w:pStyle w:val="afff6"/>
      </w:pPr>
    </w:p>
    <w:p w14:paraId="1921E3C3" w14:textId="77777777" w:rsidR="00E265A6" w:rsidRDefault="00E265A6" w:rsidP="00E265A6">
      <w:pPr>
        <w:pStyle w:val="afff6"/>
      </w:pPr>
      <w:r>
        <w:t xml:space="preserve">        public static bool isThisFormAllowedForUser(Form form, UserBoxOffice userBoxOffice)</w:t>
      </w:r>
    </w:p>
    <w:p w14:paraId="442B735A" w14:textId="77777777" w:rsidR="00E265A6" w:rsidRDefault="00E265A6" w:rsidP="00E265A6">
      <w:pPr>
        <w:pStyle w:val="afff6"/>
      </w:pPr>
      <w:r>
        <w:t xml:space="preserve">        {</w:t>
      </w:r>
    </w:p>
    <w:p w14:paraId="51F5106C" w14:textId="77777777" w:rsidR="00E265A6" w:rsidRDefault="00E265A6" w:rsidP="00E265A6">
      <w:pPr>
        <w:pStyle w:val="afff6"/>
      </w:pPr>
      <w:r>
        <w:t xml:space="preserve">            switch (userBoxOffice.rights)</w:t>
      </w:r>
    </w:p>
    <w:p w14:paraId="4183D913" w14:textId="77777777" w:rsidR="00E265A6" w:rsidRDefault="00E265A6" w:rsidP="00E265A6">
      <w:pPr>
        <w:pStyle w:val="afff6"/>
      </w:pPr>
      <w:r>
        <w:t xml:space="preserve">            {</w:t>
      </w:r>
    </w:p>
    <w:p w14:paraId="7A2B7F92" w14:textId="77777777" w:rsidR="00E265A6" w:rsidRDefault="00E265A6" w:rsidP="00E265A6">
      <w:pPr>
        <w:pStyle w:val="afff6"/>
      </w:pPr>
      <w:r>
        <w:t xml:space="preserve">                case "админ":</w:t>
      </w:r>
    </w:p>
    <w:p w14:paraId="71CA03CA" w14:textId="77777777" w:rsidR="00E265A6" w:rsidRDefault="00E265A6" w:rsidP="00E265A6">
      <w:pPr>
        <w:pStyle w:val="afff6"/>
      </w:pPr>
      <w:r>
        <w:t xml:space="preserve">                    switch(form)</w:t>
      </w:r>
    </w:p>
    <w:p w14:paraId="6E00510B" w14:textId="77777777" w:rsidR="00E265A6" w:rsidRDefault="00E265A6" w:rsidP="00E265A6">
      <w:pPr>
        <w:pStyle w:val="afff6"/>
      </w:pPr>
      <w:r>
        <w:t xml:space="preserve">                    {</w:t>
      </w:r>
    </w:p>
    <w:p w14:paraId="1D320C28" w14:textId="77777777" w:rsidR="00E265A6" w:rsidRDefault="00E265A6" w:rsidP="00E265A6">
      <w:pPr>
        <w:pStyle w:val="afff6"/>
      </w:pPr>
      <w:r>
        <w:lastRenderedPageBreak/>
        <w:t xml:space="preserve">                        case FormUSERSEdition:</w:t>
      </w:r>
    </w:p>
    <w:p w14:paraId="2409296F" w14:textId="77777777" w:rsidR="00E265A6" w:rsidRDefault="00E265A6" w:rsidP="00E265A6">
      <w:pPr>
        <w:pStyle w:val="afff6"/>
      </w:pPr>
      <w:r>
        <w:t xml:space="preserve">                        case FormActorEdition:</w:t>
      </w:r>
    </w:p>
    <w:p w14:paraId="0E874512" w14:textId="77777777" w:rsidR="00E265A6" w:rsidRDefault="00E265A6" w:rsidP="00E265A6">
      <w:pPr>
        <w:pStyle w:val="afff6"/>
      </w:pPr>
      <w:r>
        <w:t xml:space="preserve">                        case FormCustomersEdition:</w:t>
      </w:r>
    </w:p>
    <w:p w14:paraId="76716A6D" w14:textId="77777777" w:rsidR="00E265A6" w:rsidRDefault="00E265A6" w:rsidP="00E265A6">
      <w:pPr>
        <w:pStyle w:val="afff6"/>
      </w:pPr>
      <w:r>
        <w:t xml:space="preserve">                        case FormProgramsEdition:</w:t>
      </w:r>
    </w:p>
    <w:p w14:paraId="780CBBD9" w14:textId="77777777" w:rsidR="00E265A6" w:rsidRDefault="00E265A6" w:rsidP="00E265A6">
      <w:pPr>
        <w:pStyle w:val="afff6"/>
      </w:pPr>
      <w:r>
        <w:t xml:space="preserve">                        case FormPromosEdition:</w:t>
      </w:r>
    </w:p>
    <w:p w14:paraId="1B8F7589" w14:textId="77777777" w:rsidR="00E265A6" w:rsidRDefault="00E265A6" w:rsidP="00E265A6">
      <w:pPr>
        <w:pStyle w:val="afff6"/>
      </w:pPr>
      <w:r>
        <w:t xml:space="preserve">                        case FormRolesEdition:</w:t>
      </w:r>
    </w:p>
    <w:p w14:paraId="699CCC6D" w14:textId="77777777" w:rsidR="00E265A6" w:rsidRDefault="00E265A6" w:rsidP="00E265A6">
      <w:pPr>
        <w:pStyle w:val="afff6"/>
      </w:pPr>
      <w:r>
        <w:t xml:space="preserve">                        case FormScenarioEdition:</w:t>
      </w:r>
    </w:p>
    <w:p w14:paraId="3F5B72A0" w14:textId="77777777" w:rsidR="00E265A6" w:rsidRDefault="00E265A6" w:rsidP="00E265A6">
      <w:pPr>
        <w:pStyle w:val="afff6"/>
      </w:pPr>
      <w:r>
        <w:t xml:space="preserve">                        case FormSceneEdition:</w:t>
      </w:r>
    </w:p>
    <w:p w14:paraId="324935B9" w14:textId="77777777" w:rsidR="00E265A6" w:rsidRDefault="00E265A6" w:rsidP="00E265A6">
      <w:pPr>
        <w:pStyle w:val="afff6"/>
      </w:pPr>
      <w:r>
        <w:t xml:space="preserve">                        case FormStaffEdition:</w:t>
      </w:r>
    </w:p>
    <w:p w14:paraId="3D9ECCA1" w14:textId="77777777" w:rsidR="00E265A6" w:rsidRDefault="00E265A6" w:rsidP="00E265A6">
      <w:pPr>
        <w:pStyle w:val="afff6"/>
      </w:pPr>
      <w:r>
        <w:t xml:space="preserve">                        case FormTicketsEdition:</w:t>
      </w:r>
    </w:p>
    <w:p w14:paraId="101D0ED6" w14:textId="77777777" w:rsidR="00E265A6" w:rsidRDefault="00E265A6" w:rsidP="00E265A6">
      <w:pPr>
        <w:pStyle w:val="afff6"/>
      </w:pPr>
      <w:r>
        <w:t xml:space="preserve">                            return true;</w:t>
      </w:r>
    </w:p>
    <w:p w14:paraId="45CEF31F" w14:textId="77777777" w:rsidR="00E265A6" w:rsidRDefault="00E265A6" w:rsidP="00E265A6">
      <w:pPr>
        <w:pStyle w:val="afff6"/>
      </w:pPr>
      <w:r>
        <w:t xml:space="preserve">                    }</w:t>
      </w:r>
    </w:p>
    <w:p w14:paraId="2F51BBC3" w14:textId="77777777" w:rsidR="00E265A6" w:rsidRDefault="00E265A6" w:rsidP="00E265A6">
      <w:pPr>
        <w:pStyle w:val="afff6"/>
      </w:pPr>
      <w:r>
        <w:t xml:space="preserve">                    break;</w:t>
      </w:r>
    </w:p>
    <w:p w14:paraId="6D9CF6F6" w14:textId="77777777" w:rsidR="00E265A6" w:rsidRDefault="00E265A6" w:rsidP="00E265A6">
      <w:pPr>
        <w:pStyle w:val="afff6"/>
      </w:pPr>
      <w:r>
        <w:t xml:space="preserve">                case "Кассир":</w:t>
      </w:r>
    </w:p>
    <w:p w14:paraId="39BB3461" w14:textId="77777777" w:rsidR="00E265A6" w:rsidRDefault="00E265A6" w:rsidP="00E265A6">
      <w:pPr>
        <w:pStyle w:val="afff6"/>
      </w:pPr>
      <w:r>
        <w:t xml:space="preserve">                    switch (form)</w:t>
      </w:r>
    </w:p>
    <w:p w14:paraId="5DD52E33" w14:textId="77777777" w:rsidR="00E265A6" w:rsidRDefault="00E265A6" w:rsidP="00E265A6">
      <w:pPr>
        <w:pStyle w:val="afff6"/>
      </w:pPr>
      <w:r>
        <w:t xml:space="preserve">                    {</w:t>
      </w:r>
    </w:p>
    <w:p w14:paraId="565A46DF" w14:textId="77777777" w:rsidR="00E265A6" w:rsidRDefault="00E265A6" w:rsidP="00E265A6">
      <w:pPr>
        <w:pStyle w:val="afff6"/>
      </w:pPr>
      <w:r>
        <w:t xml:space="preserve">                        </w:t>
      </w:r>
    </w:p>
    <w:p w14:paraId="605DCBE0" w14:textId="77777777" w:rsidR="00E265A6" w:rsidRDefault="00E265A6" w:rsidP="00E265A6">
      <w:pPr>
        <w:pStyle w:val="afff6"/>
      </w:pPr>
      <w:r>
        <w:t xml:space="preserve">                        case FormCustomersEdition:</w:t>
      </w:r>
    </w:p>
    <w:p w14:paraId="09633BAD" w14:textId="77777777" w:rsidR="00E265A6" w:rsidRDefault="00E265A6" w:rsidP="00E265A6">
      <w:pPr>
        <w:pStyle w:val="afff6"/>
      </w:pPr>
      <w:r>
        <w:t xml:space="preserve">                        case FormPromosEdition:</w:t>
      </w:r>
    </w:p>
    <w:p w14:paraId="3EF51385" w14:textId="77777777" w:rsidR="00E265A6" w:rsidRDefault="00E265A6" w:rsidP="00E265A6">
      <w:pPr>
        <w:pStyle w:val="afff6"/>
      </w:pPr>
      <w:r>
        <w:t xml:space="preserve">                        case FormTicketsEdition:</w:t>
      </w:r>
    </w:p>
    <w:p w14:paraId="5AFAAD95" w14:textId="77777777" w:rsidR="00E265A6" w:rsidRDefault="00E265A6" w:rsidP="00E265A6">
      <w:pPr>
        <w:pStyle w:val="afff6"/>
      </w:pPr>
      <w:r>
        <w:t xml:space="preserve">                            return true;</w:t>
      </w:r>
    </w:p>
    <w:p w14:paraId="5DE205EB" w14:textId="77777777" w:rsidR="00E265A6" w:rsidRDefault="00E265A6" w:rsidP="00E265A6">
      <w:pPr>
        <w:pStyle w:val="afff6"/>
      </w:pPr>
      <w:r>
        <w:t xml:space="preserve">                    }</w:t>
      </w:r>
    </w:p>
    <w:p w14:paraId="4309EB94" w14:textId="77777777" w:rsidR="00E265A6" w:rsidRDefault="00E265A6" w:rsidP="00E265A6">
      <w:pPr>
        <w:pStyle w:val="afff6"/>
      </w:pPr>
      <w:r>
        <w:t xml:space="preserve">                    break;</w:t>
      </w:r>
    </w:p>
    <w:p w14:paraId="6E9F531F" w14:textId="77777777" w:rsidR="00E265A6" w:rsidRDefault="00E265A6" w:rsidP="00E265A6">
      <w:pPr>
        <w:pStyle w:val="afff6"/>
      </w:pPr>
      <w:r>
        <w:t xml:space="preserve">                case "ОрганизаторСобытий":</w:t>
      </w:r>
    </w:p>
    <w:p w14:paraId="7144BB9A" w14:textId="77777777" w:rsidR="00E265A6" w:rsidRDefault="00E265A6" w:rsidP="00E265A6">
      <w:pPr>
        <w:pStyle w:val="afff6"/>
      </w:pPr>
      <w:r>
        <w:t xml:space="preserve">                    switch (form)</w:t>
      </w:r>
    </w:p>
    <w:p w14:paraId="74DE0026" w14:textId="77777777" w:rsidR="00E265A6" w:rsidRDefault="00E265A6" w:rsidP="00E265A6">
      <w:pPr>
        <w:pStyle w:val="afff6"/>
      </w:pPr>
      <w:r>
        <w:t xml:space="preserve">                    {</w:t>
      </w:r>
    </w:p>
    <w:p w14:paraId="03B89FBA" w14:textId="77777777" w:rsidR="00E265A6" w:rsidRDefault="00E265A6" w:rsidP="00E265A6">
      <w:pPr>
        <w:pStyle w:val="afff6"/>
      </w:pPr>
      <w:r>
        <w:t xml:space="preserve">                        case FormActorEdition:</w:t>
      </w:r>
    </w:p>
    <w:p w14:paraId="5CD46807" w14:textId="77777777" w:rsidR="00E265A6" w:rsidRDefault="00E265A6" w:rsidP="00E265A6">
      <w:pPr>
        <w:pStyle w:val="afff6"/>
      </w:pPr>
      <w:r>
        <w:t xml:space="preserve">                        case FormProgramsEdition:</w:t>
      </w:r>
    </w:p>
    <w:p w14:paraId="5BA7BCFE" w14:textId="77777777" w:rsidR="00E265A6" w:rsidRDefault="00E265A6" w:rsidP="00E265A6">
      <w:pPr>
        <w:pStyle w:val="afff6"/>
      </w:pPr>
      <w:r>
        <w:t xml:space="preserve">                        case FormRolesEdition:</w:t>
      </w:r>
    </w:p>
    <w:p w14:paraId="4D0A3E0E" w14:textId="77777777" w:rsidR="00E265A6" w:rsidRDefault="00E265A6" w:rsidP="00E265A6">
      <w:pPr>
        <w:pStyle w:val="afff6"/>
      </w:pPr>
      <w:r>
        <w:t xml:space="preserve">                        case FormScenarioEdition:</w:t>
      </w:r>
    </w:p>
    <w:p w14:paraId="1CFB7A80" w14:textId="77777777" w:rsidR="00E265A6" w:rsidRDefault="00E265A6" w:rsidP="00E265A6">
      <w:pPr>
        <w:pStyle w:val="afff6"/>
      </w:pPr>
      <w:r>
        <w:t xml:space="preserve">                        case FormSceneEdition:</w:t>
      </w:r>
    </w:p>
    <w:p w14:paraId="76974B0D" w14:textId="77777777" w:rsidR="00E265A6" w:rsidRDefault="00E265A6" w:rsidP="00E265A6">
      <w:pPr>
        <w:pStyle w:val="afff6"/>
      </w:pPr>
      <w:r>
        <w:t xml:space="preserve">                            return true;</w:t>
      </w:r>
    </w:p>
    <w:p w14:paraId="252727A9" w14:textId="77777777" w:rsidR="00E265A6" w:rsidRDefault="00E265A6" w:rsidP="00E265A6">
      <w:pPr>
        <w:pStyle w:val="afff6"/>
      </w:pPr>
      <w:r>
        <w:t xml:space="preserve">                    }</w:t>
      </w:r>
    </w:p>
    <w:p w14:paraId="6A2954A2" w14:textId="77777777" w:rsidR="00E265A6" w:rsidRDefault="00E265A6" w:rsidP="00E265A6">
      <w:pPr>
        <w:pStyle w:val="afff6"/>
      </w:pPr>
      <w:r>
        <w:t xml:space="preserve">                    break;</w:t>
      </w:r>
    </w:p>
    <w:p w14:paraId="4EA0CDAD" w14:textId="77777777" w:rsidR="00E265A6" w:rsidRDefault="00E265A6" w:rsidP="00E265A6">
      <w:pPr>
        <w:pStyle w:val="afff6"/>
      </w:pPr>
      <w:r>
        <w:t xml:space="preserve">                case "МенеджерПерсонала":</w:t>
      </w:r>
    </w:p>
    <w:p w14:paraId="09FF453C" w14:textId="77777777" w:rsidR="00E265A6" w:rsidRDefault="00E265A6" w:rsidP="00E265A6">
      <w:pPr>
        <w:pStyle w:val="afff6"/>
      </w:pPr>
      <w:r>
        <w:t xml:space="preserve">                    switch (form)</w:t>
      </w:r>
    </w:p>
    <w:p w14:paraId="210FCB0B" w14:textId="77777777" w:rsidR="00E265A6" w:rsidRDefault="00E265A6" w:rsidP="00E265A6">
      <w:pPr>
        <w:pStyle w:val="afff6"/>
      </w:pPr>
      <w:r>
        <w:t xml:space="preserve">                    {</w:t>
      </w:r>
    </w:p>
    <w:p w14:paraId="75ED19F8" w14:textId="77777777" w:rsidR="00E265A6" w:rsidRDefault="00E265A6" w:rsidP="00E265A6">
      <w:pPr>
        <w:pStyle w:val="afff6"/>
      </w:pPr>
      <w:r>
        <w:t xml:space="preserve">                        case FormStaffEdition:</w:t>
      </w:r>
    </w:p>
    <w:p w14:paraId="240A290B" w14:textId="77777777" w:rsidR="00E265A6" w:rsidRDefault="00E265A6" w:rsidP="00E265A6">
      <w:pPr>
        <w:pStyle w:val="afff6"/>
      </w:pPr>
      <w:r>
        <w:t xml:space="preserve">                            return true;</w:t>
      </w:r>
    </w:p>
    <w:p w14:paraId="34D55ED8" w14:textId="77777777" w:rsidR="00E265A6" w:rsidRDefault="00E265A6" w:rsidP="00E265A6">
      <w:pPr>
        <w:pStyle w:val="afff6"/>
      </w:pPr>
      <w:r>
        <w:t xml:space="preserve">                    }</w:t>
      </w:r>
    </w:p>
    <w:p w14:paraId="78A441C2" w14:textId="77777777" w:rsidR="00E265A6" w:rsidRDefault="00E265A6" w:rsidP="00E265A6">
      <w:pPr>
        <w:pStyle w:val="afff6"/>
      </w:pPr>
      <w:r>
        <w:t xml:space="preserve">                    break;</w:t>
      </w:r>
    </w:p>
    <w:p w14:paraId="507B9FA5" w14:textId="77777777" w:rsidR="00E265A6" w:rsidRDefault="00E265A6" w:rsidP="00E265A6">
      <w:pPr>
        <w:pStyle w:val="afff6"/>
      </w:pPr>
      <w:r>
        <w:t xml:space="preserve">                case "None":</w:t>
      </w:r>
    </w:p>
    <w:p w14:paraId="31A853A2" w14:textId="77777777" w:rsidR="00E265A6" w:rsidRDefault="00E265A6" w:rsidP="00E265A6">
      <w:pPr>
        <w:pStyle w:val="afff6"/>
      </w:pPr>
      <w:r>
        <w:t xml:space="preserve">                    return false;</w:t>
      </w:r>
    </w:p>
    <w:p w14:paraId="219D4DC3" w14:textId="77777777" w:rsidR="00E265A6" w:rsidRDefault="00E265A6" w:rsidP="00E265A6">
      <w:pPr>
        <w:pStyle w:val="afff6"/>
      </w:pPr>
      <w:r>
        <w:t xml:space="preserve">            }</w:t>
      </w:r>
    </w:p>
    <w:p w14:paraId="2ABCF880" w14:textId="77777777" w:rsidR="00E265A6" w:rsidRDefault="00E265A6" w:rsidP="00E265A6">
      <w:pPr>
        <w:pStyle w:val="afff6"/>
      </w:pPr>
      <w:r>
        <w:t xml:space="preserve">            return false;</w:t>
      </w:r>
    </w:p>
    <w:p w14:paraId="2E9604FE" w14:textId="77777777" w:rsidR="00E265A6" w:rsidRDefault="00E265A6" w:rsidP="00E265A6">
      <w:pPr>
        <w:pStyle w:val="afff6"/>
      </w:pPr>
      <w:r>
        <w:t xml:space="preserve">        }</w:t>
      </w:r>
    </w:p>
    <w:p w14:paraId="4C4A4A7B" w14:textId="77777777" w:rsidR="00E265A6" w:rsidRDefault="00E265A6" w:rsidP="00E265A6">
      <w:pPr>
        <w:pStyle w:val="afff6"/>
      </w:pPr>
      <w:r>
        <w:t xml:space="preserve">    }</w:t>
      </w:r>
    </w:p>
    <w:p w14:paraId="17F96A56" w14:textId="59183217" w:rsidR="00E265A6" w:rsidRPr="00E265A6" w:rsidRDefault="00E265A6" w:rsidP="00E265A6">
      <w:pPr>
        <w:pStyle w:val="afff6"/>
        <w:rPr>
          <w:highlight w:val="white"/>
        </w:rPr>
      </w:pPr>
      <w:r>
        <w:t>}</w:t>
      </w:r>
    </w:p>
    <w:sectPr w:rsidR="00E265A6" w:rsidRPr="00E265A6" w:rsidSect="00BD413A">
      <w:headerReference w:type="default" r:id="rId27"/>
      <w:pgSz w:w="11906" w:h="16838"/>
      <w:pgMar w:top="1418" w:right="567" w:bottom="1135"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3EE45" w14:textId="77777777" w:rsidR="000144DB" w:rsidRDefault="000144DB" w:rsidP="00DD42B6">
      <w:pPr>
        <w:spacing w:after="0" w:line="240" w:lineRule="auto"/>
      </w:pPr>
      <w:r>
        <w:separator/>
      </w:r>
    </w:p>
  </w:endnote>
  <w:endnote w:type="continuationSeparator" w:id="0">
    <w:p w14:paraId="3EBB20FF" w14:textId="77777777" w:rsidR="000144DB" w:rsidRDefault="000144DB" w:rsidP="00DD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865160"/>
      <w:docPartObj>
        <w:docPartGallery w:val="Page Numbers (Bottom of Page)"/>
        <w:docPartUnique/>
      </w:docPartObj>
    </w:sdtPr>
    <w:sdtEndPr/>
    <w:sdtContent>
      <w:p w14:paraId="64624D4E" w14:textId="77777777" w:rsidR="000B33BA" w:rsidRDefault="000B33BA" w:rsidP="00DD42B6">
        <w:pPr>
          <w:pStyle w:val="af"/>
          <w:tabs>
            <w:tab w:val="clear" w:pos="4677"/>
          </w:tabs>
          <w:ind w:firstLine="0"/>
          <w:jc w:val="center"/>
        </w:pPr>
        <w:r>
          <w:fldChar w:fldCharType="begin"/>
        </w:r>
        <w:r>
          <w:instrText>PAGE   \* MERGEFORMAT</w:instrText>
        </w:r>
        <w:r>
          <w:fldChar w:fldCharType="separate"/>
        </w:r>
        <w:r>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483386"/>
      <w:docPartObj>
        <w:docPartGallery w:val="Page Numbers (Bottom of Page)"/>
        <w:docPartUnique/>
      </w:docPartObj>
    </w:sdtPr>
    <w:sdtEndPr/>
    <w:sdtContent>
      <w:p w14:paraId="732171BC" w14:textId="77777777" w:rsidR="000B33BA" w:rsidRDefault="000B33BA" w:rsidP="00BD413A">
        <w:pPr>
          <w:pStyle w:val="af"/>
          <w:tabs>
            <w:tab w:val="clear" w:pos="4677"/>
          </w:tabs>
          <w:ind w:firstLine="0"/>
          <w:jc w:val="center"/>
        </w:pPr>
        <w:r>
          <w:fldChar w:fldCharType="begin"/>
        </w:r>
        <w:r>
          <w:instrText>PAGE   \* MERGEFORMAT</w:instrText>
        </w:r>
        <w:r>
          <w:fldChar w:fldCharType="separate"/>
        </w:r>
        <w: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F60EF" w14:textId="77777777" w:rsidR="000144DB" w:rsidRDefault="000144DB" w:rsidP="00DD42B6">
      <w:pPr>
        <w:spacing w:after="0" w:line="240" w:lineRule="auto"/>
      </w:pPr>
      <w:r>
        <w:separator/>
      </w:r>
    </w:p>
  </w:footnote>
  <w:footnote w:type="continuationSeparator" w:id="0">
    <w:p w14:paraId="0EA9F955" w14:textId="77777777" w:rsidR="000144DB" w:rsidRDefault="000144DB" w:rsidP="00DD42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54F7" w14:textId="77777777" w:rsidR="009A32D1" w:rsidRDefault="009A32D1" w:rsidP="001F0F78">
    <w:pPr>
      <w:pStyle w:val="ad"/>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830BD"/>
    <w:multiLevelType w:val="multilevel"/>
    <w:tmpl w:val="8362E4A8"/>
    <w:lvl w:ilvl="0">
      <w:start w:val="1"/>
      <w:numFmt w:val="russianLower"/>
      <w:pStyle w:val="a"/>
      <w:lvlText w:val="%1)"/>
      <w:lvlJc w:val="left"/>
      <w:pPr>
        <w:ind w:left="1134" w:hanging="425"/>
      </w:pPr>
      <w:rPr>
        <w:rFonts w:hint="default"/>
      </w:rPr>
    </w:lvl>
    <w:lvl w:ilvl="1">
      <w:start w:val="1"/>
      <w:numFmt w:val="decimal"/>
      <w:pStyle w:val="a0"/>
      <w:lvlText w:val="%2)"/>
      <w:lvlJc w:val="left"/>
      <w:pPr>
        <w:tabs>
          <w:tab w:val="num" w:pos="2835"/>
        </w:tabs>
        <w:ind w:left="1134" w:hanging="425"/>
      </w:pPr>
      <w:rPr>
        <w:rFonts w:hint="default"/>
      </w:rPr>
    </w:lvl>
    <w:lvl w:ilvl="2">
      <w:start w:val="1"/>
      <w:numFmt w:val="bullet"/>
      <w:lvlText w:val="-"/>
      <w:lvlJc w:val="left"/>
      <w:pPr>
        <w:ind w:left="1418" w:hanging="426"/>
      </w:pPr>
      <w:rPr>
        <w:rFonts w:ascii="Times New Roman" w:hAnsi="Times New Roman" w:cs="Times New Roman" w:hint="default"/>
        <w:color w:val="auto"/>
      </w:rPr>
    </w:lvl>
    <w:lvl w:ilvl="3">
      <w:start w:val="1"/>
      <w:numFmt w:val="decimal"/>
      <w:lvlText w:val="(%4)"/>
      <w:lvlJc w:val="left"/>
      <w:pPr>
        <w:ind w:left="1986" w:hanging="425"/>
      </w:pPr>
      <w:rPr>
        <w:rFonts w:hint="default"/>
      </w:rPr>
    </w:lvl>
    <w:lvl w:ilvl="4">
      <w:start w:val="1"/>
      <w:numFmt w:val="lowerLetter"/>
      <w:lvlText w:val="(%5)"/>
      <w:lvlJc w:val="left"/>
      <w:pPr>
        <w:ind w:left="2270" w:hanging="425"/>
      </w:pPr>
      <w:rPr>
        <w:rFonts w:hint="default"/>
      </w:rPr>
    </w:lvl>
    <w:lvl w:ilvl="5">
      <w:start w:val="1"/>
      <w:numFmt w:val="lowerRoman"/>
      <w:lvlText w:val="(%6)"/>
      <w:lvlJc w:val="left"/>
      <w:pPr>
        <w:ind w:left="2554" w:hanging="425"/>
      </w:pPr>
      <w:rPr>
        <w:rFonts w:hint="default"/>
      </w:rPr>
    </w:lvl>
    <w:lvl w:ilvl="6">
      <w:start w:val="1"/>
      <w:numFmt w:val="decimal"/>
      <w:lvlText w:val="%7."/>
      <w:lvlJc w:val="left"/>
      <w:pPr>
        <w:ind w:left="2838" w:hanging="425"/>
      </w:pPr>
      <w:rPr>
        <w:rFonts w:hint="default"/>
      </w:rPr>
    </w:lvl>
    <w:lvl w:ilvl="7">
      <w:start w:val="1"/>
      <w:numFmt w:val="lowerLetter"/>
      <w:lvlText w:val="%8."/>
      <w:lvlJc w:val="left"/>
      <w:pPr>
        <w:ind w:left="3122" w:hanging="425"/>
      </w:pPr>
      <w:rPr>
        <w:rFonts w:hint="default"/>
      </w:rPr>
    </w:lvl>
    <w:lvl w:ilvl="8">
      <w:start w:val="1"/>
      <w:numFmt w:val="lowerRoman"/>
      <w:lvlText w:val="%9."/>
      <w:lvlJc w:val="left"/>
      <w:pPr>
        <w:ind w:left="3406" w:hanging="425"/>
      </w:pPr>
      <w:rPr>
        <w:rFonts w:hint="default"/>
      </w:rPr>
    </w:lvl>
  </w:abstractNum>
  <w:abstractNum w:abstractNumId="1" w15:restartNumberingAfterBreak="0">
    <w:nsid w:val="12AA424C"/>
    <w:multiLevelType w:val="hybridMultilevel"/>
    <w:tmpl w:val="A3D253D0"/>
    <w:lvl w:ilvl="0" w:tplc="A2040F2E">
      <w:start w:val="1"/>
      <w:numFmt w:val="bullet"/>
      <w:pStyle w:val="a1"/>
      <w:lvlText w:val="-"/>
      <w:lvlJc w:val="left"/>
      <w:pPr>
        <w:ind w:left="1418" w:hanging="426"/>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6E0FFB"/>
    <w:multiLevelType w:val="hybridMultilevel"/>
    <w:tmpl w:val="9BCEBBB6"/>
    <w:lvl w:ilvl="0" w:tplc="252A45DA">
      <w:start w:val="1"/>
      <w:numFmt w:val="bullet"/>
      <w:lvlText w:val=""/>
      <w:lvlJc w:val="left"/>
      <w:pPr>
        <w:ind w:left="214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E1FADDAC">
      <w:start w:val="1"/>
      <w:numFmt w:val="bullet"/>
      <w:pStyle w:val="3"/>
      <w:lvlText w:val="-"/>
      <w:lvlJc w:val="left"/>
      <w:pPr>
        <w:ind w:left="2160" w:hanging="360"/>
      </w:pPr>
      <w:rPr>
        <w:rFonts w:ascii="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EB6F3F"/>
    <w:multiLevelType w:val="hybridMultilevel"/>
    <w:tmpl w:val="CB6EED5A"/>
    <w:lvl w:ilvl="0" w:tplc="572CC870">
      <w:start w:val="1"/>
      <w:numFmt w:val="decimal"/>
      <w:pStyle w:val="a2"/>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0F1556B"/>
    <w:multiLevelType w:val="multilevel"/>
    <w:tmpl w:val="3DC40A8A"/>
    <w:lvl w:ilvl="0">
      <w:start w:val="1"/>
      <w:numFmt w:val="decimal"/>
      <w:pStyle w:val="2"/>
      <w:lvlText w:val="%1"/>
      <w:lvlJc w:val="left"/>
      <w:pPr>
        <w:ind w:left="0"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0"/>
      <w:lvlText w:val="%1.%2"/>
      <w:lvlJc w:val="left"/>
      <w:pPr>
        <w:ind w:left="1418" w:firstLine="709"/>
      </w:pPr>
      <w:rPr>
        <w:rFonts w:ascii="Times New Roman" w:hAnsi="Times New Roman" w:hint="default"/>
        <w:b/>
        <w:i w:val="0"/>
        <w:caps w:val="0"/>
        <w:strike w:val="0"/>
        <w:dstrike w:val="0"/>
        <w:vanish w:val="0"/>
        <w:sz w:val="28"/>
        <w:vertAlign w:val="baseline"/>
      </w:rPr>
    </w:lvl>
    <w:lvl w:ilvl="2">
      <w:start w:val="1"/>
      <w:numFmt w:val="decimal"/>
      <w:pStyle w:val="a3"/>
      <w:lvlText w:val="%1.%2.%3"/>
      <w:lvlJc w:val="left"/>
      <w:pPr>
        <w:ind w:left="0" w:firstLine="709"/>
      </w:pPr>
      <w:rPr>
        <w:rFonts w:ascii="Times New Roman" w:hAnsi="Times New Roman" w:hint="default"/>
        <w:b w:val="0"/>
        <w:i w:val="0"/>
        <w:color w:val="auto"/>
        <w:sz w:val="28"/>
      </w:rPr>
    </w:lvl>
    <w:lvl w:ilvl="3">
      <w:start w:val="1"/>
      <w:numFmt w:val="decimal"/>
      <w:lvlText w:val="%1.%2.%3.%4"/>
      <w:lvlJc w:val="left"/>
      <w:pPr>
        <w:tabs>
          <w:tab w:val="num" w:pos="1559"/>
        </w:tabs>
        <w:ind w:left="0" w:firstLine="709"/>
      </w:pPr>
      <w:rPr>
        <w:rFonts w:ascii="Times New Roman" w:hAnsi="Times New Roman" w:hint="default"/>
        <w:b w:val="0"/>
        <w:i w:val="0"/>
        <w:color w:val="auto"/>
        <w:sz w:val="28"/>
      </w:rPr>
    </w:lvl>
    <w:lvl w:ilvl="4">
      <w:start w:val="1"/>
      <w:numFmt w:val="bullet"/>
      <w:pStyle w:val="a4"/>
      <w:lvlText w:val=""/>
      <w:lvlJc w:val="left"/>
      <w:pPr>
        <w:ind w:left="0" w:firstLine="709"/>
      </w:pPr>
      <w:rPr>
        <w:rFonts w:ascii="Symbol" w:hAnsi="Symbol" w:hint="default"/>
        <w:color w:val="auto"/>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num w:numId="1">
    <w:abstractNumId w:val="4"/>
  </w:num>
  <w:num w:numId="2">
    <w:abstractNumId w:val="1"/>
  </w:num>
  <w:num w:numId="3">
    <w:abstractNumId w:val="0"/>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BBF"/>
    <w:rsid w:val="00002250"/>
    <w:rsid w:val="00006645"/>
    <w:rsid w:val="000129F5"/>
    <w:rsid w:val="000130B1"/>
    <w:rsid w:val="000144DB"/>
    <w:rsid w:val="00020C1A"/>
    <w:rsid w:val="00027B87"/>
    <w:rsid w:val="00031252"/>
    <w:rsid w:val="000470CA"/>
    <w:rsid w:val="00054B99"/>
    <w:rsid w:val="00073DD1"/>
    <w:rsid w:val="00080EF5"/>
    <w:rsid w:val="00084F91"/>
    <w:rsid w:val="00092038"/>
    <w:rsid w:val="000A15DD"/>
    <w:rsid w:val="000A39F8"/>
    <w:rsid w:val="000A5105"/>
    <w:rsid w:val="000B0CC9"/>
    <w:rsid w:val="000B33BA"/>
    <w:rsid w:val="000C4172"/>
    <w:rsid w:val="000C6427"/>
    <w:rsid w:val="000D5689"/>
    <w:rsid w:val="000D79E5"/>
    <w:rsid w:val="000E3B00"/>
    <w:rsid w:val="000E4CE9"/>
    <w:rsid w:val="00103C28"/>
    <w:rsid w:val="00113F83"/>
    <w:rsid w:val="001206F1"/>
    <w:rsid w:val="00120E7A"/>
    <w:rsid w:val="0012472C"/>
    <w:rsid w:val="00137B6E"/>
    <w:rsid w:val="001509A4"/>
    <w:rsid w:val="00157C0A"/>
    <w:rsid w:val="001824B9"/>
    <w:rsid w:val="001A0FB2"/>
    <w:rsid w:val="001A7BFF"/>
    <w:rsid w:val="001B7F2A"/>
    <w:rsid w:val="001D5DD1"/>
    <w:rsid w:val="001E0445"/>
    <w:rsid w:val="001E3D68"/>
    <w:rsid w:val="001E477D"/>
    <w:rsid w:val="001F0F78"/>
    <w:rsid w:val="001F62D6"/>
    <w:rsid w:val="00202510"/>
    <w:rsid w:val="0020381C"/>
    <w:rsid w:val="00214F28"/>
    <w:rsid w:val="002253A3"/>
    <w:rsid w:val="00253459"/>
    <w:rsid w:val="00262B25"/>
    <w:rsid w:val="00273E14"/>
    <w:rsid w:val="00276795"/>
    <w:rsid w:val="002B56F6"/>
    <w:rsid w:val="002C2C1F"/>
    <w:rsid w:val="002C55BE"/>
    <w:rsid w:val="002D114C"/>
    <w:rsid w:val="002E5C62"/>
    <w:rsid w:val="002E7610"/>
    <w:rsid w:val="002F6B0A"/>
    <w:rsid w:val="00300086"/>
    <w:rsid w:val="00301B41"/>
    <w:rsid w:val="00306F6D"/>
    <w:rsid w:val="003329F7"/>
    <w:rsid w:val="00365F37"/>
    <w:rsid w:val="003858EA"/>
    <w:rsid w:val="00386D01"/>
    <w:rsid w:val="003A3479"/>
    <w:rsid w:val="003B6890"/>
    <w:rsid w:val="003D0AD7"/>
    <w:rsid w:val="003D0EAD"/>
    <w:rsid w:val="003D23A3"/>
    <w:rsid w:val="003D3B3A"/>
    <w:rsid w:val="003F1154"/>
    <w:rsid w:val="003F23CB"/>
    <w:rsid w:val="003F3CD1"/>
    <w:rsid w:val="003F623D"/>
    <w:rsid w:val="003F71CA"/>
    <w:rsid w:val="00413334"/>
    <w:rsid w:val="0041384D"/>
    <w:rsid w:val="004155D6"/>
    <w:rsid w:val="00434A4D"/>
    <w:rsid w:val="00437EAA"/>
    <w:rsid w:val="00472A37"/>
    <w:rsid w:val="0047406B"/>
    <w:rsid w:val="00474A80"/>
    <w:rsid w:val="004803AE"/>
    <w:rsid w:val="00481646"/>
    <w:rsid w:val="0048226D"/>
    <w:rsid w:val="004C0545"/>
    <w:rsid w:val="004C35D0"/>
    <w:rsid w:val="004C3E56"/>
    <w:rsid w:val="004D37AB"/>
    <w:rsid w:val="004E62DF"/>
    <w:rsid w:val="00501A66"/>
    <w:rsid w:val="0051321B"/>
    <w:rsid w:val="0051663C"/>
    <w:rsid w:val="00520968"/>
    <w:rsid w:val="00526722"/>
    <w:rsid w:val="005367BC"/>
    <w:rsid w:val="005445A2"/>
    <w:rsid w:val="00551173"/>
    <w:rsid w:val="005542EE"/>
    <w:rsid w:val="00554C22"/>
    <w:rsid w:val="00562E17"/>
    <w:rsid w:val="005911B9"/>
    <w:rsid w:val="005A4CF8"/>
    <w:rsid w:val="005A77E1"/>
    <w:rsid w:val="005C54AC"/>
    <w:rsid w:val="005C6E42"/>
    <w:rsid w:val="005C72F4"/>
    <w:rsid w:val="005D57D1"/>
    <w:rsid w:val="005E4D10"/>
    <w:rsid w:val="005F27BF"/>
    <w:rsid w:val="00624DAD"/>
    <w:rsid w:val="006260FA"/>
    <w:rsid w:val="00636E5C"/>
    <w:rsid w:val="00653A9F"/>
    <w:rsid w:val="00657932"/>
    <w:rsid w:val="006A798B"/>
    <w:rsid w:val="006B13CD"/>
    <w:rsid w:val="006C35E3"/>
    <w:rsid w:val="006D29D4"/>
    <w:rsid w:val="006E7E12"/>
    <w:rsid w:val="006F05F4"/>
    <w:rsid w:val="006F34F2"/>
    <w:rsid w:val="006F610F"/>
    <w:rsid w:val="006F7690"/>
    <w:rsid w:val="00714431"/>
    <w:rsid w:val="00716F83"/>
    <w:rsid w:val="0072509C"/>
    <w:rsid w:val="00730335"/>
    <w:rsid w:val="00745269"/>
    <w:rsid w:val="007528C8"/>
    <w:rsid w:val="007736A7"/>
    <w:rsid w:val="007741B8"/>
    <w:rsid w:val="00781827"/>
    <w:rsid w:val="00787E3C"/>
    <w:rsid w:val="007A4E0C"/>
    <w:rsid w:val="007B0D3A"/>
    <w:rsid w:val="007C0549"/>
    <w:rsid w:val="007C6F2F"/>
    <w:rsid w:val="007E19F9"/>
    <w:rsid w:val="007F1809"/>
    <w:rsid w:val="00803EDE"/>
    <w:rsid w:val="00811383"/>
    <w:rsid w:val="00827344"/>
    <w:rsid w:val="00831ABA"/>
    <w:rsid w:val="00840A11"/>
    <w:rsid w:val="00854A17"/>
    <w:rsid w:val="00867AE2"/>
    <w:rsid w:val="008B73F6"/>
    <w:rsid w:val="008B7C5F"/>
    <w:rsid w:val="008E1541"/>
    <w:rsid w:val="008E51E1"/>
    <w:rsid w:val="00902A32"/>
    <w:rsid w:val="00926008"/>
    <w:rsid w:val="00934CB4"/>
    <w:rsid w:val="009546CC"/>
    <w:rsid w:val="0097061A"/>
    <w:rsid w:val="009751F9"/>
    <w:rsid w:val="009A32D1"/>
    <w:rsid w:val="009B1C50"/>
    <w:rsid w:val="009B5207"/>
    <w:rsid w:val="009E148A"/>
    <w:rsid w:val="009F2139"/>
    <w:rsid w:val="009F2B0B"/>
    <w:rsid w:val="009F64B5"/>
    <w:rsid w:val="00A04392"/>
    <w:rsid w:val="00A046FA"/>
    <w:rsid w:val="00A07993"/>
    <w:rsid w:val="00A11477"/>
    <w:rsid w:val="00A125F8"/>
    <w:rsid w:val="00A33E1C"/>
    <w:rsid w:val="00A33EC9"/>
    <w:rsid w:val="00A37835"/>
    <w:rsid w:val="00A56EA2"/>
    <w:rsid w:val="00A61FF0"/>
    <w:rsid w:val="00A82CDE"/>
    <w:rsid w:val="00A92DC0"/>
    <w:rsid w:val="00AA2099"/>
    <w:rsid w:val="00AB3076"/>
    <w:rsid w:val="00AB4897"/>
    <w:rsid w:val="00AC084A"/>
    <w:rsid w:val="00AC2DCC"/>
    <w:rsid w:val="00AE38EC"/>
    <w:rsid w:val="00B00956"/>
    <w:rsid w:val="00B0232E"/>
    <w:rsid w:val="00B16311"/>
    <w:rsid w:val="00B279C9"/>
    <w:rsid w:val="00B403DD"/>
    <w:rsid w:val="00B7032F"/>
    <w:rsid w:val="00B85878"/>
    <w:rsid w:val="00B8779A"/>
    <w:rsid w:val="00B938E8"/>
    <w:rsid w:val="00BD0062"/>
    <w:rsid w:val="00BD413A"/>
    <w:rsid w:val="00BD58EB"/>
    <w:rsid w:val="00BD6813"/>
    <w:rsid w:val="00BD748E"/>
    <w:rsid w:val="00BF4D3F"/>
    <w:rsid w:val="00C03232"/>
    <w:rsid w:val="00C11009"/>
    <w:rsid w:val="00C369A4"/>
    <w:rsid w:val="00C41022"/>
    <w:rsid w:val="00C72F91"/>
    <w:rsid w:val="00C82AFF"/>
    <w:rsid w:val="00CA6CCA"/>
    <w:rsid w:val="00CB2000"/>
    <w:rsid w:val="00CC103C"/>
    <w:rsid w:val="00CC294D"/>
    <w:rsid w:val="00CE1248"/>
    <w:rsid w:val="00CF077C"/>
    <w:rsid w:val="00CF0BBF"/>
    <w:rsid w:val="00CF63E7"/>
    <w:rsid w:val="00D15300"/>
    <w:rsid w:val="00D21D0B"/>
    <w:rsid w:val="00D479DF"/>
    <w:rsid w:val="00D74152"/>
    <w:rsid w:val="00D80CAA"/>
    <w:rsid w:val="00D9688E"/>
    <w:rsid w:val="00DA0396"/>
    <w:rsid w:val="00DC1214"/>
    <w:rsid w:val="00DC60AA"/>
    <w:rsid w:val="00DD42B6"/>
    <w:rsid w:val="00DD6D64"/>
    <w:rsid w:val="00E1626E"/>
    <w:rsid w:val="00E21ED0"/>
    <w:rsid w:val="00E265A6"/>
    <w:rsid w:val="00E267A9"/>
    <w:rsid w:val="00E3030F"/>
    <w:rsid w:val="00E739C4"/>
    <w:rsid w:val="00E74D3A"/>
    <w:rsid w:val="00E87304"/>
    <w:rsid w:val="00E87ABE"/>
    <w:rsid w:val="00E96876"/>
    <w:rsid w:val="00EC62AF"/>
    <w:rsid w:val="00ED66D0"/>
    <w:rsid w:val="00F04D07"/>
    <w:rsid w:val="00F43B46"/>
    <w:rsid w:val="00F5165E"/>
    <w:rsid w:val="00F825B6"/>
    <w:rsid w:val="00F87F70"/>
    <w:rsid w:val="00F90798"/>
    <w:rsid w:val="00F95D25"/>
    <w:rsid w:val="00FA7003"/>
    <w:rsid w:val="00FB3C2B"/>
    <w:rsid w:val="00FC13D1"/>
    <w:rsid w:val="00FC3C84"/>
    <w:rsid w:val="00FC3E40"/>
    <w:rsid w:val="00FE2F32"/>
    <w:rsid w:val="00FF73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F2FE1"/>
  <w15:chartTrackingRefBased/>
  <w15:docId w15:val="{7656591C-4528-4CDF-A551-40A5D868D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CB2000"/>
    <w:pPr>
      <w:spacing w:after="240" w:line="360" w:lineRule="auto"/>
      <w:ind w:firstLine="709"/>
      <w:contextualSpacing/>
      <w:jc w:val="both"/>
    </w:pPr>
  </w:style>
  <w:style w:type="paragraph" w:styleId="1">
    <w:name w:val="heading 1"/>
    <w:aliases w:val="загРаздел"/>
    <w:basedOn w:val="2"/>
    <w:next w:val="a5"/>
    <w:link w:val="10"/>
    <w:uiPriority w:val="9"/>
    <w:qFormat/>
    <w:rsid w:val="00120E7A"/>
    <w:pPr>
      <w:spacing w:before="480"/>
      <w:outlineLvl w:val="0"/>
    </w:pPr>
    <w:rPr>
      <w:b/>
      <w:bCs/>
    </w:rPr>
  </w:style>
  <w:style w:type="paragraph" w:styleId="20">
    <w:name w:val="heading 2"/>
    <w:aliases w:val="загПодраздел"/>
    <w:basedOn w:val="a5"/>
    <w:next w:val="a3"/>
    <w:link w:val="21"/>
    <w:uiPriority w:val="9"/>
    <w:unhideWhenUsed/>
    <w:qFormat/>
    <w:rsid w:val="007C0549"/>
    <w:pPr>
      <w:numPr>
        <w:ilvl w:val="1"/>
        <w:numId w:val="1"/>
      </w:numPr>
      <w:spacing w:before="240"/>
      <w:ind w:left="0"/>
      <w:outlineLvl w:val="1"/>
    </w:pPr>
    <w:rPr>
      <w:b/>
    </w:rPr>
  </w:style>
  <w:style w:type="paragraph" w:styleId="30">
    <w:name w:val="heading 3"/>
    <w:basedOn w:val="a5"/>
    <w:next w:val="a5"/>
    <w:link w:val="31"/>
    <w:uiPriority w:val="9"/>
    <w:semiHidden/>
    <w:unhideWhenUsed/>
    <w:rsid w:val="00D153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загРаздел Знак"/>
    <w:basedOn w:val="a6"/>
    <w:link w:val="1"/>
    <w:uiPriority w:val="9"/>
    <w:rsid w:val="00120E7A"/>
    <w:rPr>
      <w:b/>
      <w:bCs/>
    </w:rPr>
  </w:style>
  <w:style w:type="paragraph" w:customStyle="1" w:styleId="2">
    <w:name w:val="Мой заголовок 2"/>
    <w:basedOn w:val="a5"/>
    <w:rsid w:val="00520968"/>
    <w:pPr>
      <w:numPr>
        <w:numId w:val="1"/>
      </w:numPr>
    </w:pPr>
  </w:style>
  <w:style w:type="paragraph" w:customStyle="1" w:styleId="a4">
    <w:name w:val="Мой список"/>
    <w:basedOn w:val="a5"/>
    <w:rsid w:val="00520968"/>
    <w:pPr>
      <w:numPr>
        <w:ilvl w:val="4"/>
        <w:numId w:val="1"/>
      </w:numPr>
    </w:pPr>
  </w:style>
  <w:style w:type="character" w:customStyle="1" w:styleId="21">
    <w:name w:val="Заголовок 2 Знак"/>
    <w:aliases w:val="загПодраздел Знак"/>
    <w:basedOn w:val="a6"/>
    <w:link w:val="20"/>
    <w:uiPriority w:val="9"/>
    <w:rsid w:val="007C0549"/>
    <w:rPr>
      <w:b/>
    </w:rPr>
  </w:style>
  <w:style w:type="paragraph" w:styleId="a9">
    <w:name w:val="Title"/>
    <w:aliases w:val="ЗагВажные без нумерации"/>
    <w:basedOn w:val="1"/>
    <w:next w:val="a5"/>
    <w:link w:val="aa"/>
    <w:qFormat/>
    <w:rsid w:val="003D0EAD"/>
    <w:pPr>
      <w:numPr>
        <w:numId w:val="0"/>
      </w:numPr>
      <w:spacing w:after="360"/>
      <w:jc w:val="center"/>
    </w:pPr>
    <w:rPr>
      <w:caps/>
    </w:rPr>
  </w:style>
  <w:style w:type="character" w:customStyle="1" w:styleId="aa">
    <w:name w:val="Заголовок Знак"/>
    <w:aliases w:val="ЗагВажные без нумерации Знак"/>
    <w:basedOn w:val="a6"/>
    <w:link w:val="a9"/>
    <w:rsid w:val="003D0EAD"/>
    <w:rPr>
      <w:b/>
      <w:bCs/>
      <w:caps/>
    </w:rPr>
  </w:style>
  <w:style w:type="paragraph" w:styleId="a">
    <w:name w:val="List Paragraph"/>
    <w:aliases w:val="ПеречисленияВерх"/>
    <w:basedOn w:val="a5"/>
    <w:next w:val="ab"/>
    <w:link w:val="ac"/>
    <w:uiPriority w:val="34"/>
    <w:qFormat/>
    <w:rsid w:val="004E62DF"/>
    <w:pPr>
      <w:numPr>
        <w:numId w:val="3"/>
      </w:numPr>
      <w:spacing w:after="0"/>
    </w:pPr>
  </w:style>
  <w:style w:type="paragraph" w:styleId="ad">
    <w:name w:val="header"/>
    <w:basedOn w:val="a5"/>
    <w:link w:val="ae"/>
    <w:uiPriority w:val="99"/>
    <w:unhideWhenUsed/>
    <w:rsid w:val="00DD42B6"/>
    <w:pPr>
      <w:tabs>
        <w:tab w:val="center" w:pos="4677"/>
        <w:tab w:val="right" w:pos="9355"/>
      </w:tabs>
      <w:spacing w:after="0" w:line="240" w:lineRule="auto"/>
    </w:pPr>
  </w:style>
  <w:style w:type="character" w:customStyle="1" w:styleId="ae">
    <w:name w:val="Верхний колонтитул Знак"/>
    <w:basedOn w:val="a6"/>
    <w:link w:val="ad"/>
    <w:uiPriority w:val="99"/>
    <w:rsid w:val="00DD42B6"/>
    <w:rPr>
      <w:rFonts w:ascii="Times New Roman" w:hAnsi="Times New Roman"/>
      <w:sz w:val="28"/>
    </w:rPr>
  </w:style>
  <w:style w:type="paragraph" w:styleId="af">
    <w:name w:val="footer"/>
    <w:basedOn w:val="a5"/>
    <w:link w:val="af0"/>
    <w:uiPriority w:val="99"/>
    <w:unhideWhenUsed/>
    <w:rsid w:val="00DD42B6"/>
    <w:pPr>
      <w:tabs>
        <w:tab w:val="center" w:pos="4677"/>
        <w:tab w:val="right" w:pos="9355"/>
      </w:tabs>
      <w:spacing w:after="0" w:line="240" w:lineRule="auto"/>
    </w:pPr>
  </w:style>
  <w:style w:type="character" w:customStyle="1" w:styleId="af0">
    <w:name w:val="Нижний колонтитул Знак"/>
    <w:basedOn w:val="a6"/>
    <w:link w:val="af"/>
    <w:uiPriority w:val="99"/>
    <w:rsid w:val="00DD42B6"/>
    <w:rPr>
      <w:rFonts w:ascii="Times New Roman" w:hAnsi="Times New Roman"/>
      <w:sz w:val="28"/>
    </w:rPr>
  </w:style>
  <w:style w:type="paragraph" w:styleId="af1">
    <w:name w:val="Normal (Web)"/>
    <w:basedOn w:val="a5"/>
    <w:uiPriority w:val="99"/>
    <w:unhideWhenUsed/>
    <w:rsid w:val="00D479DF"/>
    <w:pPr>
      <w:spacing w:before="100" w:beforeAutospacing="1" w:after="100" w:afterAutospacing="1" w:line="240" w:lineRule="auto"/>
      <w:contextualSpacing w:val="0"/>
      <w:jc w:val="left"/>
    </w:pPr>
    <w:rPr>
      <w:rFonts w:eastAsia="Times New Roman" w:cs="Times New Roman"/>
      <w:sz w:val="24"/>
      <w:szCs w:val="24"/>
      <w:lang w:eastAsia="ru-RU"/>
    </w:rPr>
  </w:style>
  <w:style w:type="table" w:styleId="af2">
    <w:name w:val="Table Grid"/>
    <w:basedOn w:val="a7"/>
    <w:uiPriority w:val="59"/>
    <w:rsid w:val="0078182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аня"/>
    <w:basedOn w:val="a5"/>
    <w:rsid w:val="00781827"/>
    <w:pPr>
      <w:spacing w:after="0"/>
      <w:contextualSpacing w:val="0"/>
    </w:pPr>
    <w:rPr>
      <w:rFonts w:eastAsia="Times New Roman" w:cs="Times New Roman"/>
      <w:lang w:eastAsia="ru-RU"/>
    </w:rPr>
  </w:style>
  <w:style w:type="paragraph" w:styleId="af4">
    <w:name w:val="caption"/>
    <w:aliases w:val="формНомера"/>
    <w:basedOn w:val="a5"/>
    <w:next w:val="a5"/>
    <w:link w:val="af5"/>
    <w:uiPriority w:val="35"/>
    <w:unhideWhenUsed/>
    <w:qFormat/>
    <w:rsid w:val="001A0FB2"/>
    <w:pPr>
      <w:spacing w:after="0" w:line="240" w:lineRule="auto"/>
    </w:pPr>
    <w:rPr>
      <w:iCs/>
      <w:color w:val="000000" w:themeColor="text1"/>
      <w:szCs w:val="18"/>
    </w:rPr>
  </w:style>
  <w:style w:type="paragraph" w:customStyle="1" w:styleId="af6">
    <w:name w:val="РисТекст"/>
    <w:basedOn w:val="a5"/>
    <w:link w:val="af7"/>
    <w:qFormat/>
    <w:rsid w:val="005D57D1"/>
    <w:pPr>
      <w:ind w:firstLine="0"/>
      <w:jc w:val="center"/>
    </w:pPr>
    <w:rPr>
      <w:noProof/>
      <w:lang w:eastAsia="ru-RU"/>
    </w:rPr>
  </w:style>
  <w:style w:type="paragraph" w:customStyle="1" w:styleId="af8">
    <w:name w:val="формула"/>
    <w:basedOn w:val="a5"/>
    <w:link w:val="af9"/>
    <w:qFormat/>
    <w:rsid w:val="00562E17"/>
    <w:pPr>
      <w:tabs>
        <w:tab w:val="center" w:pos="4607"/>
        <w:tab w:val="right" w:pos="9214"/>
      </w:tabs>
      <w:jc w:val="left"/>
    </w:pPr>
    <w:rPr>
      <w:lang w:val="en-US"/>
    </w:rPr>
  </w:style>
  <w:style w:type="character" w:customStyle="1" w:styleId="af7">
    <w:name w:val="РисТекст Знак"/>
    <w:basedOn w:val="a6"/>
    <w:link w:val="af6"/>
    <w:rsid w:val="005D57D1"/>
    <w:rPr>
      <w:noProof/>
      <w:lang w:eastAsia="ru-RU"/>
    </w:rPr>
  </w:style>
  <w:style w:type="character" w:customStyle="1" w:styleId="af9">
    <w:name w:val="формула Знак"/>
    <w:basedOn w:val="a6"/>
    <w:link w:val="af8"/>
    <w:rsid w:val="00562E17"/>
    <w:rPr>
      <w:lang w:val="en-US"/>
    </w:rPr>
  </w:style>
  <w:style w:type="paragraph" w:customStyle="1" w:styleId="afa">
    <w:name w:val="загПервПодраздел"/>
    <w:basedOn w:val="20"/>
    <w:link w:val="afb"/>
    <w:qFormat/>
    <w:rsid w:val="007C0549"/>
    <w:pPr>
      <w:spacing w:before="0"/>
    </w:pPr>
  </w:style>
  <w:style w:type="character" w:customStyle="1" w:styleId="afb">
    <w:name w:val="загПервПодраздел Знак"/>
    <w:basedOn w:val="21"/>
    <w:link w:val="afa"/>
    <w:rsid w:val="007C0549"/>
    <w:rPr>
      <w:b/>
    </w:rPr>
  </w:style>
  <w:style w:type="paragraph" w:customStyle="1" w:styleId="afc">
    <w:name w:val="Перечисления"/>
    <w:basedOn w:val="a"/>
    <w:link w:val="afd"/>
    <w:rsid w:val="0097061A"/>
  </w:style>
  <w:style w:type="character" w:customStyle="1" w:styleId="ac">
    <w:name w:val="Абзац списка Знак"/>
    <w:aliases w:val="ПеречисленияВерх Знак"/>
    <w:basedOn w:val="a6"/>
    <w:link w:val="a"/>
    <w:uiPriority w:val="34"/>
    <w:rsid w:val="004E62DF"/>
  </w:style>
  <w:style w:type="character" w:customStyle="1" w:styleId="afd">
    <w:name w:val="Перечисления Знак"/>
    <w:basedOn w:val="ac"/>
    <w:link w:val="afc"/>
    <w:rsid w:val="0097061A"/>
  </w:style>
  <w:style w:type="paragraph" w:customStyle="1" w:styleId="ds-markdown-paragraph">
    <w:name w:val="ds-markdown-paragraph"/>
    <w:basedOn w:val="a5"/>
    <w:rsid w:val="007528C8"/>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styleId="afe">
    <w:name w:val="Strong"/>
    <w:basedOn w:val="a6"/>
    <w:uiPriority w:val="22"/>
    <w:rsid w:val="007528C8"/>
    <w:rPr>
      <w:b/>
      <w:bCs/>
    </w:rPr>
  </w:style>
  <w:style w:type="paragraph" w:customStyle="1" w:styleId="ab">
    <w:name w:val="ПеречисленияЦифра"/>
    <w:next w:val="3"/>
    <w:link w:val="aff"/>
    <w:qFormat/>
    <w:rsid w:val="00F95D25"/>
    <w:pPr>
      <w:tabs>
        <w:tab w:val="num" w:pos="2835"/>
      </w:tabs>
      <w:spacing w:line="360" w:lineRule="auto"/>
      <w:ind w:left="1418" w:hanging="425"/>
      <w:jc w:val="both"/>
    </w:pPr>
  </w:style>
  <w:style w:type="paragraph" w:customStyle="1" w:styleId="a1">
    <w:name w:val="ПеречисленияТире"/>
    <w:basedOn w:val="a"/>
    <w:link w:val="aff0"/>
    <w:qFormat/>
    <w:rsid w:val="007C0549"/>
    <w:pPr>
      <w:numPr>
        <w:numId w:val="2"/>
      </w:numPr>
      <w:tabs>
        <w:tab w:val="left" w:pos="1134"/>
      </w:tabs>
    </w:pPr>
    <w:rPr>
      <w:rFonts w:cs="Times New Roman"/>
      <w:color w:val="000000"/>
      <w:szCs w:val="28"/>
    </w:rPr>
  </w:style>
  <w:style w:type="character" w:customStyle="1" w:styleId="aff">
    <w:name w:val="ПеречисленияЦифра Знак"/>
    <w:basedOn w:val="ac"/>
    <w:link w:val="ab"/>
    <w:rsid w:val="00F95D25"/>
  </w:style>
  <w:style w:type="table" w:customStyle="1" w:styleId="11">
    <w:name w:val="Сетка таблицы1"/>
    <w:basedOn w:val="a7"/>
    <w:next w:val="af2"/>
    <w:uiPriority w:val="59"/>
    <w:rsid w:val="001F0F78"/>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ПеречисленияТире Знак"/>
    <w:basedOn w:val="ac"/>
    <w:link w:val="a1"/>
    <w:rsid w:val="007C0549"/>
    <w:rPr>
      <w:rFonts w:cs="Times New Roman"/>
      <w:color w:val="000000"/>
      <w:szCs w:val="28"/>
    </w:rPr>
  </w:style>
  <w:style w:type="table" w:customStyle="1" w:styleId="22">
    <w:name w:val="Сетка таблицы2"/>
    <w:basedOn w:val="a7"/>
    <w:next w:val="af2"/>
    <w:uiPriority w:val="59"/>
    <w:rsid w:val="001F0F78"/>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загПункта"/>
    <w:basedOn w:val="20"/>
    <w:link w:val="aff1"/>
    <w:qFormat/>
    <w:rsid w:val="009751F9"/>
    <w:pPr>
      <w:numPr>
        <w:ilvl w:val="2"/>
      </w:numPr>
      <w:spacing w:before="480"/>
    </w:pPr>
    <w:rPr>
      <w:b w:val="0"/>
      <w:bCs/>
    </w:rPr>
  </w:style>
  <w:style w:type="character" w:customStyle="1" w:styleId="aff1">
    <w:name w:val="загПункта Знак"/>
    <w:basedOn w:val="21"/>
    <w:link w:val="a3"/>
    <w:rsid w:val="009751F9"/>
    <w:rPr>
      <w:b w:val="0"/>
      <w:bCs/>
    </w:rPr>
  </w:style>
  <w:style w:type="paragraph" w:customStyle="1" w:styleId="aff2">
    <w:name w:val="Рисунок"/>
    <w:basedOn w:val="a5"/>
    <w:link w:val="aff3"/>
    <w:qFormat/>
    <w:rsid w:val="00300086"/>
    <w:pPr>
      <w:spacing w:before="240" w:after="0"/>
      <w:ind w:firstLine="0"/>
      <w:jc w:val="center"/>
    </w:pPr>
    <w:rPr>
      <w:noProof/>
    </w:rPr>
  </w:style>
  <w:style w:type="paragraph" w:customStyle="1" w:styleId="aff4">
    <w:name w:val="Обычный Текст"/>
    <w:basedOn w:val="a5"/>
    <w:link w:val="aff5"/>
    <w:rsid w:val="00854A17"/>
    <w:pPr>
      <w:spacing w:after="0"/>
      <w:contextualSpacing w:val="0"/>
    </w:pPr>
    <w:rPr>
      <w:rFonts w:eastAsia="Calibri" w:cs="Calibri"/>
      <w:lang w:eastAsia="ru-RU"/>
    </w:rPr>
  </w:style>
  <w:style w:type="character" w:customStyle="1" w:styleId="aff3">
    <w:name w:val="Рисунок Знак"/>
    <w:basedOn w:val="a6"/>
    <w:link w:val="aff2"/>
    <w:rsid w:val="00300086"/>
    <w:rPr>
      <w:noProof/>
    </w:rPr>
  </w:style>
  <w:style w:type="character" w:customStyle="1" w:styleId="aff5">
    <w:name w:val="Обычный Текст Знак"/>
    <w:basedOn w:val="a6"/>
    <w:link w:val="aff4"/>
    <w:rsid w:val="00854A17"/>
    <w:rPr>
      <w:rFonts w:eastAsia="Calibri" w:cs="Calibri"/>
      <w:lang w:eastAsia="ru-RU"/>
    </w:rPr>
  </w:style>
  <w:style w:type="paragraph" w:customStyle="1" w:styleId="aff6">
    <w:name w:val="подпРис"/>
    <w:basedOn w:val="af4"/>
    <w:link w:val="aff7"/>
    <w:qFormat/>
    <w:rsid w:val="001A0FB2"/>
    <w:pPr>
      <w:spacing w:after="480"/>
      <w:jc w:val="center"/>
    </w:pPr>
  </w:style>
  <w:style w:type="paragraph" w:customStyle="1" w:styleId="aff8">
    <w:name w:val="подпТаблица"/>
    <w:basedOn w:val="af4"/>
    <w:link w:val="aff9"/>
    <w:qFormat/>
    <w:rsid w:val="001A0FB2"/>
  </w:style>
  <w:style w:type="character" w:customStyle="1" w:styleId="af5">
    <w:name w:val="Название объекта Знак"/>
    <w:aliases w:val="формНомера Знак"/>
    <w:basedOn w:val="a6"/>
    <w:link w:val="af4"/>
    <w:uiPriority w:val="35"/>
    <w:rsid w:val="001A0FB2"/>
    <w:rPr>
      <w:iCs/>
      <w:color w:val="000000" w:themeColor="text1"/>
      <w:szCs w:val="18"/>
    </w:rPr>
  </w:style>
  <w:style w:type="character" w:customStyle="1" w:styleId="aff7">
    <w:name w:val="подпРис Знак"/>
    <w:basedOn w:val="af5"/>
    <w:link w:val="aff6"/>
    <w:rsid w:val="001A0FB2"/>
    <w:rPr>
      <w:iCs/>
      <w:color w:val="000000" w:themeColor="text1"/>
      <w:szCs w:val="18"/>
    </w:rPr>
  </w:style>
  <w:style w:type="paragraph" w:customStyle="1" w:styleId="a2">
    <w:name w:val="перечСписокИспользованныхИсточников"/>
    <w:basedOn w:val="a"/>
    <w:link w:val="affa"/>
    <w:qFormat/>
    <w:rsid w:val="00A37835"/>
    <w:pPr>
      <w:numPr>
        <w:numId w:val="4"/>
      </w:numPr>
      <w:tabs>
        <w:tab w:val="num" w:pos="360"/>
      </w:tabs>
      <w:ind w:left="0" w:firstLine="0"/>
    </w:pPr>
  </w:style>
  <w:style w:type="character" w:customStyle="1" w:styleId="aff9">
    <w:name w:val="подпТаблица Знак"/>
    <w:basedOn w:val="af5"/>
    <w:link w:val="aff8"/>
    <w:rsid w:val="001A0FB2"/>
    <w:rPr>
      <w:iCs/>
      <w:color w:val="000000" w:themeColor="text1"/>
      <w:szCs w:val="18"/>
    </w:rPr>
  </w:style>
  <w:style w:type="paragraph" w:styleId="12">
    <w:name w:val="toc 1"/>
    <w:basedOn w:val="a5"/>
    <w:next w:val="a5"/>
    <w:autoRedefine/>
    <w:uiPriority w:val="39"/>
    <w:unhideWhenUsed/>
    <w:rsid w:val="00D15300"/>
    <w:pPr>
      <w:spacing w:after="100"/>
      <w:jc w:val="left"/>
    </w:pPr>
  </w:style>
  <w:style w:type="character" w:customStyle="1" w:styleId="affa">
    <w:name w:val="перечСписокИспользованныхИсточников Знак"/>
    <w:basedOn w:val="ac"/>
    <w:link w:val="a2"/>
    <w:rsid w:val="00A37835"/>
  </w:style>
  <w:style w:type="paragraph" w:styleId="23">
    <w:name w:val="toc 2"/>
    <w:basedOn w:val="a5"/>
    <w:next w:val="a5"/>
    <w:autoRedefine/>
    <w:uiPriority w:val="39"/>
    <w:unhideWhenUsed/>
    <w:rsid w:val="00D15300"/>
    <w:pPr>
      <w:spacing w:after="100"/>
      <w:ind w:left="280"/>
    </w:pPr>
  </w:style>
  <w:style w:type="character" w:styleId="affb">
    <w:name w:val="Hyperlink"/>
    <w:basedOn w:val="a6"/>
    <w:uiPriority w:val="99"/>
    <w:unhideWhenUsed/>
    <w:rsid w:val="00D15300"/>
    <w:rPr>
      <w:color w:val="0563C1" w:themeColor="hyperlink"/>
      <w:u w:val="single"/>
    </w:rPr>
  </w:style>
  <w:style w:type="character" w:customStyle="1" w:styleId="31">
    <w:name w:val="Заголовок 3 Знак"/>
    <w:basedOn w:val="a6"/>
    <w:link w:val="30"/>
    <w:uiPriority w:val="9"/>
    <w:semiHidden/>
    <w:rsid w:val="00D15300"/>
    <w:rPr>
      <w:rFonts w:asciiTheme="majorHAnsi" w:eastAsiaTheme="majorEastAsia" w:hAnsiTheme="majorHAnsi" w:cstheme="majorBidi"/>
      <w:color w:val="1F3763" w:themeColor="accent1" w:themeShade="7F"/>
      <w:sz w:val="24"/>
      <w:szCs w:val="24"/>
    </w:rPr>
  </w:style>
  <w:style w:type="paragraph" w:customStyle="1" w:styleId="affc">
    <w:name w:val="Содержание"/>
    <w:link w:val="affd"/>
    <w:qFormat/>
    <w:rsid w:val="001E477D"/>
    <w:pPr>
      <w:spacing w:after="360"/>
      <w:jc w:val="center"/>
    </w:pPr>
    <w:rPr>
      <w:b/>
      <w:bCs/>
      <w:caps/>
    </w:rPr>
  </w:style>
  <w:style w:type="character" w:styleId="affe">
    <w:name w:val="Unresolved Mention"/>
    <w:basedOn w:val="a6"/>
    <w:uiPriority w:val="99"/>
    <w:semiHidden/>
    <w:unhideWhenUsed/>
    <w:rsid w:val="001B7F2A"/>
    <w:rPr>
      <w:color w:val="605E5C"/>
      <w:shd w:val="clear" w:color="auto" w:fill="E1DFDD"/>
    </w:rPr>
  </w:style>
  <w:style w:type="character" w:customStyle="1" w:styleId="affd">
    <w:name w:val="Содержание Знак"/>
    <w:basedOn w:val="aa"/>
    <w:link w:val="affc"/>
    <w:rsid w:val="001E477D"/>
    <w:rPr>
      <w:b/>
      <w:bCs/>
      <w:caps/>
    </w:rPr>
  </w:style>
  <w:style w:type="paragraph" w:styleId="afff">
    <w:name w:val="endnote text"/>
    <w:basedOn w:val="a5"/>
    <w:link w:val="afff0"/>
    <w:uiPriority w:val="99"/>
    <w:semiHidden/>
    <w:unhideWhenUsed/>
    <w:rsid w:val="00840A11"/>
    <w:pPr>
      <w:spacing w:after="0" w:line="240" w:lineRule="auto"/>
    </w:pPr>
    <w:rPr>
      <w:sz w:val="20"/>
      <w:szCs w:val="20"/>
    </w:rPr>
  </w:style>
  <w:style w:type="character" w:customStyle="1" w:styleId="afff0">
    <w:name w:val="Текст концевой сноски Знак"/>
    <w:basedOn w:val="a6"/>
    <w:link w:val="afff"/>
    <w:uiPriority w:val="99"/>
    <w:semiHidden/>
    <w:rsid w:val="00840A11"/>
    <w:rPr>
      <w:sz w:val="20"/>
      <w:szCs w:val="20"/>
    </w:rPr>
  </w:style>
  <w:style w:type="character" w:styleId="afff1">
    <w:name w:val="endnote reference"/>
    <w:basedOn w:val="a6"/>
    <w:uiPriority w:val="99"/>
    <w:semiHidden/>
    <w:unhideWhenUsed/>
    <w:rsid w:val="00840A11"/>
    <w:rPr>
      <w:vertAlign w:val="superscript"/>
    </w:rPr>
  </w:style>
  <w:style w:type="paragraph" w:customStyle="1" w:styleId="afff2">
    <w:name w:val="приложение"/>
    <w:basedOn w:val="a9"/>
    <w:link w:val="afff3"/>
    <w:qFormat/>
    <w:rsid w:val="00811383"/>
    <w:pPr>
      <w:spacing w:after="0"/>
    </w:pPr>
    <w:rPr>
      <w:rFonts w:eastAsia="Times New Roman" w:cs="Times New Roman"/>
      <w:bCs w:val="0"/>
      <w:caps w:val="0"/>
      <w:color w:val="000000"/>
      <w:szCs w:val="28"/>
      <w:lang w:eastAsia="ru-RU"/>
    </w:rPr>
  </w:style>
  <w:style w:type="paragraph" w:customStyle="1" w:styleId="afff4">
    <w:name w:val="ПриложениеОбязСправоч"/>
    <w:basedOn w:val="a5"/>
    <w:link w:val="afff5"/>
    <w:rsid w:val="000B33BA"/>
  </w:style>
  <w:style w:type="character" w:customStyle="1" w:styleId="afff3">
    <w:name w:val="приложение Знак"/>
    <w:basedOn w:val="aa"/>
    <w:link w:val="afff2"/>
    <w:rsid w:val="00811383"/>
    <w:rPr>
      <w:rFonts w:eastAsia="Times New Roman" w:cs="Times New Roman"/>
      <w:b/>
      <w:bCs w:val="0"/>
      <w:caps w:val="0"/>
      <w:color w:val="000000"/>
      <w:szCs w:val="28"/>
      <w:lang w:eastAsia="ru-RU"/>
    </w:rPr>
  </w:style>
  <w:style w:type="paragraph" w:customStyle="1" w:styleId="afff6">
    <w:name w:val="Код"/>
    <w:basedOn w:val="a5"/>
    <w:link w:val="afff7"/>
    <w:qFormat/>
    <w:rsid w:val="000B33BA"/>
    <w:pPr>
      <w:autoSpaceDE w:val="0"/>
      <w:autoSpaceDN w:val="0"/>
      <w:adjustRightInd w:val="0"/>
      <w:spacing w:after="0" w:line="240" w:lineRule="auto"/>
      <w:ind w:firstLine="0"/>
      <w:contextualSpacing w:val="0"/>
      <w:jc w:val="left"/>
    </w:pPr>
    <w:rPr>
      <w:rFonts w:ascii="Cascadia Mono" w:hAnsi="Cascadia Mono" w:cs="Cascadia Mono"/>
      <w:color w:val="000000" w:themeColor="text1"/>
      <w:sz w:val="19"/>
      <w:szCs w:val="19"/>
      <w:lang w:val="en-US"/>
    </w:rPr>
  </w:style>
  <w:style w:type="character" w:customStyle="1" w:styleId="afff5">
    <w:name w:val="ПриложениеОбязСправоч Знак"/>
    <w:basedOn w:val="a6"/>
    <w:link w:val="afff4"/>
    <w:rsid w:val="000B33BA"/>
  </w:style>
  <w:style w:type="paragraph" w:customStyle="1" w:styleId="afff8">
    <w:name w:val="ВидПриложения"/>
    <w:basedOn w:val="a5"/>
    <w:link w:val="afff9"/>
    <w:qFormat/>
    <w:rsid w:val="00811383"/>
    <w:pPr>
      <w:spacing w:after="360"/>
      <w:ind w:firstLine="0"/>
      <w:jc w:val="center"/>
    </w:pPr>
  </w:style>
  <w:style w:type="character" w:customStyle="1" w:styleId="afff7">
    <w:name w:val="Код Знак"/>
    <w:basedOn w:val="a6"/>
    <w:link w:val="afff6"/>
    <w:rsid w:val="000B33BA"/>
    <w:rPr>
      <w:rFonts w:ascii="Cascadia Mono" w:hAnsi="Cascadia Mono" w:cs="Cascadia Mono"/>
      <w:color w:val="000000" w:themeColor="text1"/>
      <w:sz w:val="19"/>
      <w:szCs w:val="19"/>
      <w:lang w:val="en-US"/>
    </w:rPr>
  </w:style>
  <w:style w:type="paragraph" w:styleId="afffa">
    <w:name w:val="TOC Heading"/>
    <w:basedOn w:val="1"/>
    <w:next w:val="a5"/>
    <w:uiPriority w:val="39"/>
    <w:semiHidden/>
    <w:unhideWhenUsed/>
    <w:qFormat/>
    <w:rsid w:val="00827344"/>
    <w:pPr>
      <w:keepNext/>
      <w:keepLines/>
      <w:numPr>
        <w:numId w:val="0"/>
      </w:numPr>
      <w:spacing w:before="240" w:after="0"/>
      <w:ind w:firstLine="709"/>
      <w:outlineLvl w:val="9"/>
    </w:pPr>
    <w:rPr>
      <w:rFonts w:asciiTheme="majorHAnsi" w:eastAsiaTheme="majorEastAsia" w:hAnsiTheme="majorHAnsi" w:cstheme="majorBidi"/>
      <w:b w:val="0"/>
      <w:bCs w:val="0"/>
      <w:color w:val="2F5496" w:themeColor="accent1" w:themeShade="BF"/>
      <w:sz w:val="32"/>
      <w:szCs w:val="32"/>
    </w:rPr>
  </w:style>
  <w:style w:type="character" w:customStyle="1" w:styleId="afff9">
    <w:name w:val="ВидПриложения Знак"/>
    <w:basedOn w:val="a6"/>
    <w:link w:val="afff8"/>
    <w:rsid w:val="00811383"/>
  </w:style>
  <w:style w:type="paragraph" w:customStyle="1" w:styleId="afffb">
    <w:name w:val="Титульники"/>
    <w:basedOn w:val="a5"/>
    <w:link w:val="afffc"/>
    <w:qFormat/>
    <w:rsid w:val="001E477D"/>
    <w:pPr>
      <w:widowControl w:val="0"/>
      <w:autoSpaceDE w:val="0"/>
      <w:autoSpaceDN w:val="0"/>
      <w:spacing w:before="187" w:after="0" w:line="240" w:lineRule="auto"/>
      <w:ind w:firstLine="0"/>
      <w:contextualSpacing w:val="0"/>
      <w:jc w:val="center"/>
    </w:pPr>
    <w:rPr>
      <w:rFonts w:eastAsia="Times New Roman" w:cs="Times New Roman"/>
      <w:b/>
      <w:sz w:val="22"/>
      <w:lang w:eastAsia="ru-RU"/>
    </w:rPr>
  </w:style>
  <w:style w:type="character" w:customStyle="1" w:styleId="afffc">
    <w:name w:val="Титульники Знак"/>
    <w:basedOn w:val="a6"/>
    <w:link w:val="afffb"/>
    <w:rsid w:val="001E477D"/>
    <w:rPr>
      <w:rFonts w:eastAsia="Times New Roman" w:cs="Times New Roman"/>
      <w:b/>
      <w:sz w:val="22"/>
      <w:lang w:eastAsia="ru-RU"/>
    </w:rPr>
  </w:style>
  <w:style w:type="paragraph" w:customStyle="1" w:styleId="3">
    <w:name w:val="перчисленияТире3Ур"/>
    <w:basedOn w:val="ab"/>
    <w:link w:val="32"/>
    <w:qFormat/>
    <w:rsid w:val="007C0549"/>
    <w:pPr>
      <w:numPr>
        <w:ilvl w:val="2"/>
        <w:numId w:val="6"/>
      </w:numPr>
      <w:tabs>
        <w:tab w:val="left" w:pos="1134"/>
      </w:tabs>
      <w:spacing w:after="0"/>
      <w:ind w:left="0" w:firstLine="709"/>
    </w:pPr>
  </w:style>
  <w:style w:type="paragraph" w:customStyle="1" w:styleId="a0">
    <w:name w:val="ПеречисленияЦифраПервая"/>
    <w:link w:val="afffd"/>
    <w:qFormat/>
    <w:rsid w:val="00B8779A"/>
    <w:pPr>
      <w:numPr>
        <w:ilvl w:val="1"/>
        <w:numId w:val="3"/>
      </w:numPr>
    </w:pPr>
  </w:style>
  <w:style w:type="character" w:customStyle="1" w:styleId="32">
    <w:name w:val="перчисленияТире3Ур Знак"/>
    <w:basedOn w:val="aff0"/>
    <w:link w:val="3"/>
    <w:rsid w:val="007C0549"/>
    <w:rPr>
      <w:rFonts w:cs="Times New Roman"/>
      <w:color w:val="000000"/>
      <w:szCs w:val="28"/>
    </w:rPr>
  </w:style>
  <w:style w:type="character" w:customStyle="1" w:styleId="afffd">
    <w:name w:val="ПеречисленияЦифраПервая Знак"/>
    <w:basedOn w:val="aff"/>
    <w:link w:val="a0"/>
    <w:rsid w:val="00B87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426631">
      <w:bodyDiv w:val="1"/>
      <w:marLeft w:val="0"/>
      <w:marRight w:val="0"/>
      <w:marTop w:val="0"/>
      <w:marBottom w:val="0"/>
      <w:divBdr>
        <w:top w:val="none" w:sz="0" w:space="0" w:color="auto"/>
        <w:left w:val="none" w:sz="0" w:space="0" w:color="auto"/>
        <w:bottom w:val="none" w:sz="0" w:space="0" w:color="auto"/>
        <w:right w:val="none" w:sz="0" w:space="0" w:color="auto"/>
      </w:divBdr>
    </w:div>
    <w:div w:id="650526046">
      <w:bodyDiv w:val="1"/>
      <w:marLeft w:val="0"/>
      <w:marRight w:val="0"/>
      <w:marTop w:val="0"/>
      <w:marBottom w:val="0"/>
      <w:divBdr>
        <w:top w:val="none" w:sz="0" w:space="0" w:color="auto"/>
        <w:left w:val="none" w:sz="0" w:space="0" w:color="auto"/>
        <w:bottom w:val="none" w:sz="0" w:space="0" w:color="auto"/>
        <w:right w:val="none" w:sz="0" w:space="0" w:color="auto"/>
      </w:divBdr>
    </w:div>
    <w:div w:id="772743070">
      <w:bodyDiv w:val="1"/>
      <w:marLeft w:val="0"/>
      <w:marRight w:val="0"/>
      <w:marTop w:val="0"/>
      <w:marBottom w:val="0"/>
      <w:divBdr>
        <w:top w:val="none" w:sz="0" w:space="0" w:color="auto"/>
        <w:left w:val="none" w:sz="0" w:space="0" w:color="auto"/>
        <w:bottom w:val="none" w:sz="0" w:space="0" w:color="auto"/>
        <w:right w:val="none" w:sz="0" w:space="0" w:color="auto"/>
      </w:divBdr>
    </w:div>
    <w:div w:id="1031691759">
      <w:bodyDiv w:val="1"/>
      <w:marLeft w:val="0"/>
      <w:marRight w:val="0"/>
      <w:marTop w:val="0"/>
      <w:marBottom w:val="0"/>
      <w:divBdr>
        <w:top w:val="none" w:sz="0" w:space="0" w:color="auto"/>
        <w:left w:val="none" w:sz="0" w:space="0" w:color="auto"/>
        <w:bottom w:val="none" w:sz="0" w:space="0" w:color="auto"/>
        <w:right w:val="none" w:sz="0" w:space="0" w:color="auto"/>
      </w:divBdr>
    </w:div>
    <w:div w:id="1458723438">
      <w:bodyDiv w:val="1"/>
      <w:marLeft w:val="0"/>
      <w:marRight w:val="0"/>
      <w:marTop w:val="0"/>
      <w:marBottom w:val="0"/>
      <w:divBdr>
        <w:top w:val="none" w:sz="0" w:space="0" w:color="auto"/>
        <w:left w:val="none" w:sz="0" w:space="0" w:color="auto"/>
        <w:bottom w:val="none" w:sz="0" w:space="0" w:color="auto"/>
        <w:right w:val="none" w:sz="0" w:space="0" w:color="auto"/>
      </w:divBdr>
    </w:div>
    <w:div w:id="2055810585">
      <w:bodyDiv w:val="1"/>
      <w:marLeft w:val="0"/>
      <w:marRight w:val="0"/>
      <w:marTop w:val="0"/>
      <w:marBottom w:val="0"/>
      <w:divBdr>
        <w:top w:val="none" w:sz="0" w:space="0" w:color="auto"/>
        <w:left w:val="none" w:sz="0" w:space="0" w:color="auto"/>
        <w:bottom w:val="none" w:sz="0" w:space="0" w:color="auto"/>
        <w:right w:val="none" w:sz="0" w:space="0" w:color="auto"/>
      </w:divBdr>
      <w:divsChild>
        <w:div w:id="151604868">
          <w:marLeft w:val="0"/>
          <w:marRight w:val="0"/>
          <w:marTop w:val="0"/>
          <w:marBottom w:val="0"/>
          <w:divBdr>
            <w:top w:val="single" w:sz="2" w:space="0" w:color="auto"/>
            <w:left w:val="single" w:sz="2" w:space="0" w:color="auto"/>
            <w:bottom w:val="single" w:sz="2" w:space="0" w:color="auto"/>
            <w:right w:val="single" w:sz="2" w:space="0" w:color="auto"/>
          </w:divBdr>
          <w:divsChild>
            <w:div w:id="1790589719">
              <w:marLeft w:val="0"/>
              <w:marRight w:val="0"/>
              <w:marTop w:val="0"/>
              <w:marBottom w:val="0"/>
              <w:divBdr>
                <w:top w:val="single" w:sz="2" w:space="1" w:color="auto"/>
                <w:left w:val="single" w:sz="2" w:space="0" w:color="auto"/>
                <w:bottom w:val="single" w:sz="2" w:space="1" w:color="auto"/>
                <w:right w:val="single" w:sz="2" w:space="0" w:color="auto"/>
              </w:divBdr>
              <w:divsChild>
                <w:div w:id="1591887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0356849">
          <w:marLeft w:val="0"/>
          <w:marRight w:val="0"/>
          <w:marTop w:val="0"/>
          <w:marBottom w:val="0"/>
          <w:divBdr>
            <w:top w:val="single" w:sz="2" w:space="0" w:color="auto"/>
            <w:left w:val="single" w:sz="2" w:space="0" w:color="auto"/>
            <w:bottom w:val="single" w:sz="2" w:space="0" w:color="auto"/>
            <w:right w:val="single" w:sz="2" w:space="0" w:color="auto"/>
          </w:divBdr>
          <w:divsChild>
            <w:div w:id="637030245">
              <w:marLeft w:val="0"/>
              <w:marRight w:val="0"/>
              <w:marTop w:val="0"/>
              <w:marBottom w:val="0"/>
              <w:divBdr>
                <w:top w:val="single" w:sz="2" w:space="1" w:color="auto"/>
                <w:left w:val="single" w:sz="2" w:space="0" w:color="auto"/>
                <w:bottom w:val="single" w:sz="2" w:space="1" w:color="auto"/>
                <w:right w:val="single" w:sz="2" w:space="0" w:color="auto"/>
              </w:divBdr>
              <w:divsChild>
                <w:div w:id="11277453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vgen\Documents\&#1053;&#1072;&#1089;&#1090;&#1088;&#1072;&#1080;&#1074;&#1072;&#1077;&#1084;&#1099;&#1077;%20&#1096;&#1072;&#1073;&#1083;&#1086;&#1085;&#1099;%20Office\&#1050;&#1091;&#1088;&#1089;&#1086;&#1074;&#1072;&#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81624-884A-4E0C-9922-E90C02D50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Курсовая.dotx</Template>
  <TotalTime>7</TotalTime>
  <Pages>43</Pages>
  <Words>6834</Words>
  <Characters>38956</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Моисеев</dc:creator>
  <cp:keywords/>
  <dc:description/>
  <cp:lastModifiedBy>Евгений Моисеев</cp:lastModifiedBy>
  <cp:revision>4</cp:revision>
  <dcterms:created xsi:type="dcterms:W3CDTF">2025-06-12T14:40:00Z</dcterms:created>
  <dcterms:modified xsi:type="dcterms:W3CDTF">2025-06-12T20:42:00Z</dcterms:modified>
</cp:coreProperties>
</file>